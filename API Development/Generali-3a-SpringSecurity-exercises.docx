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61E78" w14:textId="46431D91" w:rsidR="00373F44" w:rsidRDefault="00373F44">
      <w:pPr>
        <w:widowControl/>
        <w:spacing w:before="0" w:after="0" w:line="240" w:lineRule="auto"/>
        <w:contextualSpacing w:val="0"/>
      </w:pPr>
      <w:bookmarkStart w:id="0" w:name="_Hlk36798779"/>
      <w:bookmarkEnd w:id="0"/>
      <w:r>
        <w:br w:type="page"/>
      </w:r>
    </w:p>
    <w:p w14:paraId="731C3E9D" w14:textId="77777777" w:rsidR="00373F44" w:rsidRPr="00AC6D22" w:rsidRDefault="00373F44" w:rsidP="000F45C0">
      <w:pPr>
        <w:pStyle w:val="Heading1"/>
      </w:pPr>
      <w:bookmarkStart w:id="1" w:name="_Toc25671484"/>
      <w:bookmarkStart w:id="2" w:name="_Toc37080102"/>
      <w:bookmarkStart w:id="3" w:name="_Hlk37061521"/>
      <w:r>
        <w:lastRenderedPageBreak/>
        <w:t xml:space="preserve">Version </w:t>
      </w:r>
      <w:r w:rsidRPr="00AC6D22">
        <w:t>History</w:t>
      </w:r>
      <w:bookmarkEnd w:id="1"/>
      <w:bookmarkEnd w:id="2"/>
    </w:p>
    <w:tbl>
      <w:tblPr>
        <w:tblStyle w:val="GridTable4-Accent3"/>
        <w:tblpPr w:leftFromText="180" w:rightFromText="180" w:vertAnchor="page" w:horzAnchor="margin" w:tblpY="2716"/>
        <w:tblW w:w="9715" w:type="dxa"/>
        <w:tblLook w:val="04A0" w:firstRow="1" w:lastRow="0" w:firstColumn="1" w:lastColumn="0" w:noHBand="0" w:noVBand="1"/>
      </w:tblPr>
      <w:tblGrid>
        <w:gridCol w:w="1102"/>
        <w:gridCol w:w="4518"/>
        <w:gridCol w:w="4095"/>
      </w:tblGrid>
      <w:tr w:rsidR="00B67B2F" w14:paraId="10A85250" w14:textId="77777777" w:rsidTr="00B67B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1D9B0021" w14:textId="0A541005" w:rsidR="00B67B2F" w:rsidRDefault="00B67B2F" w:rsidP="00B67B2F">
            <w:pPr>
              <w:widowControl/>
              <w:spacing w:before="0" w:after="0" w:line="240" w:lineRule="auto"/>
              <w:contextualSpacing w:val="0"/>
            </w:pPr>
            <w:bookmarkStart w:id="4" w:name="_Hlk37062264"/>
            <w:r w:rsidRPr="00AC6D22">
              <w:rPr>
                <w:b w:val="0"/>
              </w:rPr>
              <w:t>Version</w:t>
            </w:r>
          </w:p>
        </w:tc>
        <w:tc>
          <w:tcPr>
            <w:tcW w:w="4518" w:type="dxa"/>
          </w:tcPr>
          <w:p w14:paraId="5E60A576" w14:textId="77777777" w:rsidR="00B67B2F" w:rsidRDefault="00B67B2F" w:rsidP="00B67B2F">
            <w:pPr>
              <w:widowControl/>
              <w:spacing w:before="0" w:after="0" w:line="240" w:lineRule="auto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6D22">
              <w:rPr>
                <w:b w:val="0"/>
              </w:rPr>
              <w:t>Date</w:t>
            </w:r>
          </w:p>
        </w:tc>
        <w:tc>
          <w:tcPr>
            <w:tcW w:w="4095" w:type="dxa"/>
          </w:tcPr>
          <w:p w14:paraId="3CB897E7" w14:textId="77777777" w:rsidR="00B67B2F" w:rsidRDefault="00B67B2F" w:rsidP="00B67B2F">
            <w:pPr>
              <w:widowControl/>
              <w:spacing w:before="0" w:after="0" w:line="240" w:lineRule="auto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6D22">
              <w:rPr>
                <w:b w:val="0"/>
              </w:rPr>
              <w:t>Release Note</w:t>
            </w:r>
          </w:p>
        </w:tc>
      </w:tr>
      <w:tr w:rsidR="00B67B2F" w14:paraId="3486E0DE" w14:textId="77777777" w:rsidTr="00B67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46A6EED" w14:textId="625DEE0A" w:rsidR="00B67B2F" w:rsidRDefault="00B67B2F" w:rsidP="00B67B2F">
            <w:pPr>
              <w:widowControl/>
              <w:spacing w:before="0" w:after="0" w:line="240" w:lineRule="auto"/>
              <w:contextualSpacing w:val="0"/>
            </w:pPr>
            <w:r w:rsidRPr="00E6424A">
              <w:rPr>
                <w:b w:val="0"/>
                <w:bCs w:val="0"/>
              </w:rPr>
              <w:t>V0</w:t>
            </w:r>
            <w:r w:rsidR="001605C2">
              <w:rPr>
                <w:b w:val="0"/>
                <w:bCs w:val="0"/>
              </w:rPr>
              <w:t>.1</w:t>
            </w:r>
          </w:p>
        </w:tc>
        <w:tc>
          <w:tcPr>
            <w:tcW w:w="4518" w:type="dxa"/>
          </w:tcPr>
          <w:p w14:paraId="222E45DA" w14:textId="147CC256" w:rsidR="00B67B2F" w:rsidRDefault="007C4396" w:rsidP="00B67B2F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67B2F">
              <w:t>-</w:t>
            </w:r>
            <w:r>
              <w:t>Mar</w:t>
            </w:r>
            <w:r w:rsidR="00B67B2F">
              <w:t>-20</w:t>
            </w:r>
            <w:r>
              <w:t>20</w:t>
            </w:r>
          </w:p>
        </w:tc>
        <w:tc>
          <w:tcPr>
            <w:tcW w:w="4095" w:type="dxa"/>
          </w:tcPr>
          <w:p w14:paraId="643A882C" w14:textId="11382BEC" w:rsidR="00B67B2F" w:rsidRDefault="00B67B2F" w:rsidP="00B67B2F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Draft</w:t>
            </w:r>
          </w:p>
        </w:tc>
      </w:tr>
      <w:tr w:rsidR="001605C2" w14:paraId="1EFF1DA6" w14:textId="77777777" w:rsidTr="00B67B2F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356D792B" w14:textId="302FE702" w:rsidR="001605C2" w:rsidRDefault="001605C2" w:rsidP="001605C2">
            <w:pPr>
              <w:widowControl/>
              <w:spacing w:before="0" w:after="0" w:line="240" w:lineRule="auto"/>
              <w:contextualSpacing w:val="0"/>
            </w:pPr>
            <w:r w:rsidRPr="00E6424A">
              <w:rPr>
                <w:b w:val="0"/>
                <w:bCs w:val="0"/>
              </w:rPr>
              <w:t>V1.0</w:t>
            </w:r>
          </w:p>
        </w:tc>
        <w:tc>
          <w:tcPr>
            <w:tcW w:w="4518" w:type="dxa"/>
          </w:tcPr>
          <w:p w14:paraId="43CE3C44" w14:textId="3351FD86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2-Apr-2020</w:t>
            </w:r>
          </w:p>
        </w:tc>
        <w:tc>
          <w:tcPr>
            <w:tcW w:w="4095" w:type="dxa"/>
          </w:tcPr>
          <w:p w14:paraId="59EAC7C8" w14:textId="1FC8EF65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1st Release</w:t>
            </w:r>
          </w:p>
        </w:tc>
      </w:tr>
      <w:tr w:rsidR="001605C2" w14:paraId="781B2B1E" w14:textId="77777777" w:rsidTr="00B67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3C21228D" w14:textId="3DE6A248" w:rsidR="001605C2" w:rsidRPr="00E6424A" w:rsidRDefault="001605C2" w:rsidP="001605C2">
            <w:pPr>
              <w:widowControl/>
              <w:spacing w:before="0" w:after="0" w:line="240" w:lineRule="auto"/>
              <w:contextualSpacing w:val="0"/>
              <w:rPr>
                <w:b w:val="0"/>
                <w:bCs w:val="0"/>
              </w:rPr>
            </w:pPr>
          </w:p>
        </w:tc>
        <w:tc>
          <w:tcPr>
            <w:tcW w:w="4518" w:type="dxa"/>
          </w:tcPr>
          <w:p w14:paraId="5E374C5E" w14:textId="389B6E63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95" w:type="dxa"/>
          </w:tcPr>
          <w:p w14:paraId="0A79A77D" w14:textId="56E55FDC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05C2" w14:paraId="0040450C" w14:textId="77777777" w:rsidTr="00B67B2F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45520D64" w14:textId="72FEAF17" w:rsidR="001605C2" w:rsidRPr="00E6424A" w:rsidRDefault="001605C2" w:rsidP="001605C2">
            <w:pPr>
              <w:widowControl/>
              <w:spacing w:before="0" w:after="0" w:line="240" w:lineRule="auto"/>
              <w:contextualSpacing w:val="0"/>
              <w:rPr>
                <w:b w:val="0"/>
                <w:bCs w:val="0"/>
              </w:rPr>
            </w:pPr>
          </w:p>
        </w:tc>
        <w:tc>
          <w:tcPr>
            <w:tcW w:w="4518" w:type="dxa"/>
          </w:tcPr>
          <w:p w14:paraId="77D899F4" w14:textId="341A60C2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95" w:type="dxa"/>
          </w:tcPr>
          <w:p w14:paraId="4B9723AB" w14:textId="53EC8796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05C2" w14:paraId="44B89F98" w14:textId="77777777" w:rsidTr="00B67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3CA57C61" w14:textId="5147521A" w:rsidR="001605C2" w:rsidRPr="00E6424A" w:rsidRDefault="001605C2" w:rsidP="001605C2">
            <w:pPr>
              <w:widowControl/>
              <w:spacing w:before="0" w:after="0" w:line="240" w:lineRule="auto"/>
              <w:contextualSpacing w:val="0"/>
              <w:rPr>
                <w:b w:val="0"/>
                <w:bCs w:val="0"/>
              </w:rPr>
            </w:pPr>
          </w:p>
        </w:tc>
        <w:tc>
          <w:tcPr>
            <w:tcW w:w="4518" w:type="dxa"/>
          </w:tcPr>
          <w:p w14:paraId="33A176B9" w14:textId="42E4741D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95" w:type="dxa"/>
          </w:tcPr>
          <w:p w14:paraId="54546522" w14:textId="2F900389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05C2" w14:paraId="3C98FE96" w14:textId="77777777" w:rsidTr="00B67B2F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B35C446" w14:textId="1D2F0FEB" w:rsidR="001605C2" w:rsidRPr="00F61B40" w:rsidRDefault="001605C2" w:rsidP="001605C2">
            <w:pPr>
              <w:widowControl/>
              <w:spacing w:before="0" w:after="0" w:line="240" w:lineRule="auto"/>
              <w:contextualSpacing w:val="0"/>
              <w:rPr>
                <w:b w:val="0"/>
              </w:rPr>
            </w:pPr>
          </w:p>
        </w:tc>
        <w:tc>
          <w:tcPr>
            <w:tcW w:w="4518" w:type="dxa"/>
          </w:tcPr>
          <w:p w14:paraId="38B793D0" w14:textId="158EAA7C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95" w:type="dxa"/>
          </w:tcPr>
          <w:p w14:paraId="75AE58FE" w14:textId="382599EB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05C2" w14:paraId="49080D6D" w14:textId="77777777" w:rsidTr="00B67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33D0385A" w14:textId="0A39AED2" w:rsidR="001605C2" w:rsidRDefault="001605C2" w:rsidP="001605C2">
            <w:pPr>
              <w:widowControl/>
              <w:spacing w:before="0" w:after="0" w:line="240" w:lineRule="auto"/>
              <w:contextualSpacing w:val="0"/>
              <w:rPr>
                <w:b w:val="0"/>
              </w:rPr>
            </w:pPr>
          </w:p>
        </w:tc>
        <w:tc>
          <w:tcPr>
            <w:tcW w:w="4518" w:type="dxa"/>
          </w:tcPr>
          <w:p w14:paraId="560E9356" w14:textId="76508636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95" w:type="dxa"/>
          </w:tcPr>
          <w:p w14:paraId="08373565" w14:textId="31827F0B" w:rsidR="001605C2" w:rsidRDefault="001605C2" w:rsidP="001605C2">
            <w:pPr>
              <w:widowControl/>
              <w:spacing w:before="0" w:after="0" w:line="240" w:lineRule="auto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3"/>
      <w:bookmarkEnd w:id="4"/>
    </w:tbl>
    <w:p w14:paraId="17D21FD7" w14:textId="77777777" w:rsidR="00520036" w:rsidRDefault="00520036"/>
    <w:p w14:paraId="1EDBBC69" w14:textId="77777777" w:rsidR="00FF7360" w:rsidRDefault="00FF7360"/>
    <w:p w14:paraId="2D4D00B3" w14:textId="77777777" w:rsidR="00B67B2F" w:rsidRDefault="00967B61">
      <w:pPr>
        <w:widowControl/>
        <w:spacing w:before="0" w:after="0" w:line="240" w:lineRule="auto"/>
        <w:contextualSpacing w:val="0"/>
      </w:pPr>
      <w:r>
        <w:br w:type="page"/>
      </w:r>
    </w:p>
    <w:p w14:paraId="6ED7C150" w14:textId="23090D39" w:rsidR="00967B61" w:rsidRDefault="00967B61">
      <w:pPr>
        <w:widowControl/>
        <w:spacing w:before="0" w:after="0" w:line="240" w:lineRule="auto"/>
        <w:contextualSpacing w:val="0"/>
      </w:pPr>
    </w:p>
    <w:sdt>
      <w:sdtPr>
        <w:rPr>
          <w:b w:val="0"/>
          <w:caps w:val="0"/>
          <w:color w:val="000000" w:themeColor="text1"/>
          <w:sz w:val="18"/>
        </w:rPr>
        <w:id w:val="151357211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6200A9A" w14:textId="77777777" w:rsidR="003D43E2" w:rsidRPr="00205674" w:rsidRDefault="00205674" w:rsidP="00205674">
          <w:pPr>
            <w:pStyle w:val="Gindextitle"/>
            <w:rPr>
              <w:lang w:val="en-US"/>
            </w:rPr>
          </w:pPr>
          <w:r>
            <w:t>index</w:t>
          </w:r>
        </w:p>
        <w:p w14:paraId="5433BFB1" w14:textId="33FE994F" w:rsidR="007D4869" w:rsidRDefault="003D43E2">
          <w:pPr>
            <w:pStyle w:val="TOC1"/>
            <w:tabs>
              <w:tab w:val="left" w:pos="357"/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</w:pPr>
          <w:r>
            <w:fldChar w:fldCharType="begin"/>
          </w:r>
          <w:r>
            <w:instrText xml:space="preserve"> TOC \o "1-2" </w:instrText>
          </w:r>
          <w:r>
            <w:fldChar w:fldCharType="separate"/>
          </w:r>
          <w:r w:rsidR="007D4869" w:rsidRPr="00C91F81">
            <w:rPr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1</w:t>
          </w:r>
          <w:r w:rsidR="007D4869"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  <w:tab/>
          </w:r>
          <w:r w:rsidR="007D4869">
            <w:rPr>
              <w:noProof/>
            </w:rPr>
            <w:t>Version History</w:t>
          </w:r>
          <w:r w:rsidR="007D4869">
            <w:rPr>
              <w:noProof/>
            </w:rPr>
            <w:tab/>
          </w:r>
          <w:r w:rsidR="007D4869">
            <w:rPr>
              <w:noProof/>
            </w:rPr>
            <w:fldChar w:fldCharType="begin"/>
          </w:r>
          <w:r w:rsidR="007D4869">
            <w:rPr>
              <w:noProof/>
            </w:rPr>
            <w:instrText xml:space="preserve"> PAGEREF _Toc37080102 \h </w:instrText>
          </w:r>
          <w:r w:rsidR="007D4869">
            <w:rPr>
              <w:noProof/>
            </w:rPr>
          </w:r>
          <w:r w:rsidR="007D4869">
            <w:rPr>
              <w:noProof/>
            </w:rPr>
            <w:fldChar w:fldCharType="separate"/>
          </w:r>
          <w:r w:rsidR="007D4869">
            <w:rPr>
              <w:noProof/>
            </w:rPr>
            <w:t>2</w:t>
          </w:r>
          <w:r w:rsidR="007D4869">
            <w:rPr>
              <w:noProof/>
            </w:rPr>
            <w:fldChar w:fldCharType="end"/>
          </w:r>
        </w:p>
        <w:p w14:paraId="604DB98C" w14:textId="20A9F7F2" w:rsidR="007D4869" w:rsidRDefault="007D4869">
          <w:pPr>
            <w:pStyle w:val="TOC1"/>
            <w:tabs>
              <w:tab w:val="left" w:pos="357"/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</w:pPr>
          <w:r w:rsidRPr="00C91F81">
            <w:rPr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2</w:t>
          </w:r>
          <w:r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  <w:tab/>
          </w:r>
          <w:r>
            <w:rPr>
              <w:noProof/>
            </w:rPr>
            <w:t>Exercise 1 – Form Submission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_Toc37080103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0D41E4E" w14:textId="6C40CAF1" w:rsidR="007D4869" w:rsidRDefault="007D4869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zh-CN"/>
            </w:rPr>
          </w:pPr>
          <w:r w:rsidRPr="00C91F81">
            <w:rPr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2.1</w:t>
          </w:r>
          <w:r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zh-CN"/>
            </w:rPr>
            <w:tab/>
          </w:r>
          <w:r>
            <w:rPr>
              <w:noProof/>
            </w:rPr>
            <w:t>Form Submission Exercise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_Toc37080104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49B6623" w14:textId="08554AF6" w:rsidR="007D4869" w:rsidRDefault="007D4869">
          <w:pPr>
            <w:pStyle w:val="TOC1"/>
            <w:tabs>
              <w:tab w:val="left" w:pos="357"/>
              <w:tab w:val="right" w:leader="dot" w:pos="1018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</w:pPr>
          <w:r w:rsidRPr="00C91F81">
            <w:rPr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3</w:t>
          </w:r>
          <w:r>
            <w:rPr>
              <w:rFonts w:asciiTheme="minorHAnsi" w:eastAsiaTheme="minorEastAsia" w:hAnsiTheme="minorHAnsi" w:cstheme="minorBidi"/>
              <w:noProof/>
              <w:color w:val="auto"/>
              <w:lang w:val="en-US" w:eastAsia="zh-CN"/>
            </w:rPr>
            <w:tab/>
          </w:r>
          <w:r>
            <w:rPr>
              <w:noProof/>
            </w:rPr>
            <w:t>Exercise 1 – bonus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_Toc37080105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10E236F" w14:textId="5D2449E5" w:rsidR="003D43E2" w:rsidRDefault="003D43E2">
          <w:r>
            <w:rPr>
              <w:sz w:val="22"/>
              <w:szCs w:val="22"/>
            </w:rPr>
            <w:fldChar w:fldCharType="end"/>
          </w:r>
        </w:p>
      </w:sdtContent>
    </w:sdt>
    <w:p w14:paraId="16721066" w14:textId="77777777" w:rsidR="003D43E2" w:rsidRPr="004C0D01" w:rsidRDefault="003D43E2" w:rsidP="00967B61">
      <w:pPr>
        <w:pStyle w:val="Gindextitle"/>
        <w:rPr>
          <w:lang w:val="en-US"/>
        </w:rPr>
      </w:pPr>
    </w:p>
    <w:p w14:paraId="30EBDFF0" w14:textId="77777777" w:rsidR="00C821AD" w:rsidRPr="004C0D01" w:rsidRDefault="00C821AD">
      <w:pPr>
        <w:widowControl/>
        <w:spacing w:before="0" w:after="0" w:line="240" w:lineRule="auto"/>
        <w:contextualSpacing w:val="0"/>
        <w:rPr>
          <w:b/>
          <w:caps/>
          <w:color w:val="BD2027" w:themeColor="text2"/>
          <w:sz w:val="22"/>
          <w:lang w:val="en-US"/>
        </w:rPr>
      </w:pPr>
      <w:r w:rsidRPr="004C0D01">
        <w:rPr>
          <w:lang w:val="en-US"/>
        </w:rPr>
        <w:br w:type="page"/>
      </w:r>
    </w:p>
    <w:p w14:paraId="7460BE14" w14:textId="3E2846E5" w:rsidR="00D24752" w:rsidRDefault="00D502BD" w:rsidP="000F45C0">
      <w:pPr>
        <w:pStyle w:val="Heading1"/>
      </w:pPr>
      <w:bookmarkStart w:id="5" w:name="_Toc37080103"/>
      <w:r>
        <w:lastRenderedPageBreak/>
        <w:t>Exercise 1</w:t>
      </w:r>
      <w:r w:rsidR="009779B3">
        <w:t xml:space="preserve"> – Form Submission</w:t>
      </w:r>
      <w:bookmarkEnd w:id="5"/>
    </w:p>
    <w:p w14:paraId="3E68F74F" w14:textId="036207CA" w:rsidR="00D24752" w:rsidRDefault="00D502BD" w:rsidP="00D24752">
      <w:r>
        <w:t xml:space="preserve">The exercise will </w:t>
      </w:r>
      <w:r w:rsidR="001605C2">
        <w:t>demostrate</w:t>
      </w:r>
      <w:r>
        <w:t xml:space="preserve"> </w:t>
      </w:r>
      <w:r w:rsidR="009779B3">
        <w:t xml:space="preserve">how to </w:t>
      </w:r>
      <w:r w:rsidR="00D81F3D">
        <w:t>use spring security module to protect a</w:t>
      </w:r>
      <w:r w:rsidR="009779B3">
        <w:t xml:space="preserve"> Spring Application</w:t>
      </w:r>
    </w:p>
    <w:p w14:paraId="3A33DBFA" w14:textId="53A08917" w:rsidR="00414840" w:rsidRDefault="00414840" w:rsidP="00D24752"/>
    <w:p w14:paraId="5157AEBC" w14:textId="69C46415" w:rsidR="00414840" w:rsidRDefault="00414840" w:rsidP="00D24752">
      <w:r>
        <w:t>Prerequi</w:t>
      </w:r>
      <w:r w:rsidR="00AB1F64">
        <w:t>si</w:t>
      </w:r>
      <w:r>
        <w:t>te</w:t>
      </w:r>
    </w:p>
    <w:p w14:paraId="46C6472E" w14:textId="5AA8D8E4" w:rsidR="001605C2" w:rsidRDefault="001605C2" w:rsidP="001605C2">
      <w:pPr>
        <w:ind w:firstLine="720"/>
      </w:pPr>
      <w:r>
        <w:t>Java installed (e.g. JDK 11)</w:t>
      </w:r>
    </w:p>
    <w:p w14:paraId="3FA580DC" w14:textId="51AECD82" w:rsidR="001605C2" w:rsidRDefault="001605C2" w:rsidP="001605C2">
      <w:r>
        <w:tab/>
        <w:t>Maven installed (e.g. version 3.6.3)</w:t>
      </w:r>
    </w:p>
    <w:p w14:paraId="4B4D46E5" w14:textId="75760BD3" w:rsidR="001605C2" w:rsidRDefault="001605C2" w:rsidP="001605C2">
      <w:r>
        <w:tab/>
      </w:r>
      <w:r w:rsidRPr="000D44D9">
        <w:t>Spring Tool Suite (STS)</w:t>
      </w:r>
      <w:r>
        <w:t xml:space="preserve"> (e.g. 4.5.1)</w:t>
      </w:r>
    </w:p>
    <w:p w14:paraId="6EA5AA43" w14:textId="06365643" w:rsidR="001605C2" w:rsidRDefault="001605C2" w:rsidP="001605C2">
      <w:r>
        <w:tab/>
      </w:r>
    </w:p>
    <w:p w14:paraId="233285C0" w14:textId="164EEEE0" w:rsidR="0091230A" w:rsidRDefault="0091230A" w:rsidP="00DC1857">
      <w:pPr>
        <w:ind w:left="1080"/>
      </w:pPr>
    </w:p>
    <w:p w14:paraId="38EFF78C" w14:textId="03D44F7D" w:rsidR="0091230A" w:rsidRDefault="0091230A" w:rsidP="0095294A"/>
    <w:p w14:paraId="62750FDC" w14:textId="7B15708F" w:rsidR="00E726B4" w:rsidRDefault="00E726B4" w:rsidP="00E726B4">
      <w:pPr>
        <w:pStyle w:val="Heading2"/>
        <w:keepNext/>
        <w:keepLines/>
        <w:numPr>
          <w:ilvl w:val="0"/>
          <w:numId w:val="0"/>
        </w:numPr>
        <w:spacing w:before="40" w:after="0" w:line="259" w:lineRule="auto"/>
        <w:ind w:left="576" w:hanging="576"/>
        <w:contextualSpacing w:val="0"/>
      </w:pPr>
    </w:p>
    <w:p w14:paraId="4D83F885" w14:textId="27F5F6C5" w:rsidR="009779B3" w:rsidRDefault="009779B3" w:rsidP="009779B3">
      <w:pPr>
        <w:pStyle w:val="Heading2"/>
        <w:keepNext/>
        <w:keepLines/>
        <w:spacing w:before="40" w:after="0" w:line="259" w:lineRule="auto"/>
        <w:contextualSpacing w:val="0"/>
      </w:pPr>
      <w:bookmarkStart w:id="6" w:name="_Toc37080104"/>
      <w:r>
        <w:t>Form Submission</w:t>
      </w:r>
      <w:r w:rsidR="00226623">
        <w:t xml:space="preserve"> Exercise</w:t>
      </w:r>
      <w:bookmarkEnd w:id="6"/>
    </w:p>
    <w:p w14:paraId="0432F150" w14:textId="3C229104" w:rsidR="00226623" w:rsidRDefault="00226623" w:rsidP="009779B3">
      <w:pPr>
        <w:pStyle w:val="Heading3"/>
        <w:ind w:left="630" w:hanging="630"/>
      </w:pPr>
      <w:r>
        <w:t xml:space="preserve">Generate sample </w:t>
      </w:r>
      <w:r w:rsidR="00DC5BCD">
        <w:t>pom.xml</w:t>
      </w:r>
    </w:p>
    <w:p w14:paraId="085693A3" w14:textId="3D305BEA" w:rsidR="007752E8" w:rsidRDefault="007752E8" w:rsidP="007752E8">
      <w:r>
        <w:t xml:space="preserve">. Goto </w:t>
      </w:r>
      <w:hyperlink r:id="rId11" w:history="1">
        <w:r w:rsidRPr="00F4174C">
          <w:rPr>
            <w:rStyle w:val="Hyperlink"/>
            <w:rFonts w:eastAsiaTheme="majorEastAsia"/>
          </w:rPr>
          <w:t>https://start.spring.io</w:t>
        </w:r>
      </w:hyperlink>
      <w:r>
        <w:t xml:space="preserve"> and input the following fields:</w:t>
      </w:r>
    </w:p>
    <w:p w14:paraId="7C6A8BCF" w14:textId="7F2A619D" w:rsidR="007752E8" w:rsidRDefault="007752E8" w:rsidP="007752E8"/>
    <w:p w14:paraId="1E827BDD" w14:textId="58194266" w:rsidR="007752E8" w:rsidRPr="00ED79DA" w:rsidRDefault="007752E8" w:rsidP="007752E8">
      <w:pPr>
        <w:tabs>
          <w:tab w:val="left" w:pos="2160"/>
        </w:tabs>
        <w:rPr>
          <w:rFonts w:ascii="Courier New" w:hAnsi="Courier New" w:cs="Courier New"/>
        </w:rPr>
      </w:pPr>
      <w:r w:rsidRPr="00ED79DA">
        <w:rPr>
          <w:rFonts w:ascii="Courier New" w:hAnsi="Courier New" w:cs="Courier New"/>
        </w:rPr>
        <w:t>Group:</w:t>
      </w:r>
      <w:r w:rsidRPr="00ED79DA">
        <w:rPr>
          <w:rFonts w:ascii="Courier New" w:hAnsi="Courier New" w:cs="Courier New"/>
        </w:rPr>
        <w:tab/>
        <w:t>com.exercise</w:t>
      </w:r>
    </w:p>
    <w:p w14:paraId="0ED683E9" w14:textId="0FCD06D6" w:rsidR="007752E8" w:rsidRPr="00ED79DA" w:rsidRDefault="007752E8" w:rsidP="007752E8">
      <w:pPr>
        <w:tabs>
          <w:tab w:val="left" w:pos="2160"/>
        </w:tabs>
        <w:rPr>
          <w:rFonts w:ascii="Courier New" w:hAnsi="Courier New" w:cs="Courier New"/>
        </w:rPr>
      </w:pPr>
      <w:r w:rsidRPr="00ED79DA">
        <w:rPr>
          <w:rFonts w:ascii="Courier New" w:hAnsi="Courier New" w:cs="Courier New"/>
        </w:rPr>
        <w:t>Artifact:</w:t>
      </w:r>
      <w:r w:rsidRPr="00ED79DA">
        <w:rPr>
          <w:rFonts w:ascii="Courier New" w:hAnsi="Courier New" w:cs="Courier New"/>
        </w:rPr>
        <w:tab/>
        <w:t>secured-page</w:t>
      </w:r>
    </w:p>
    <w:p w14:paraId="568F4514" w14:textId="2741E28F" w:rsidR="007752E8" w:rsidRPr="00ED79DA" w:rsidRDefault="007752E8" w:rsidP="007752E8">
      <w:pPr>
        <w:tabs>
          <w:tab w:val="left" w:pos="2160"/>
        </w:tabs>
        <w:rPr>
          <w:rFonts w:ascii="Courier New" w:hAnsi="Courier New" w:cs="Courier New"/>
        </w:rPr>
      </w:pPr>
      <w:r w:rsidRPr="00ED79DA">
        <w:rPr>
          <w:rFonts w:ascii="Courier New" w:hAnsi="Courier New" w:cs="Courier New"/>
        </w:rPr>
        <w:t>Dependencies:</w:t>
      </w:r>
      <w:r w:rsidRPr="00ED79DA">
        <w:rPr>
          <w:rFonts w:ascii="Courier New" w:hAnsi="Courier New" w:cs="Courier New"/>
        </w:rPr>
        <w:tab/>
        <w:t>Spring Web, Spring Security</w:t>
      </w:r>
    </w:p>
    <w:p w14:paraId="5159FC63" w14:textId="3A335A3B" w:rsidR="007752E8" w:rsidRDefault="007752E8" w:rsidP="007752E8"/>
    <w:p w14:paraId="04343FEE" w14:textId="0342F08F" w:rsidR="007752E8" w:rsidRDefault="007D4869" w:rsidP="007752E8">
      <w:r w:rsidRPr="007D4869">
        <w:rPr>
          <w:noProof/>
        </w:rPr>
        <w:drawing>
          <wp:anchor distT="0" distB="0" distL="114300" distR="114300" simplePos="0" relativeHeight="251670528" behindDoc="0" locked="0" layoutInCell="1" allowOverlap="1" wp14:anchorId="71290882" wp14:editId="194331ED">
            <wp:simplePos x="0" y="0"/>
            <wp:positionH relativeFrom="margin">
              <wp:align>center</wp:align>
            </wp:positionH>
            <wp:positionV relativeFrom="paragraph">
              <wp:posOffset>258249</wp:posOffset>
            </wp:positionV>
            <wp:extent cx="5685155" cy="36995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53865" w14:textId="60BD7754" w:rsidR="007752E8" w:rsidRDefault="007752E8" w:rsidP="007752E8"/>
    <w:p w14:paraId="08D1579B" w14:textId="2247B987" w:rsidR="007752E8" w:rsidRDefault="007752E8" w:rsidP="007752E8">
      <w:r>
        <w:t xml:space="preserve">Or you may use this one: </w:t>
      </w:r>
    </w:p>
    <w:p w14:paraId="621A91C6" w14:textId="14C8ADBF" w:rsidR="007752E8" w:rsidRDefault="007752E8" w:rsidP="007752E8"/>
    <w:p w14:paraId="3057492C" w14:textId="6AEC2608" w:rsidR="007752E8" w:rsidRDefault="007752E8" w:rsidP="007D4869">
      <w:pPr>
        <w:spacing w:line="240" w:lineRule="auto"/>
      </w:pPr>
      <w:r>
        <w:object w:dxaOrig="2746" w:dyaOrig="820" w14:anchorId="64CBBA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55pt;height:40.6pt" o:ole="">
            <v:imagedata r:id="rId13" o:title=""/>
          </v:shape>
          <o:OLEObject Type="Embed" ProgID="Package" ShapeID="_x0000_i1025" DrawAspect="Content" ObjectID="_1647695511" r:id="rId14"/>
        </w:object>
      </w:r>
    </w:p>
    <w:p w14:paraId="1F9EFA92" w14:textId="18D79E0B" w:rsidR="007752E8" w:rsidRDefault="007752E8" w:rsidP="007752E8"/>
    <w:p w14:paraId="30FF87DC" w14:textId="3CDAF1A3" w:rsidR="007752E8" w:rsidRDefault="007752E8" w:rsidP="007752E8"/>
    <w:p w14:paraId="560BCE13" w14:textId="77777777" w:rsidR="007752E8" w:rsidRDefault="007752E8" w:rsidP="007752E8">
      <w:r>
        <w:t>2. Click “Generate” and extract the zipped file to your local directory, e.g. C:\java-ex:</w:t>
      </w:r>
    </w:p>
    <w:p w14:paraId="1DED8FDD" w14:textId="1FF02D7A" w:rsidR="007752E8" w:rsidRDefault="007752E8" w:rsidP="007752E8"/>
    <w:p w14:paraId="3DB4C669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>C:.</w:t>
      </w:r>
    </w:p>
    <w:p w14:paraId="5B2C7BAA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>├───.mvn</w:t>
      </w:r>
    </w:p>
    <w:p w14:paraId="54911A93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>│   └───wrapper</w:t>
      </w:r>
    </w:p>
    <w:p w14:paraId="5DB54FDE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>└───src</w:t>
      </w:r>
    </w:p>
    <w:p w14:paraId="0FC5E905" w14:textId="74FA5CE1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├───main</w:t>
      </w:r>
    </w:p>
    <w:p w14:paraId="36891179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├───java</w:t>
      </w:r>
    </w:p>
    <w:p w14:paraId="437032B0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│   └───com</w:t>
      </w:r>
    </w:p>
    <w:p w14:paraId="42555AB6" w14:textId="0CF5CEAA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│       └───exercise</w:t>
      </w:r>
    </w:p>
    <w:p w14:paraId="5F85CA9D" w14:textId="40508E08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│           └───securedpage</w:t>
      </w:r>
    </w:p>
    <w:p w14:paraId="2ABAC25A" w14:textId="3537B28F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└───resources</w:t>
      </w:r>
    </w:p>
    <w:p w14:paraId="59BEBDF3" w14:textId="7DFBE4DF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    ├───static</w:t>
      </w:r>
    </w:p>
    <w:p w14:paraId="058A0985" w14:textId="6165224B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│       └───templates</w:t>
      </w:r>
    </w:p>
    <w:p w14:paraId="1B9BD88F" w14:textId="26A1BB4E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└───test</w:t>
      </w:r>
    </w:p>
    <w:p w14:paraId="44CFA3FD" w14:textId="637D1524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    └───java</w:t>
      </w:r>
    </w:p>
    <w:p w14:paraId="6CD30A08" w14:textId="40FC67B0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        └───com</w:t>
      </w:r>
    </w:p>
    <w:p w14:paraId="7734CF09" w14:textId="00DCC41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            └───exercise</w:t>
      </w:r>
    </w:p>
    <w:p w14:paraId="3FF78F78" w14:textId="77777777" w:rsidR="007752E8" w:rsidRPr="00914742" w:rsidRDefault="007752E8" w:rsidP="007752E8">
      <w:pPr>
        <w:rPr>
          <w:rFonts w:ascii="Courier New" w:hAnsi="Courier New" w:cs="Courier New"/>
        </w:rPr>
      </w:pPr>
      <w:r w:rsidRPr="00914742">
        <w:rPr>
          <w:rFonts w:ascii="Courier New" w:hAnsi="Courier New" w:cs="Courier New"/>
        </w:rPr>
        <w:t xml:space="preserve">                    └───securedpage</w:t>
      </w:r>
    </w:p>
    <w:p w14:paraId="1747CA89" w14:textId="3CB9E6CC" w:rsidR="007752E8" w:rsidRDefault="007752E8" w:rsidP="007752E8"/>
    <w:p w14:paraId="38319860" w14:textId="53DA9F40" w:rsidR="007752E8" w:rsidRDefault="007752E8" w:rsidP="007752E8"/>
    <w:p w14:paraId="61AF73F7" w14:textId="16A8646A" w:rsidR="007752E8" w:rsidRDefault="00D81F3D" w:rsidP="007752E8">
      <w:r>
        <w:rPr>
          <w:noProof/>
        </w:rPr>
        <w:drawing>
          <wp:anchor distT="0" distB="0" distL="114300" distR="114300" simplePos="0" relativeHeight="251671552" behindDoc="0" locked="0" layoutInCell="1" allowOverlap="1" wp14:anchorId="5F792AFD" wp14:editId="27C4D07D">
            <wp:simplePos x="0" y="0"/>
            <wp:positionH relativeFrom="column">
              <wp:posOffset>2196807</wp:posOffset>
            </wp:positionH>
            <wp:positionV relativeFrom="paragraph">
              <wp:posOffset>210478</wp:posOffset>
            </wp:positionV>
            <wp:extent cx="2258568" cy="2935224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E8">
        <w:t>3. Start STS, click “File” and select “Open Projects from File System…”:</w:t>
      </w:r>
    </w:p>
    <w:p w14:paraId="2300A373" w14:textId="01DA7F3E" w:rsidR="007752E8" w:rsidRDefault="007752E8" w:rsidP="007752E8"/>
    <w:p w14:paraId="6A8B28A6" w14:textId="4BBFC2FE" w:rsidR="007752E8" w:rsidRDefault="007752E8" w:rsidP="007752E8"/>
    <w:p w14:paraId="77A35925" w14:textId="77777777" w:rsidR="007752E8" w:rsidRDefault="007752E8" w:rsidP="007752E8"/>
    <w:p w14:paraId="509FCF69" w14:textId="77777777" w:rsidR="007752E8" w:rsidRDefault="007752E8" w:rsidP="007752E8"/>
    <w:p w14:paraId="1DE4C96F" w14:textId="77777777" w:rsidR="007752E8" w:rsidRDefault="007752E8" w:rsidP="007752E8">
      <w:r>
        <w:t>4. Import the project “secured-page” into STS</w:t>
      </w:r>
    </w:p>
    <w:p w14:paraId="6D107C71" w14:textId="77777777" w:rsidR="007752E8" w:rsidRDefault="007752E8" w:rsidP="007752E8"/>
    <w:p w14:paraId="2C82E214" w14:textId="77777777" w:rsidR="007752E8" w:rsidRDefault="007752E8" w:rsidP="007752E8"/>
    <w:p w14:paraId="3427E9D1" w14:textId="5788490F" w:rsidR="007752E8" w:rsidRDefault="007752E8" w:rsidP="007752E8">
      <w:r>
        <w:t>5. The project structure should be shown:</w:t>
      </w:r>
    </w:p>
    <w:p w14:paraId="7A41B483" w14:textId="406FC9E5" w:rsidR="007752E8" w:rsidRDefault="007D4869" w:rsidP="007752E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CF8478" wp14:editId="357DE2FB">
            <wp:simplePos x="0" y="0"/>
            <wp:positionH relativeFrom="column">
              <wp:posOffset>2033319</wp:posOffset>
            </wp:positionH>
            <wp:positionV relativeFrom="paragraph">
              <wp:posOffset>261781</wp:posOffset>
            </wp:positionV>
            <wp:extent cx="1837944" cy="2295144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711A1" w14:textId="65B08874" w:rsidR="007752E8" w:rsidRDefault="007752E8" w:rsidP="007752E8"/>
    <w:p w14:paraId="1B2C3A10" w14:textId="59956130" w:rsidR="007752E8" w:rsidRDefault="007752E8" w:rsidP="007752E8"/>
    <w:p w14:paraId="0ABC32DC" w14:textId="185D7D08" w:rsidR="007752E8" w:rsidRDefault="007752E8" w:rsidP="007752E8">
      <w:r>
        <w:t>6. In order to support JSP, we need to add dependency to the project. Now open the file “pom.xml”, and insert the following code to the &lt;dependencies&gt; tag.</w:t>
      </w:r>
    </w:p>
    <w:p w14:paraId="70F7DA7D" w14:textId="77777777" w:rsidR="007752E8" w:rsidRDefault="007752E8" w:rsidP="007752E8"/>
    <w:p w14:paraId="6F85F2EE" w14:textId="77777777" w:rsidR="007752E8" w:rsidRPr="00B542D2" w:rsidRDefault="007752E8" w:rsidP="008A614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</w:rPr>
      </w:pPr>
      <w:r w:rsidRPr="00870860">
        <w:tab/>
      </w:r>
      <w:r w:rsidRPr="00870860">
        <w:tab/>
      </w:r>
      <w:r w:rsidRPr="00B542D2">
        <w:rPr>
          <w:rFonts w:ascii="Courier New" w:hAnsi="Courier New" w:cs="Courier New"/>
        </w:rPr>
        <w:t>&lt;dependency&gt;</w:t>
      </w:r>
    </w:p>
    <w:p w14:paraId="00C588AE" w14:textId="77777777" w:rsidR="007752E8" w:rsidRPr="00B542D2" w:rsidRDefault="007752E8" w:rsidP="008A614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</w:rPr>
      </w:pP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  <w:t>&lt;groupId&gt;org.apache.tomcat.embed&lt;/groupId&gt;</w:t>
      </w:r>
    </w:p>
    <w:p w14:paraId="35192433" w14:textId="77777777" w:rsidR="007752E8" w:rsidRPr="00B542D2" w:rsidRDefault="007752E8" w:rsidP="008A614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</w:rPr>
      </w:pP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  <w:t>&lt;artifactId&gt;tomcat-embed-jasper&lt;/artifactId&gt;</w:t>
      </w:r>
    </w:p>
    <w:p w14:paraId="208E79B8" w14:textId="77777777" w:rsidR="007752E8" w:rsidRPr="00B542D2" w:rsidRDefault="007752E8" w:rsidP="008A614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</w:rPr>
      </w:pP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  <w:t>&lt;scope&gt;provided&lt;/scope&gt;</w:t>
      </w:r>
    </w:p>
    <w:p w14:paraId="14E047DF" w14:textId="77777777" w:rsidR="007752E8" w:rsidRPr="00B542D2" w:rsidRDefault="007752E8" w:rsidP="008A614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</w:rPr>
      </w:pPr>
      <w:r w:rsidRPr="00B542D2">
        <w:rPr>
          <w:rFonts w:ascii="Courier New" w:hAnsi="Courier New" w:cs="Courier New"/>
        </w:rPr>
        <w:tab/>
      </w:r>
      <w:r w:rsidRPr="00B542D2">
        <w:rPr>
          <w:rFonts w:ascii="Courier New" w:hAnsi="Courier New" w:cs="Courier New"/>
        </w:rPr>
        <w:tab/>
        <w:t>&lt;/dependency&gt;</w:t>
      </w:r>
    </w:p>
    <w:p w14:paraId="7B3204CC" w14:textId="77777777" w:rsidR="007752E8" w:rsidRDefault="007752E8" w:rsidP="007752E8"/>
    <w:p w14:paraId="48EEF2F1" w14:textId="77777777" w:rsidR="007752E8" w:rsidRDefault="007752E8" w:rsidP="007752E8">
      <w:r>
        <w:rPr>
          <w:noProof/>
        </w:rPr>
        <w:drawing>
          <wp:inline distT="0" distB="0" distL="0" distR="0" wp14:anchorId="650970B8" wp14:editId="36362108">
            <wp:extent cx="3584448" cy="15636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EE48" w14:textId="77777777" w:rsidR="007752E8" w:rsidRDefault="007752E8" w:rsidP="007752E8"/>
    <w:p w14:paraId="7CC3F4C1" w14:textId="77777777" w:rsidR="007752E8" w:rsidRDefault="007752E8" w:rsidP="007752E8"/>
    <w:p w14:paraId="04917D96" w14:textId="77777777" w:rsidR="007752E8" w:rsidRDefault="007752E8" w:rsidP="007752E8">
      <w:r>
        <w:t xml:space="preserve">7. Open </w:t>
      </w:r>
      <w:r w:rsidRPr="00B770D7">
        <w:t>application.properties</w:t>
      </w:r>
      <w:r>
        <w:t xml:space="preserve"> (.</w:t>
      </w:r>
      <w:r w:rsidRPr="00B770D7">
        <w:t>\src\main\resources\application.properties</w:t>
      </w:r>
      <w:r>
        <w:t>) to configure the MVC’s view. Add the following code to the file:</w:t>
      </w:r>
    </w:p>
    <w:p w14:paraId="5C8BA581" w14:textId="77777777" w:rsidR="007752E8" w:rsidRDefault="007752E8" w:rsidP="007752E8"/>
    <w:p w14:paraId="745920AC" w14:textId="77777777" w:rsidR="007752E8" w:rsidRPr="00BA734E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A734E">
        <w:rPr>
          <w:rFonts w:ascii="Courier New" w:hAnsi="Courier New" w:cs="Courier New"/>
        </w:rPr>
        <w:t>spring.mvc.view.prefix=/WEB-INF/jsp/</w:t>
      </w:r>
    </w:p>
    <w:p w14:paraId="1A476C62" w14:textId="77777777" w:rsidR="007752E8" w:rsidRPr="00BA734E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A734E">
        <w:rPr>
          <w:rFonts w:ascii="Courier New" w:hAnsi="Courier New" w:cs="Courier New"/>
        </w:rPr>
        <w:t>spring.mvc.view.suffix=.jsp</w:t>
      </w:r>
    </w:p>
    <w:p w14:paraId="4115B5DB" w14:textId="77777777" w:rsidR="007752E8" w:rsidRDefault="007752E8" w:rsidP="007752E8"/>
    <w:p w14:paraId="78EE6C9F" w14:textId="77777777" w:rsidR="007752E8" w:rsidRDefault="007752E8" w:rsidP="007752E8"/>
    <w:p w14:paraId="6DC9F656" w14:textId="77777777" w:rsidR="007752E8" w:rsidRDefault="007752E8" w:rsidP="007752E8">
      <w:r>
        <w:t>8. Create the Controller class “AppController”, right the package “com.exercise.securedpage”, select “New” and then click “Class”. Add a class “AppController” under the package “com.exercise.securedpage.controller”:</w:t>
      </w:r>
    </w:p>
    <w:p w14:paraId="77FC34B4" w14:textId="77777777" w:rsidR="007752E8" w:rsidRDefault="007752E8" w:rsidP="007752E8"/>
    <w:p w14:paraId="217EDA26" w14:textId="660E306B" w:rsidR="007752E8" w:rsidRDefault="007752E8" w:rsidP="007752E8"/>
    <w:p w14:paraId="1A83A7EB" w14:textId="77777777" w:rsidR="007752E8" w:rsidRDefault="007752E8" w:rsidP="007752E8"/>
    <w:p w14:paraId="47CD9A1E" w14:textId="4964557B" w:rsidR="007752E8" w:rsidRDefault="007D4869" w:rsidP="007752E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9DEFBF" wp14:editId="52AF3774">
            <wp:simplePos x="0" y="0"/>
            <wp:positionH relativeFrom="column">
              <wp:posOffset>1230289</wp:posOffset>
            </wp:positionH>
            <wp:positionV relativeFrom="paragraph">
              <wp:posOffset>683162</wp:posOffset>
            </wp:positionV>
            <wp:extent cx="4562856" cy="4480560"/>
            <wp:effectExtent l="0" t="0" r="952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E8">
        <w:br w:type="page"/>
      </w:r>
    </w:p>
    <w:p w14:paraId="359E5022" w14:textId="77777777" w:rsidR="007752E8" w:rsidRDefault="007752E8" w:rsidP="007752E8">
      <w:r>
        <w:lastRenderedPageBreak/>
        <w:t>9. Open the file “AppController.java” and insert the following code:</w:t>
      </w:r>
    </w:p>
    <w:p w14:paraId="1574FD06" w14:textId="77777777" w:rsidR="007752E8" w:rsidRDefault="007752E8" w:rsidP="007752E8"/>
    <w:p w14:paraId="441B8C65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package com.exercise.securedpage.controller;</w:t>
      </w:r>
    </w:p>
    <w:p w14:paraId="6FE5E7E3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1FDF091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import org.springframework.stereotype.Controller;</w:t>
      </w:r>
    </w:p>
    <w:p w14:paraId="6602C350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import org.springframework.web.bind.annotation.GetMapping;</w:t>
      </w:r>
    </w:p>
    <w:p w14:paraId="130BCFB2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72BAE44" w14:textId="3F3442EB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@Controller</w:t>
      </w:r>
    </w:p>
    <w:p w14:paraId="71C92EEE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public class AppController {</w:t>
      </w:r>
    </w:p>
    <w:p w14:paraId="4E1A648F" w14:textId="5B6B4EE9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@GetMapping("/public/welcome")</w:t>
      </w:r>
    </w:p>
    <w:p w14:paraId="6590A4C7" w14:textId="77777777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public String getWelcome() {</w:t>
      </w:r>
    </w:p>
    <w:p w14:paraId="790E5688" w14:textId="28742729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</w:r>
      <w:r w:rsidRPr="00444F9D">
        <w:rPr>
          <w:rFonts w:ascii="Courier New" w:hAnsi="Courier New" w:cs="Courier New"/>
        </w:rPr>
        <w:tab/>
        <w:t>return "welcome";</w:t>
      </w:r>
    </w:p>
    <w:p w14:paraId="361AA35B" w14:textId="7B40D9C8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}</w:t>
      </w:r>
    </w:p>
    <w:p w14:paraId="36F9AEF4" w14:textId="2E546A75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3B998C4" w14:textId="0FB34629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@GetMapping("/admin/secret")</w:t>
      </w:r>
    </w:p>
    <w:p w14:paraId="22264DAE" w14:textId="289144C4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public String getSecret() {</w:t>
      </w:r>
    </w:p>
    <w:p w14:paraId="327EC1B6" w14:textId="163F5E4C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</w:r>
      <w:r w:rsidRPr="00444F9D">
        <w:rPr>
          <w:rFonts w:ascii="Courier New" w:hAnsi="Courier New" w:cs="Courier New"/>
        </w:rPr>
        <w:tab/>
        <w:t>return "secret";</w:t>
      </w:r>
    </w:p>
    <w:p w14:paraId="43DA311E" w14:textId="7F2A21B8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ab/>
        <w:t>}</w:t>
      </w:r>
    </w:p>
    <w:p w14:paraId="249B291C" w14:textId="5CCCE5ED" w:rsidR="007752E8" w:rsidRPr="00444F9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444F9D">
        <w:rPr>
          <w:rFonts w:ascii="Courier New" w:hAnsi="Courier New" w:cs="Courier New"/>
        </w:rPr>
        <w:t>}</w:t>
      </w:r>
    </w:p>
    <w:p w14:paraId="6F84EF82" w14:textId="0F571AA2" w:rsidR="007752E8" w:rsidRDefault="007752E8" w:rsidP="007752E8"/>
    <w:p w14:paraId="59E55459" w14:textId="347D3FEB" w:rsidR="007752E8" w:rsidRDefault="007752E8" w:rsidP="007752E8"/>
    <w:p w14:paraId="4DE1B991" w14:textId="1C3CC2FA" w:rsidR="007752E8" w:rsidRDefault="007752E8" w:rsidP="007752E8">
      <w:r>
        <w:t>10. Implementing the views. Create a new folder “webapp” under “./src/main/”:</w:t>
      </w:r>
    </w:p>
    <w:p w14:paraId="6798C458" w14:textId="4E234D3A" w:rsidR="007752E8" w:rsidRDefault="007D4869" w:rsidP="007752E8">
      <w:r>
        <w:rPr>
          <w:noProof/>
        </w:rPr>
        <w:drawing>
          <wp:anchor distT="0" distB="0" distL="114300" distR="114300" simplePos="0" relativeHeight="251664384" behindDoc="0" locked="0" layoutInCell="1" allowOverlap="1" wp14:anchorId="432BAEC7" wp14:editId="7FCD61CC">
            <wp:simplePos x="0" y="0"/>
            <wp:positionH relativeFrom="column">
              <wp:posOffset>960658</wp:posOffset>
            </wp:positionH>
            <wp:positionV relativeFrom="paragraph">
              <wp:posOffset>131934</wp:posOffset>
            </wp:positionV>
            <wp:extent cx="4389120" cy="2093976"/>
            <wp:effectExtent l="0" t="0" r="0" b="190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1478C" w14:textId="4B5D605A" w:rsidR="007752E8" w:rsidRDefault="007752E8" w:rsidP="007752E8"/>
    <w:p w14:paraId="2E12AF0F" w14:textId="4E849B77" w:rsidR="007752E8" w:rsidRDefault="007752E8" w:rsidP="007752E8"/>
    <w:p w14:paraId="1DD2AD31" w14:textId="4506332A" w:rsidR="007752E8" w:rsidRDefault="007D4869" w:rsidP="007752E8">
      <w:r>
        <w:rPr>
          <w:noProof/>
        </w:rPr>
        <w:drawing>
          <wp:anchor distT="0" distB="0" distL="114300" distR="114300" simplePos="0" relativeHeight="251665408" behindDoc="0" locked="0" layoutInCell="1" allowOverlap="1" wp14:anchorId="1FA22F98" wp14:editId="19C61B3E">
            <wp:simplePos x="0" y="0"/>
            <wp:positionH relativeFrom="column">
              <wp:posOffset>2108884</wp:posOffset>
            </wp:positionH>
            <wp:positionV relativeFrom="paragraph">
              <wp:posOffset>216730</wp:posOffset>
            </wp:positionV>
            <wp:extent cx="1399032" cy="7772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E8">
        <w:t>Repeat the steps to create the following structure (src/main/webapp/WEB-INF/jsp/):</w:t>
      </w:r>
    </w:p>
    <w:p w14:paraId="364AE301" w14:textId="4BCAB277" w:rsidR="007752E8" w:rsidRDefault="007752E8" w:rsidP="007752E8"/>
    <w:p w14:paraId="71F36BA9" w14:textId="50521AB3" w:rsidR="007752E8" w:rsidRDefault="007752E8" w:rsidP="007752E8"/>
    <w:p w14:paraId="22762B7B" w14:textId="6E7CC93E" w:rsidR="007752E8" w:rsidRDefault="007752E8" w:rsidP="007752E8"/>
    <w:p w14:paraId="2A6ED58B" w14:textId="3A2D5BC5" w:rsidR="007752E8" w:rsidRDefault="007D4869" w:rsidP="007752E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F47B64D" wp14:editId="33AA5CEC">
            <wp:simplePos x="0" y="0"/>
            <wp:positionH relativeFrom="margin">
              <wp:posOffset>838932</wp:posOffset>
            </wp:positionH>
            <wp:positionV relativeFrom="paragraph">
              <wp:posOffset>261376</wp:posOffset>
            </wp:positionV>
            <wp:extent cx="4754880" cy="2404872"/>
            <wp:effectExtent l="0" t="0" r="762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E8">
        <w:t>10a. Create the file welcome.jsp under “src/main/webapp/WEB-INF/jsp/”:</w:t>
      </w:r>
    </w:p>
    <w:p w14:paraId="7902F063" w14:textId="11ABDCC8" w:rsidR="007752E8" w:rsidRDefault="007752E8" w:rsidP="007752E8"/>
    <w:p w14:paraId="00CCFD54" w14:textId="50842B0E" w:rsidR="007752E8" w:rsidRDefault="007752E8" w:rsidP="007752E8"/>
    <w:p w14:paraId="531F40A1" w14:textId="310F9C99" w:rsidR="007752E8" w:rsidRDefault="007752E8" w:rsidP="007752E8"/>
    <w:p w14:paraId="70FF3468" w14:textId="6982B1A5" w:rsidR="007752E8" w:rsidRDefault="007752E8" w:rsidP="007752E8">
      <w:r>
        <w:rPr>
          <w:noProof/>
        </w:rPr>
        <w:drawing>
          <wp:inline distT="0" distB="0" distL="0" distR="0" wp14:anchorId="1D2391B4" wp14:editId="789955F8">
            <wp:extent cx="4562856" cy="4133088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6FDF" w14:textId="3D6642DB" w:rsidR="007752E8" w:rsidRDefault="007752E8" w:rsidP="007752E8"/>
    <w:p w14:paraId="1EF27BAE" w14:textId="21335E2B" w:rsidR="007752E8" w:rsidRDefault="007752E8" w:rsidP="007752E8">
      <w:r>
        <w:t>Open the welcome.jsp and insert the following code:</w:t>
      </w:r>
    </w:p>
    <w:p w14:paraId="577F887E" w14:textId="3A8233B8" w:rsidR="007752E8" w:rsidRPr="00782AB5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2AB5">
        <w:rPr>
          <w:rFonts w:ascii="Courier New" w:hAnsi="Courier New" w:cs="Courier New"/>
        </w:rPr>
        <w:t>&lt;html&gt;</w:t>
      </w:r>
    </w:p>
    <w:p w14:paraId="52A43226" w14:textId="10EC7765" w:rsidR="007752E8" w:rsidRPr="00782AB5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2AB5">
        <w:rPr>
          <w:rFonts w:ascii="Courier New" w:hAnsi="Courier New" w:cs="Courier New"/>
        </w:rPr>
        <w:t>&lt;body&gt;</w:t>
      </w:r>
    </w:p>
    <w:p w14:paraId="0024B69F" w14:textId="3B397D46" w:rsidR="007752E8" w:rsidRPr="00782AB5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2AB5">
        <w:rPr>
          <w:rFonts w:ascii="Courier New" w:hAnsi="Courier New" w:cs="Courier New"/>
        </w:rPr>
        <w:tab/>
        <w:t>&lt;h2&gt;Welcome - public page&lt;/h2&gt;</w:t>
      </w:r>
    </w:p>
    <w:p w14:paraId="1B7EAAEF" w14:textId="3C8CC2FB" w:rsidR="007752E8" w:rsidRPr="00782AB5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2AB5">
        <w:rPr>
          <w:rFonts w:ascii="Courier New" w:hAnsi="Courier New" w:cs="Courier New"/>
        </w:rPr>
        <w:t>&lt;/body&gt;</w:t>
      </w:r>
    </w:p>
    <w:p w14:paraId="65705D01" w14:textId="58C72377" w:rsidR="007752E8" w:rsidRPr="00782AB5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82AB5">
        <w:rPr>
          <w:rFonts w:ascii="Courier New" w:hAnsi="Courier New" w:cs="Courier New"/>
        </w:rPr>
        <w:t>&lt;/html&gt;</w:t>
      </w:r>
    </w:p>
    <w:p w14:paraId="22ACD0D9" w14:textId="77777777" w:rsidR="007752E8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D4D45F" w14:textId="40D24493" w:rsidR="007752E8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E41B8D" w14:textId="29CA044F" w:rsidR="007752E8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10b. Repeat the step to create the file secret.jsp under “src/main/webapp/WEB-INF/jsp/”:</w:t>
      </w:r>
    </w:p>
    <w:p w14:paraId="1701BE4D" w14:textId="4BC8CAEC" w:rsidR="007752E8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EE4DCA" w14:textId="245A77FA" w:rsidR="007752E8" w:rsidRPr="0009675B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09675B">
        <w:rPr>
          <w:rFonts w:ascii="Courier New" w:hAnsi="Courier New" w:cs="Courier New"/>
        </w:rPr>
        <w:t>&lt;html&gt;</w:t>
      </w:r>
    </w:p>
    <w:p w14:paraId="292B129B" w14:textId="3166C3BB" w:rsidR="007752E8" w:rsidRPr="0009675B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09675B">
        <w:rPr>
          <w:rFonts w:ascii="Courier New" w:hAnsi="Courier New" w:cs="Courier New"/>
        </w:rPr>
        <w:t>&lt;body&gt;</w:t>
      </w:r>
    </w:p>
    <w:p w14:paraId="74757E13" w14:textId="38C4BE17" w:rsidR="007752E8" w:rsidRPr="0009675B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09675B">
        <w:rPr>
          <w:rFonts w:ascii="Courier New" w:hAnsi="Courier New" w:cs="Courier New"/>
        </w:rPr>
        <w:tab/>
        <w:t>&lt;h2&gt;Secret - secured page&lt;/h2&gt;</w:t>
      </w:r>
    </w:p>
    <w:p w14:paraId="5A72A0D4" w14:textId="242F5340" w:rsidR="007752E8" w:rsidRPr="0009675B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09675B">
        <w:rPr>
          <w:rFonts w:ascii="Courier New" w:hAnsi="Courier New" w:cs="Courier New"/>
        </w:rPr>
        <w:t>&lt;/body&gt;</w:t>
      </w:r>
    </w:p>
    <w:p w14:paraId="7A90BDA7" w14:textId="1F5E029C" w:rsidR="007752E8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09675B">
        <w:rPr>
          <w:rFonts w:ascii="Courier New" w:hAnsi="Courier New" w:cs="Courier New"/>
        </w:rPr>
        <w:t>&lt;/html&gt;</w:t>
      </w:r>
    </w:p>
    <w:p w14:paraId="1DC8AB4D" w14:textId="77777777" w:rsidR="007752E8" w:rsidRPr="0009675B" w:rsidRDefault="007752E8" w:rsidP="007752E8">
      <w:pPr>
        <w:rPr>
          <w:rFonts w:ascii="Courier New" w:hAnsi="Courier New" w:cs="Courier New"/>
        </w:rPr>
      </w:pPr>
    </w:p>
    <w:p w14:paraId="366077B9" w14:textId="3F686580" w:rsidR="007752E8" w:rsidRDefault="007752E8" w:rsidP="007752E8">
      <w:r>
        <w:br w:type="page"/>
      </w:r>
      <w:r>
        <w:lastRenderedPageBreak/>
        <w:t>11. The final project look like:</w:t>
      </w:r>
    </w:p>
    <w:p w14:paraId="2DDDCA60" w14:textId="3EC7666F" w:rsidR="007752E8" w:rsidRDefault="007D4869" w:rsidP="007752E8">
      <w:r>
        <w:rPr>
          <w:noProof/>
        </w:rPr>
        <w:drawing>
          <wp:anchor distT="0" distB="0" distL="114300" distR="114300" simplePos="0" relativeHeight="251667456" behindDoc="0" locked="0" layoutInCell="1" allowOverlap="1" wp14:anchorId="2D83F20C" wp14:editId="708CB93D">
            <wp:simplePos x="0" y="0"/>
            <wp:positionH relativeFrom="column">
              <wp:posOffset>2414319</wp:posOffset>
            </wp:positionH>
            <wp:positionV relativeFrom="paragraph">
              <wp:posOffset>217854</wp:posOffset>
            </wp:positionV>
            <wp:extent cx="1984248" cy="3529584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99A5F" w14:textId="07349B98" w:rsidR="007752E8" w:rsidRDefault="007752E8" w:rsidP="007752E8"/>
    <w:p w14:paraId="7593EBA6" w14:textId="0DDC35BB" w:rsidR="007752E8" w:rsidRDefault="007752E8" w:rsidP="007752E8"/>
    <w:p w14:paraId="46C447E6" w14:textId="6575878A" w:rsidR="007752E8" w:rsidRDefault="007752E8" w:rsidP="007752E8"/>
    <w:p w14:paraId="7307217C" w14:textId="086754B2" w:rsidR="007752E8" w:rsidRDefault="007752E8" w:rsidP="007752E8">
      <w:r>
        <w:t>12. Run the application and try to visit the 2 pages:</w:t>
      </w:r>
    </w:p>
    <w:p w14:paraId="739C9791" w14:textId="7232B5A3" w:rsidR="007752E8" w:rsidRDefault="007752E8" w:rsidP="007752E8"/>
    <w:p w14:paraId="596F89E3" w14:textId="46B305D9" w:rsidR="007752E8" w:rsidRDefault="00B2371B" w:rsidP="007752E8">
      <w:hyperlink r:id="rId24" w:history="1">
        <w:r w:rsidR="007752E8" w:rsidRPr="00415B51">
          <w:rPr>
            <w:rStyle w:val="Hyperlink"/>
            <w:rFonts w:eastAsiaTheme="majorEastAsia"/>
          </w:rPr>
          <w:t>http://localhost:8080/public/welcome</w:t>
        </w:r>
      </w:hyperlink>
    </w:p>
    <w:p w14:paraId="2709BF2E" w14:textId="2F75994B" w:rsidR="007752E8" w:rsidRDefault="00B2371B" w:rsidP="007752E8">
      <w:hyperlink r:id="rId25" w:history="1">
        <w:r w:rsidR="007752E8" w:rsidRPr="00415B51">
          <w:rPr>
            <w:rStyle w:val="Hyperlink"/>
            <w:rFonts w:eastAsiaTheme="majorEastAsia"/>
          </w:rPr>
          <w:t>http://localhost:8080/admin/secret</w:t>
        </w:r>
      </w:hyperlink>
    </w:p>
    <w:p w14:paraId="3BF808E6" w14:textId="5A3002D3" w:rsidR="007752E8" w:rsidRDefault="007752E8" w:rsidP="007752E8"/>
    <w:p w14:paraId="357A3A72" w14:textId="69998BE4" w:rsidR="007752E8" w:rsidRDefault="007752E8" w:rsidP="007752E8">
      <w:r>
        <w:t>Can you go to these pages? Why?</w:t>
      </w:r>
    </w:p>
    <w:p w14:paraId="2D20E78E" w14:textId="19215056" w:rsidR="007752E8" w:rsidRDefault="007752E8" w:rsidP="007752E8"/>
    <w:p w14:paraId="253F196B" w14:textId="7F6C730B" w:rsidR="003D6642" w:rsidRDefault="003D6642" w:rsidP="007752E8"/>
    <w:p w14:paraId="38D8B6CD" w14:textId="721F2B34" w:rsidR="003D6642" w:rsidRDefault="003D6642" w:rsidP="007752E8">
      <w:r>
        <w:t xml:space="preserve">By default, </w:t>
      </w:r>
      <w:r w:rsidR="00C64252">
        <w:t xml:space="preserve">the auto Configuration in </w:t>
      </w:r>
      <w:r>
        <w:t>Spring Security mod</w:t>
      </w:r>
      <w:r w:rsidR="00C64252">
        <w:t>u</w:t>
      </w:r>
      <w:r>
        <w:t>l</w:t>
      </w:r>
      <w:r w:rsidR="00C64252">
        <w:t>e</w:t>
      </w:r>
      <w:r>
        <w:t xml:space="preserve"> will enabe the </w:t>
      </w:r>
      <w:r w:rsidR="00C64252">
        <w:t>authentication for all urls. We can disable it by exclude the auto-configuration</w:t>
      </w:r>
    </w:p>
    <w:p w14:paraId="2A4DB78A" w14:textId="0CCDFF40" w:rsidR="00C64252" w:rsidRDefault="00C64252" w:rsidP="007752E8"/>
    <w:p w14:paraId="0B42D8EA" w14:textId="417A7203" w:rsidR="00C64252" w:rsidRDefault="00C64252" w:rsidP="007752E8">
      <w:pPr>
        <w:rPr>
          <w:rStyle w:val="HTMLCode"/>
          <w:sz w:val="21"/>
          <w:szCs w:val="21"/>
        </w:rPr>
      </w:pPr>
      <w:r w:rsidRPr="00C64252">
        <w:rPr>
          <w:rStyle w:val="HTMLCode"/>
          <w:sz w:val="21"/>
          <w:szCs w:val="21"/>
        </w:rPr>
        <w:drawing>
          <wp:anchor distT="0" distB="0" distL="114300" distR="114300" simplePos="0" relativeHeight="251672576" behindDoc="0" locked="0" layoutInCell="1" allowOverlap="1" wp14:anchorId="60770F20" wp14:editId="1174A4E0">
            <wp:simplePos x="0" y="0"/>
            <wp:positionH relativeFrom="margin">
              <wp:align>center</wp:align>
            </wp:positionH>
            <wp:positionV relativeFrom="paragraph">
              <wp:posOffset>347589</wp:posOffset>
            </wp:positionV>
            <wp:extent cx="6157494" cy="2126164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TMLCode"/>
          <w:sz w:val="21"/>
          <w:szCs w:val="21"/>
        </w:rPr>
        <w:t>@SpringBootApplication(exclude = { SecurityAutoConfiguration.class</w:t>
      </w:r>
      <w:r>
        <w:rPr>
          <w:rFonts w:ascii="Consolas" w:hAnsi="Consolas"/>
          <w:color w:val="333333"/>
          <w:sz w:val="21"/>
          <w:szCs w:val="21"/>
          <w:shd w:val="clear" w:color="auto" w:fill="FFFFFF"/>
        </w:rPr>
        <w:t xml:space="preserve"> </w:t>
      </w:r>
      <w:r>
        <w:rPr>
          <w:rStyle w:val="HTMLCode"/>
          <w:sz w:val="21"/>
          <w:szCs w:val="21"/>
        </w:rPr>
        <w:t>})</w:t>
      </w:r>
      <w:r>
        <w:rPr>
          <w:rStyle w:val="HTMLCode"/>
          <w:sz w:val="21"/>
          <w:szCs w:val="21"/>
        </w:rPr>
        <w:t>in the main class</w:t>
      </w:r>
    </w:p>
    <w:p w14:paraId="01BC0FDF" w14:textId="444C62E3" w:rsidR="00C64252" w:rsidRDefault="00C64252" w:rsidP="007752E8">
      <w:pPr>
        <w:rPr>
          <w:rStyle w:val="HTMLCode"/>
          <w:sz w:val="21"/>
          <w:szCs w:val="21"/>
        </w:rPr>
      </w:pPr>
    </w:p>
    <w:p w14:paraId="7E3C7FB1" w14:textId="1827D831" w:rsidR="00C64252" w:rsidRDefault="00C64252" w:rsidP="007752E8">
      <w:pPr>
        <w:rPr>
          <w:rStyle w:val="HTMLCode"/>
          <w:sz w:val="21"/>
          <w:szCs w:val="21"/>
        </w:rPr>
      </w:pPr>
    </w:p>
    <w:p w14:paraId="5ED09514" w14:textId="77777777" w:rsidR="00C64252" w:rsidRDefault="00C64252" w:rsidP="007752E8"/>
    <w:p w14:paraId="5A3BF0BE" w14:textId="488F9286" w:rsidR="00C64252" w:rsidRDefault="00C64252" w:rsidP="007752E8"/>
    <w:p w14:paraId="46F4EEEE" w14:textId="77777777" w:rsidR="00C64252" w:rsidRDefault="00C64252" w:rsidP="007752E8"/>
    <w:p w14:paraId="625FF8A4" w14:textId="68C32A34" w:rsidR="007752E8" w:rsidRDefault="007752E8" w:rsidP="007752E8"/>
    <w:p w14:paraId="16D2A56A" w14:textId="5301DE5B" w:rsidR="007752E8" w:rsidRDefault="007752E8" w:rsidP="007752E8">
      <w:r>
        <w:t>13. Configure the Spring Security. Create a class “SecurityConfig” under package “com.exercise.securedpage.config”:</w:t>
      </w:r>
    </w:p>
    <w:p w14:paraId="2A209453" w14:textId="197F93B4" w:rsidR="007752E8" w:rsidRDefault="007752E8" w:rsidP="007752E8"/>
    <w:p w14:paraId="3EE6EC33" w14:textId="7725BCFE" w:rsidR="007752E8" w:rsidRDefault="007D4869" w:rsidP="007752E8">
      <w:r>
        <w:rPr>
          <w:noProof/>
        </w:rPr>
        <w:drawing>
          <wp:anchor distT="0" distB="0" distL="114300" distR="114300" simplePos="0" relativeHeight="251663360" behindDoc="0" locked="0" layoutInCell="1" allowOverlap="1" wp14:anchorId="4DE0E222" wp14:editId="427CEEB9">
            <wp:simplePos x="0" y="0"/>
            <wp:positionH relativeFrom="column">
              <wp:posOffset>901505</wp:posOffset>
            </wp:positionH>
            <wp:positionV relativeFrom="paragraph">
              <wp:posOffset>143266</wp:posOffset>
            </wp:positionV>
            <wp:extent cx="4562856" cy="4480560"/>
            <wp:effectExtent l="0" t="0" r="952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03546" w14:textId="7847722E" w:rsidR="007752E8" w:rsidRDefault="007752E8" w:rsidP="007752E8"/>
    <w:p w14:paraId="6F08829D" w14:textId="7E6518B6" w:rsidR="007752E8" w:rsidRDefault="007752E8" w:rsidP="007752E8">
      <w:r>
        <w:t>Open the file and insert the following code:</w:t>
      </w:r>
    </w:p>
    <w:p w14:paraId="3487A61D" w14:textId="4D70B03C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package com.exercise.securedpage.config;</w:t>
      </w:r>
    </w:p>
    <w:p w14:paraId="52FC81B9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</w:p>
    <w:p w14:paraId="3C097238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import org.springframework.beans.factory.annotation.Autowired;</w:t>
      </w:r>
    </w:p>
    <w:p w14:paraId="516FAA48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import org.springframework.security.config.annotation.authentication.builders.AuthenticationManagerBuilder;</w:t>
      </w:r>
    </w:p>
    <w:p w14:paraId="43E46120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import org.springframework.security.config.annotation.web.builders.HttpSecurity;</w:t>
      </w:r>
    </w:p>
    <w:p w14:paraId="2B6EE1B7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import org.springframework.security.config.annotation.web.configuration.EnableWebSecurity;</w:t>
      </w:r>
    </w:p>
    <w:p w14:paraId="57D60232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import org.springframework.security.config.annotation.web.configuration.WebSecurityConfigurerAdapter;</w:t>
      </w:r>
    </w:p>
    <w:p w14:paraId="481F1467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</w:p>
    <w:p w14:paraId="6B5E7DE5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@EnableWebSecurity</w:t>
      </w:r>
    </w:p>
    <w:p w14:paraId="2310A92A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public class SecurityConfig extends WebSecurityConfigurerAdapter {</w:t>
      </w:r>
    </w:p>
    <w:p w14:paraId="5136642F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</w:p>
    <w:p w14:paraId="2EAE3432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@Override</w:t>
      </w:r>
    </w:p>
    <w:p w14:paraId="6C1522D3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protected void configure(HttpSecurity http) throws Exception {</w:t>
      </w:r>
    </w:p>
    <w:p w14:paraId="01E5EF7E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lastRenderedPageBreak/>
        <w:tab/>
      </w:r>
      <w:r w:rsidRPr="004013D4">
        <w:rPr>
          <w:rFonts w:ascii="Courier New" w:hAnsi="Courier New" w:cs="Courier New"/>
          <w:sz w:val="20"/>
        </w:rPr>
        <w:tab/>
        <w:t>http.authorizeRequests()</w:t>
      </w:r>
    </w:p>
    <w:p w14:paraId="6D216B8B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  <w:t>.antMatchers("/admin/**").hasRole("ADMIN")</w:t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</w:p>
    <w:p w14:paraId="3627AB3C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  <w:t>.antMatchers("/public/**").permitAll();</w:t>
      </w:r>
    </w:p>
    <w:p w14:paraId="2AE0F164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}</w:t>
      </w:r>
    </w:p>
    <w:p w14:paraId="129965F1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</w:p>
    <w:p w14:paraId="21E89583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@Autowired</w:t>
      </w:r>
    </w:p>
    <w:p w14:paraId="72BC7696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public void configureGlobal(AuthenticationManagerBuilder auth) throws Exception {</w:t>
      </w:r>
    </w:p>
    <w:p w14:paraId="431E5AF1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  <w:t>auth.inMemoryAuthentication()</w:t>
      </w:r>
    </w:p>
    <w:p w14:paraId="7E93B287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  <w:t>.withUser("admin").password("{noop}password").roles("ADMIN").and()</w:t>
      </w:r>
    </w:p>
    <w:p w14:paraId="0334E33A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</w:r>
      <w:r w:rsidRPr="004013D4">
        <w:rPr>
          <w:rFonts w:ascii="Courier New" w:hAnsi="Courier New" w:cs="Courier New"/>
          <w:sz w:val="20"/>
        </w:rPr>
        <w:tab/>
        <w:t>.withUser("user").password("{noop}password").roles("USER");</w:t>
      </w:r>
    </w:p>
    <w:p w14:paraId="1EFDD70D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ab/>
        <w:t>}</w:t>
      </w:r>
    </w:p>
    <w:p w14:paraId="0B2FE34C" w14:textId="77777777" w:rsidR="007752E8" w:rsidRPr="004013D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</w:rPr>
      </w:pPr>
      <w:r w:rsidRPr="004013D4">
        <w:rPr>
          <w:rFonts w:ascii="Courier New" w:hAnsi="Courier New" w:cs="Courier New"/>
          <w:sz w:val="20"/>
        </w:rPr>
        <w:t>}</w:t>
      </w:r>
    </w:p>
    <w:p w14:paraId="472F8F5C" w14:textId="77777777" w:rsidR="007752E8" w:rsidRDefault="007752E8" w:rsidP="007752E8"/>
    <w:p w14:paraId="069B9178" w14:textId="77777777" w:rsidR="007752E8" w:rsidRDefault="007752E8" w:rsidP="007752E8">
      <w:r>
        <w:t>Note:</w:t>
      </w:r>
    </w:p>
    <w:p w14:paraId="1928624B" w14:textId="77777777" w:rsidR="007752E8" w:rsidRDefault="007752E8" w:rsidP="007752E8">
      <w:pPr>
        <w:pStyle w:val="ListParagraph"/>
        <w:widowControl/>
        <w:numPr>
          <w:ilvl w:val="0"/>
          <w:numId w:val="41"/>
        </w:numPr>
        <w:tabs>
          <w:tab w:val="left" w:pos="406"/>
          <w:tab w:val="left" w:pos="720"/>
          <w:tab w:val="left" w:pos="1390"/>
          <w:tab w:val="left" w:pos="1673"/>
          <w:tab w:val="left" w:pos="3658"/>
        </w:tabs>
        <w:spacing w:before="0" w:after="0" w:line="240" w:lineRule="auto"/>
        <w:jc w:val="both"/>
      </w:pPr>
      <w:r>
        <w:t>URL with pattern /admin/** needs role ADMIN to access</w:t>
      </w:r>
    </w:p>
    <w:p w14:paraId="3D4F857A" w14:textId="77777777" w:rsidR="007752E8" w:rsidRDefault="007752E8" w:rsidP="007752E8">
      <w:pPr>
        <w:pStyle w:val="ListParagraph"/>
        <w:widowControl/>
        <w:numPr>
          <w:ilvl w:val="0"/>
          <w:numId w:val="41"/>
        </w:numPr>
        <w:tabs>
          <w:tab w:val="left" w:pos="406"/>
          <w:tab w:val="left" w:pos="720"/>
          <w:tab w:val="left" w:pos="1390"/>
          <w:tab w:val="left" w:pos="1673"/>
          <w:tab w:val="left" w:pos="3658"/>
        </w:tabs>
        <w:spacing w:before="0" w:after="0" w:line="240" w:lineRule="auto"/>
        <w:jc w:val="both"/>
      </w:pPr>
      <w:r>
        <w:t>URL with pattern /public/** is allowed for everyone</w:t>
      </w:r>
    </w:p>
    <w:p w14:paraId="2EC075EF" w14:textId="77777777" w:rsidR="007752E8" w:rsidRDefault="007752E8" w:rsidP="007752E8">
      <w:pPr>
        <w:pStyle w:val="ListParagraph"/>
        <w:widowControl/>
        <w:numPr>
          <w:ilvl w:val="0"/>
          <w:numId w:val="41"/>
        </w:numPr>
        <w:tabs>
          <w:tab w:val="left" w:pos="406"/>
          <w:tab w:val="left" w:pos="720"/>
          <w:tab w:val="left" w:pos="1390"/>
          <w:tab w:val="left" w:pos="1673"/>
          <w:tab w:val="left" w:pos="3658"/>
        </w:tabs>
        <w:spacing w:before="0" w:after="0" w:line="240" w:lineRule="auto"/>
        <w:jc w:val="both"/>
      </w:pPr>
      <w:r>
        <w:t>user “admin” with password “password” has role “ADMIN”</w:t>
      </w:r>
    </w:p>
    <w:p w14:paraId="287918C8" w14:textId="77777777" w:rsidR="007752E8" w:rsidRDefault="007752E8" w:rsidP="007752E8">
      <w:pPr>
        <w:pStyle w:val="ListParagraph"/>
        <w:widowControl/>
        <w:numPr>
          <w:ilvl w:val="0"/>
          <w:numId w:val="41"/>
        </w:numPr>
        <w:tabs>
          <w:tab w:val="left" w:pos="406"/>
          <w:tab w:val="left" w:pos="720"/>
          <w:tab w:val="left" w:pos="1390"/>
          <w:tab w:val="left" w:pos="1673"/>
          <w:tab w:val="left" w:pos="3658"/>
        </w:tabs>
        <w:spacing w:before="0" w:after="0" w:line="240" w:lineRule="auto"/>
        <w:jc w:val="both"/>
      </w:pPr>
      <w:r>
        <w:t>user “user” with password “password” has role “USER”</w:t>
      </w:r>
    </w:p>
    <w:p w14:paraId="48B88B05" w14:textId="77777777" w:rsidR="007752E8" w:rsidRDefault="007752E8" w:rsidP="007752E8">
      <w:pPr>
        <w:pStyle w:val="ListParagraph"/>
        <w:widowControl/>
        <w:numPr>
          <w:ilvl w:val="0"/>
          <w:numId w:val="41"/>
        </w:numPr>
        <w:tabs>
          <w:tab w:val="left" w:pos="406"/>
          <w:tab w:val="left" w:pos="720"/>
          <w:tab w:val="left" w:pos="1390"/>
          <w:tab w:val="left" w:pos="1673"/>
          <w:tab w:val="left" w:pos="3658"/>
        </w:tabs>
        <w:spacing w:before="0" w:after="0" w:line="240" w:lineRule="auto"/>
        <w:jc w:val="both"/>
      </w:pPr>
      <w:r>
        <w:t>{noop} is used for plain password (no encryption)</w:t>
      </w:r>
    </w:p>
    <w:p w14:paraId="6ABA1AE7" w14:textId="77777777" w:rsidR="007752E8" w:rsidRDefault="007752E8" w:rsidP="007752E8"/>
    <w:p w14:paraId="00A6F2D4" w14:textId="77777777" w:rsidR="007752E8" w:rsidRDefault="007752E8" w:rsidP="007752E8"/>
    <w:p w14:paraId="1FBE5981" w14:textId="77777777" w:rsidR="007752E8" w:rsidRDefault="007752E8" w:rsidP="007752E8">
      <w:r>
        <w:t>14. Restart the application and visit the 2 pages again:</w:t>
      </w:r>
    </w:p>
    <w:p w14:paraId="647C5CF7" w14:textId="121B5536" w:rsidR="007752E8" w:rsidRDefault="007752E8" w:rsidP="007752E8"/>
    <w:p w14:paraId="1207506E" w14:textId="1D0A15F6" w:rsidR="007752E8" w:rsidRDefault="00B2371B" w:rsidP="007752E8">
      <w:hyperlink r:id="rId28" w:history="1">
        <w:r w:rsidR="007752E8" w:rsidRPr="00415B51">
          <w:rPr>
            <w:rStyle w:val="Hyperlink"/>
            <w:rFonts w:eastAsiaTheme="majorEastAsia"/>
          </w:rPr>
          <w:t>http://localhost:8080/public/welcome</w:t>
        </w:r>
      </w:hyperlink>
    </w:p>
    <w:p w14:paraId="3DA53BEA" w14:textId="64171BF9" w:rsidR="007752E8" w:rsidRDefault="00B2371B" w:rsidP="007752E8">
      <w:hyperlink r:id="rId29" w:history="1">
        <w:r w:rsidR="007752E8" w:rsidRPr="00415B51">
          <w:rPr>
            <w:rStyle w:val="Hyperlink"/>
            <w:rFonts w:eastAsiaTheme="majorEastAsia"/>
          </w:rPr>
          <w:t>http://localhost:8080/admin/secret</w:t>
        </w:r>
      </w:hyperlink>
    </w:p>
    <w:p w14:paraId="06F86371" w14:textId="490969D7" w:rsidR="007752E8" w:rsidRDefault="007752E8" w:rsidP="007752E8"/>
    <w:p w14:paraId="020B9AF4" w14:textId="7C6E400E" w:rsidR="007752E8" w:rsidRDefault="007752E8" w:rsidP="007752E8">
      <w:r>
        <w:t>Can you visit the secret page? Why? What’s the HTTP status?</w:t>
      </w:r>
    </w:p>
    <w:p w14:paraId="12443F43" w14:textId="220458FF" w:rsidR="007752E8" w:rsidRDefault="007752E8" w:rsidP="007752E8"/>
    <w:p w14:paraId="5F3B9ECB" w14:textId="4A3A59C2" w:rsidR="007752E8" w:rsidRDefault="007752E8" w:rsidP="007752E8"/>
    <w:p w14:paraId="0D47BE19" w14:textId="4721C954" w:rsidR="007752E8" w:rsidRDefault="007752E8" w:rsidP="007752E8">
      <w:r>
        <w:t xml:space="preserve">15. Configure to access the secured page. Open “SecurityConfig.java” and add the following code in </w:t>
      </w:r>
      <w:r w:rsidRPr="00CC4976">
        <w:t>configure(HttpSecurity http)</w:t>
      </w:r>
      <w:r>
        <w:t>:</w:t>
      </w:r>
    </w:p>
    <w:p w14:paraId="14546B39" w14:textId="44022D71" w:rsidR="007752E8" w:rsidRDefault="007752E8" w:rsidP="007752E8"/>
    <w:p w14:paraId="05A22EA5" w14:textId="049C6AEE" w:rsidR="007752E8" w:rsidRPr="00CC497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  <w:t>.and()</w:t>
      </w:r>
    </w:p>
    <w:p w14:paraId="39E4279D" w14:textId="40034300" w:rsidR="007752E8" w:rsidRPr="00CC497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</w:r>
      <w:r w:rsidRPr="00CC4976">
        <w:rPr>
          <w:rFonts w:ascii="Courier New" w:hAnsi="Courier New" w:cs="Courier New"/>
        </w:rPr>
        <w:tab/>
        <w:t>.formLogin();</w:t>
      </w:r>
    </w:p>
    <w:p w14:paraId="00D08A4E" w14:textId="16D44DC4" w:rsidR="007752E8" w:rsidRDefault="00C64252" w:rsidP="007752E8">
      <w:r>
        <w:rPr>
          <w:noProof/>
        </w:rPr>
        <w:drawing>
          <wp:anchor distT="0" distB="0" distL="114300" distR="114300" simplePos="0" relativeHeight="251673600" behindDoc="0" locked="0" layoutInCell="1" allowOverlap="1" wp14:anchorId="660A38CC" wp14:editId="4DE504CC">
            <wp:simplePos x="0" y="0"/>
            <wp:positionH relativeFrom="column">
              <wp:posOffset>790672</wp:posOffset>
            </wp:positionH>
            <wp:positionV relativeFrom="paragraph">
              <wp:posOffset>198902</wp:posOffset>
            </wp:positionV>
            <wp:extent cx="4745736" cy="1810512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684C3" w14:textId="6D740442" w:rsidR="007752E8" w:rsidRDefault="007752E8" w:rsidP="007752E8"/>
    <w:p w14:paraId="2130100C" w14:textId="18BC91E7" w:rsidR="007752E8" w:rsidRDefault="007752E8" w:rsidP="007752E8"/>
    <w:p w14:paraId="4BE46E2E" w14:textId="02FC77B0" w:rsidR="007752E8" w:rsidRDefault="007752E8" w:rsidP="007752E8">
      <w:r>
        <w:t xml:space="preserve">Note: Spring boot will automatically create the login form for you. </w:t>
      </w:r>
    </w:p>
    <w:p w14:paraId="1563C20A" w14:textId="6B641172" w:rsidR="007752E8" w:rsidRDefault="007752E8" w:rsidP="007752E8"/>
    <w:p w14:paraId="2F17BF9E" w14:textId="27CE11F3" w:rsidR="007752E8" w:rsidRDefault="007752E8" w:rsidP="007752E8"/>
    <w:p w14:paraId="3D1EDCE7" w14:textId="34D4470A" w:rsidR="007752E8" w:rsidRDefault="007752E8" w:rsidP="007752E8">
      <w:r>
        <w:t>16. Restart the application and visit the 2 pages again:</w:t>
      </w:r>
    </w:p>
    <w:p w14:paraId="640D4EDA" w14:textId="1E0B0423" w:rsidR="007752E8" w:rsidRDefault="007752E8" w:rsidP="007752E8"/>
    <w:p w14:paraId="6D96DF3A" w14:textId="19AA7E09" w:rsidR="007752E8" w:rsidRDefault="00B2371B" w:rsidP="007752E8">
      <w:pPr>
        <w:rPr>
          <w:rStyle w:val="Hyperlink"/>
          <w:rFonts w:eastAsiaTheme="majorEastAsia"/>
        </w:rPr>
      </w:pPr>
      <w:hyperlink r:id="rId31" w:history="1">
        <w:r w:rsidR="007752E8" w:rsidRPr="00415B51">
          <w:rPr>
            <w:rStyle w:val="Hyperlink"/>
            <w:rFonts w:eastAsiaTheme="majorEastAsia"/>
          </w:rPr>
          <w:t>http://localhost:8080/public/welcome</w:t>
        </w:r>
      </w:hyperlink>
    </w:p>
    <w:p w14:paraId="4FFEB2B3" w14:textId="63925F7A" w:rsidR="007752E8" w:rsidRDefault="007752E8" w:rsidP="007752E8"/>
    <w:p w14:paraId="791A55F7" w14:textId="47116C49" w:rsidR="007752E8" w:rsidRDefault="007752E8" w:rsidP="007752E8">
      <w:pPr>
        <w:ind w:left="360"/>
      </w:pPr>
      <w:r>
        <w:rPr>
          <w:noProof/>
        </w:rPr>
        <w:drawing>
          <wp:inline distT="0" distB="0" distL="0" distR="0" wp14:anchorId="5FDD746D" wp14:editId="5E976D1B">
            <wp:extent cx="2633472" cy="740664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D5E0" w14:textId="082C7780" w:rsidR="007752E8" w:rsidRDefault="007752E8" w:rsidP="007752E8"/>
    <w:p w14:paraId="57F9B0A4" w14:textId="6DC446FF" w:rsidR="007752E8" w:rsidRDefault="00B2371B" w:rsidP="007752E8">
      <w:pPr>
        <w:rPr>
          <w:rStyle w:val="Hyperlink"/>
          <w:rFonts w:eastAsiaTheme="majorEastAsia"/>
        </w:rPr>
      </w:pPr>
      <w:hyperlink r:id="rId33" w:history="1">
        <w:r w:rsidR="007752E8" w:rsidRPr="00415B51">
          <w:rPr>
            <w:rStyle w:val="Hyperlink"/>
            <w:rFonts w:eastAsiaTheme="majorEastAsia"/>
          </w:rPr>
          <w:t>http://localhost:8080/admin/secret</w:t>
        </w:r>
      </w:hyperlink>
    </w:p>
    <w:p w14:paraId="20FA5B40" w14:textId="78686181" w:rsidR="007752E8" w:rsidRDefault="007752E8" w:rsidP="007752E8"/>
    <w:p w14:paraId="3F8B5E4C" w14:textId="54DB378D" w:rsidR="007752E8" w:rsidRDefault="007752E8" w:rsidP="007752E8">
      <w:pPr>
        <w:ind w:left="360"/>
      </w:pPr>
    </w:p>
    <w:p w14:paraId="60AD5E5A" w14:textId="2C6BC50E" w:rsidR="007752E8" w:rsidRDefault="007752E8" w:rsidP="007752E8"/>
    <w:p w14:paraId="76098D3E" w14:textId="1557BA01" w:rsidR="007752E8" w:rsidRDefault="007752E8" w:rsidP="007752E8"/>
    <w:p w14:paraId="677C689A" w14:textId="5F708B1E" w:rsidR="007752E8" w:rsidRDefault="007752E8" w:rsidP="007752E8">
      <w:r>
        <w:t xml:space="preserve">input Username: admin and Password: password, then click Sign in. </w:t>
      </w:r>
    </w:p>
    <w:p w14:paraId="2AC5B722" w14:textId="027414C0" w:rsidR="007752E8" w:rsidRDefault="007752E8" w:rsidP="007752E8">
      <w:r>
        <w:rPr>
          <w:noProof/>
        </w:rPr>
        <w:drawing>
          <wp:anchor distT="0" distB="0" distL="114300" distR="114300" simplePos="0" relativeHeight="251662336" behindDoc="0" locked="0" layoutInCell="1" allowOverlap="1" wp14:anchorId="1CDED734" wp14:editId="4790D6D2">
            <wp:simplePos x="0" y="0"/>
            <wp:positionH relativeFrom="column">
              <wp:posOffset>1833099</wp:posOffset>
            </wp:positionH>
            <wp:positionV relativeFrom="paragraph">
              <wp:posOffset>257663</wp:posOffset>
            </wp:positionV>
            <wp:extent cx="2651760" cy="2340864"/>
            <wp:effectExtent l="0" t="0" r="0" b="254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F6F5C" w14:textId="77777777" w:rsidR="007752E8" w:rsidRDefault="007752E8" w:rsidP="007752E8">
      <w:pPr>
        <w:ind w:left="360"/>
      </w:pPr>
      <w:r>
        <w:rPr>
          <w:noProof/>
        </w:rPr>
        <w:drawing>
          <wp:inline distT="0" distB="0" distL="0" distR="0" wp14:anchorId="14C47EE4" wp14:editId="5144BF6D">
            <wp:extent cx="2432304" cy="722376"/>
            <wp:effectExtent l="0" t="0" r="635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EB9" w14:textId="77777777" w:rsidR="007752E8" w:rsidRDefault="007752E8" w:rsidP="007752E8"/>
    <w:p w14:paraId="1E177441" w14:textId="77777777" w:rsidR="007752E8" w:rsidRDefault="007752E8" w:rsidP="007752E8"/>
    <w:p w14:paraId="04D39B50" w14:textId="77777777" w:rsidR="007752E8" w:rsidRDefault="007752E8" w:rsidP="007752E8">
      <w:r>
        <w:t>17. Congratulations. Try this one if you have problem with this exercise:</w:t>
      </w:r>
    </w:p>
    <w:p w14:paraId="44F9FA4B" w14:textId="77777777" w:rsidR="007752E8" w:rsidRDefault="007752E8" w:rsidP="007752E8"/>
    <w:p w14:paraId="4503EBDC" w14:textId="77777777" w:rsidR="007752E8" w:rsidRDefault="007752E8" w:rsidP="007752E8">
      <w:pPr>
        <w:spacing w:line="240" w:lineRule="auto"/>
      </w:pPr>
      <w:r>
        <w:object w:dxaOrig="3068" w:dyaOrig="821" w14:anchorId="76BA32D1">
          <v:shape id="_x0000_i1026" type="#_x0000_t75" style="width:153.7pt;height:40.6pt" o:ole="">
            <v:imagedata r:id="rId36" o:title=""/>
          </v:shape>
          <o:OLEObject Type="Embed" ProgID="Package" ShapeID="_x0000_i1026" DrawAspect="Content" ObjectID="_1647695512" r:id="rId37"/>
        </w:object>
      </w:r>
    </w:p>
    <w:p w14:paraId="427C1DE1" w14:textId="77777777" w:rsidR="007752E8" w:rsidRDefault="007752E8" w:rsidP="007752E8"/>
    <w:p w14:paraId="2E931B1A" w14:textId="77777777" w:rsidR="007752E8" w:rsidRDefault="007752E8" w:rsidP="007752E8">
      <w:pPr>
        <w:spacing w:after="160" w:line="259" w:lineRule="auto"/>
      </w:pPr>
      <w:r>
        <w:br w:type="page"/>
      </w:r>
    </w:p>
    <w:p w14:paraId="5C839088" w14:textId="49EA665C" w:rsidR="007752E8" w:rsidRDefault="007752E8" w:rsidP="007752E8">
      <w:pPr>
        <w:pStyle w:val="Heading1"/>
      </w:pPr>
      <w:bookmarkStart w:id="7" w:name="_Toc37080105"/>
      <w:r>
        <w:lastRenderedPageBreak/>
        <w:t>Exercise 1 – bonus</w:t>
      </w:r>
      <w:bookmarkStart w:id="8" w:name="_GoBack"/>
      <w:bookmarkEnd w:id="7"/>
      <w:bookmarkEnd w:id="8"/>
    </w:p>
    <w:p w14:paraId="3E4C9450" w14:textId="77777777" w:rsidR="007752E8" w:rsidRDefault="007752E8" w:rsidP="007752E8">
      <w:r>
        <w:t>Prerequisites:</w:t>
      </w:r>
    </w:p>
    <w:p w14:paraId="1AE291EA" w14:textId="77777777" w:rsidR="007752E8" w:rsidRDefault="007752E8" w:rsidP="007752E8">
      <w:r>
        <w:tab/>
        <w:t>Java installed (e.g. JDK 1.8)</w:t>
      </w:r>
    </w:p>
    <w:p w14:paraId="0104711D" w14:textId="77777777" w:rsidR="007752E8" w:rsidRDefault="007752E8" w:rsidP="007752E8">
      <w:r>
        <w:tab/>
        <w:t>Maven installed (e.g. version 3.6.3)</w:t>
      </w:r>
    </w:p>
    <w:p w14:paraId="2274145E" w14:textId="77777777" w:rsidR="007752E8" w:rsidRDefault="007752E8" w:rsidP="007752E8">
      <w:r>
        <w:tab/>
      </w:r>
      <w:r w:rsidRPr="000D44D9">
        <w:t>Spring Tool Suite (STS)</w:t>
      </w:r>
      <w:r>
        <w:t xml:space="preserve"> (e.g. 4.5.1)</w:t>
      </w:r>
    </w:p>
    <w:p w14:paraId="5A3E21C8" w14:textId="77777777" w:rsidR="007752E8" w:rsidRDefault="007752E8" w:rsidP="007752E8">
      <w:r>
        <w:tab/>
        <w:t>Exercise 1 is finished</w:t>
      </w:r>
    </w:p>
    <w:p w14:paraId="1CA2CD83" w14:textId="77777777" w:rsidR="007752E8" w:rsidRDefault="007752E8" w:rsidP="007752E8"/>
    <w:p w14:paraId="2CB2E046" w14:textId="77777777" w:rsidR="007752E8" w:rsidRDefault="007752E8" w:rsidP="007752E8"/>
    <w:p w14:paraId="6552B46B" w14:textId="77777777" w:rsidR="007752E8" w:rsidRDefault="007752E8" w:rsidP="007752E8">
      <w:r>
        <w:t>1. Create your own login page. Create a JSP file “login.jsp” under “./webapp/WEB-INF/jsp”, and insert the following code:</w:t>
      </w:r>
    </w:p>
    <w:p w14:paraId="30E068A7" w14:textId="77777777" w:rsidR="007752E8" w:rsidRDefault="007752E8" w:rsidP="007752E8"/>
    <w:p w14:paraId="2C1BAB35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>&lt;%@ taglib prefix="c" uri="http://java.sun.com/jsp/jstl/core"%&gt;</w:t>
      </w:r>
    </w:p>
    <w:p w14:paraId="3C83D03E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>&lt;html&gt;</w:t>
      </w:r>
    </w:p>
    <w:p w14:paraId="27D8B903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>&lt;body onload='document.loginForm.username.focus();'&gt;</w:t>
      </w:r>
    </w:p>
    <w:p w14:paraId="403E5D70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&lt;h1&gt;Login Form&lt;/h1&gt;</w:t>
      </w:r>
    </w:p>
    <w:p w14:paraId="3393781E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</w:t>
      </w:r>
    </w:p>
    <w:p w14:paraId="3B73D5FD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&lt;c:if test="${not empty errorMessge}"&gt;&lt;div style="color:red; font-weight: bold; margin: 30px 0px;"&gt;${errorMessge}&lt;/div&gt;&lt;/c:if&gt;</w:t>
      </w:r>
    </w:p>
    <w:p w14:paraId="65E52280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</w:t>
      </w:r>
    </w:p>
    <w:p w14:paraId="22696F4E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&lt;form name='login' action="/login" method='POST'&gt;</w:t>
      </w:r>
    </w:p>
    <w:p w14:paraId="41DFBEE7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&lt;table&gt;</w:t>
      </w:r>
    </w:p>
    <w:p w14:paraId="3FAB8D44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&lt;tr&gt;</w:t>
      </w:r>
    </w:p>
    <w:p w14:paraId="33575261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    &lt;td&gt;UserName:&lt;/td&gt;</w:t>
      </w:r>
    </w:p>
    <w:p w14:paraId="38002390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    &lt;td&gt;&lt;input type='text' name='username' value=''&gt;&lt;/td&gt;</w:t>
      </w:r>
    </w:p>
    <w:p w14:paraId="78611A5C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&lt;/tr&gt;</w:t>
      </w:r>
    </w:p>
    <w:p w14:paraId="403D2D77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&lt;tr&gt;</w:t>
      </w:r>
    </w:p>
    <w:p w14:paraId="0605F365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    &lt;td&gt;Password:&lt;/td&gt;</w:t>
      </w:r>
    </w:p>
    <w:p w14:paraId="2D570FE8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    &lt;td&gt;&lt;input type='password' name='password' /&gt;&lt;/td&gt;</w:t>
      </w:r>
    </w:p>
    <w:p w14:paraId="000A0330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&lt;/tr&gt;</w:t>
      </w:r>
    </w:p>
    <w:p w14:paraId="1B28FBFE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&lt;tr&gt;</w:t>
      </w:r>
    </w:p>
    <w:p w14:paraId="0E57F18E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    &lt;td colspan='2'&gt;&lt;input name="submit" type="submit" value="submit" /&gt;&lt;/td&gt;</w:t>
      </w:r>
    </w:p>
    <w:p w14:paraId="5EDA9120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    &lt;/tr&gt;</w:t>
      </w:r>
    </w:p>
    <w:p w14:paraId="01FE6FD7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&lt;/table&gt;</w:t>
      </w:r>
    </w:p>
    <w:p w14:paraId="19153E36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    &lt;input type="hidden" name="${_csrf.parameterName}" value="${_csrf.token}" /&gt;</w:t>
      </w:r>
    </w:p>
    <w:p w14:paraId="5F004C73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 xml:space="preserve">    &lt;/form&gt;</w:t>
      </w:r>
    </w:p>
    <w:p w14:paraId="2981B66A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>&lt;/body&gt;</w:t>
      </w:r>
    </w:p>
    <w:p w14:paraId="703FC3CA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>&lt;/html&gt;</w:t>
      </w:r>
    </w:p>
    <w:p w14:paraId="594720EE" w14:textId="77777777" w:rsidR="007752E8" w:rsidRDefault="007752E8" w:rsidP="007752E8"/>
    <w:p w14:paraId="18C730BE" w14:textId="77777777" w:rsidR="007752E8" w:rsidRDefault="007752E8" w:rsidP="007752E8"/>
    <w:p w14:paraId="2CA59A2E" w14:textId="77777777" w:rsidR="007752E8" w:rsidRDefault="007752E8" w:rsidP="007752E8">
      <w:r>
        <w:t>2. As we use JSTL in the JSP, we need to add the dependency. Open pom.xml and add the following dependency:</w:t>
      </w:r>
    </w:p>
    <w:p w14:paraId="6818902E" w14:textId="77777777" w:rsidR="007752E8" w:rsidRDefault="007752E8" w:rsidP="007752E8"/>
    <w:p w14:paraId="11601AC4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  <w:t>&lt;dependency&gt;</w:t>
      </w:r>
    </w:p>
    <w:p w14:paraId="2EEF93D1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  <w:t>&lt;groupId&gt;javax.servlet&lt;/groupId&gt;</w:t>
      </w:r>
    </w:p>
    <w:p w14:paraId="38067EC2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  <w:t>&lt;artifactId&gt;jstl&lt;/artifactId&gt;</w:t>
      </w:r>
    </w:p>
    <w:p w14:paraId="6C39BD67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  <w:t>&lt;/dependency&gt;</w:t>
      </w:r>
    </w:p>
    <w:p w14:paraId="7E240BF4" w14:textId="77777777" w:rsidR="007752E8" w:rsidRDefault="007752E8" w:rsidP="007752E8"/>
    <w:p w14:paraId="47EB9370" w14:textId="77777777" w:rsidR="007752E8" w:rsidRDefault="007752E8" w:rsidP="007752E8">
      <w:r>
        <w:rPr>
          <w:noProof/>
        </w:rPr>
        <w:drawing>
          <wp:inline distT="0" distB="0" distL="0" distR="0" wp14:anchorId="5570A731" wp14:editId="5DCAE089">
            <wp:extent cx="3520440" cy="226771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1D02" w14:textId="77777777" w:rsidR="007752E8" w:rsidRDefault="007752E8" w:rsidP="007752E8"/>
    <w:p w14:paraId="6E59B016" w14:textId="77777777" w:rsidR="007752E8" w:rsidRDefault="007752E8" w:rsidP="007752E8"/>
    <w:p w14:paraId="01C53E72" w14:textId="77777777" w:rsidR="007752E8" w:rsidRDefault="007752E8" w:rsidP="007752E8">
      <w:r>
        <w:t>3. Configure Spring Security to use your own login.jsp. Open SecurityConfig.java and add the following code:</w:t>
      </w:r>
    </w:p>
    <w:p w14:paraId="06F95809" w14:textId="77777777" w:rsidR="007752E8" w:rsidRDefault="007752E8" w:rsidP="007752E8"/>
    <w:p w14:paraId="26B302BA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795AB6">
        <w:rPr>
          <w:rFonts w:ascii="Courier New" w:hAnsi="Courier New" w:cs="Courier New"/>
        </w:rPr>
        <w:tab/>
        <w:t>.loginPage("/login")</w:t>
      </w:r>
    </w:p>
    <w:p w14:paraId="3C7C5F8B" w14:textId="77777777" w:rsidR="007752E8" w:rsidRPr="00795AB6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</w:r>
      <w:r w:rsidRPr="00795AB6">
        <w:rPr>
          <w:rFonts w:ascii="Courier New" w:hAnsi="Courier New" w:cs="Courier New"/>
        </w:rPr>
        <w:tab/>
        <w:t>.failureUrl("/login?error=true");</w:t>
      </w:r>
    </w:p>
    <w:p w14:paraId="0A6A3B1E" w14:textId="77777777" w:rsidR="007752E8" w:rsidRDefault="007752E8" w:rsidP="007752E8"/>
    <w:p w14:paraId="286AA100" w14:textId="77777777" w:rsidR="007752E8" w:rsidRDefault="007752E8" w:rsidP="007752E8">
      <w:r>
        <w:rPr>
          <w:noProof/>
        </w:rPr>
        <w:drawing>
          <wp:inline distT="0" distB="0" distL="0" distR="0" wp14:anchorId="4B14CA86" wp14:editId="77AA5FF3">
            <wp:extent cx="3941064" cy="1243584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232" w14:textId="77777777" w:rsidR="007752E8" w:rsidRDefault="007752E8" w:rsidP="007752E8"/>
    <w:p w14:paraId="69F10FCB" w14:textId="77777777" w:rsidR="007752E8" w:rsidRDefault="007752E8" w:rsidP="007752E8"/>
    <w:p w14:paraId="5FF7D176" w14:textId="77777777" w:rsidR="007752E8" w:rsidRDefault="007752E8" w:rsidP="007752E8">
      <w:r>
        <w:t>4. The login page is now set to “/login”, let’s define “/login” in the controller. Open “AppController.java” and add the following code:</w:t>
      </w:r>
    </w:p>
    <w:p w14:paraId="412B793A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lastRenderedPageBreak/>
        <w:t>import org.springframework.stereotype.Controller;</w:t>
      </w:r>
    </w:p>
    <w:p w14:paraId="3BD68C59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>import org.springframework.ui.ModelMap;</w:t>
      </w:r>
    </w:p>
    <w:p w14:paraId="30D309D9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B2DA9AB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@GetMapping(value = "/login")</w:t>
      </w:r>
    </w:p>
    <w:p w14:paraId="11D2C4D0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public String loginPage(@RequestParam(value = "error", required = false) String error, </w:t>
      </w:r>
    </w:p>
    <w:p w14:paraId="5DD5222C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                    @RequestParam(value = "logout", required = false) String logout,</w:t>
      </w:r>
    </w:p>
    <w:p w14:paraId="548CDE2E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                    ModelMap model) {</w:t>
      </w:r>
    </w:p>
    <w:p w14:paraId="3B346FA4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String errorMessge = null;</w:t>
      </w:r>
    </w:p>
    <w:p w14:paraId="65ABB3C1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if(error != null) {</w:t>
      </w:r>
    </w:p>
    <w:p w14:paraId="071BD067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    errorMessge = "Username or Password is incorrect !!";</w:t>
      </w:r>
    </w:p>
    <w:p w14:paraId="5116B85D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}</w:t>
      </w:r>
    </w:p>
    <w:p w14:paraId="6FABA36B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if(logout != null) {</w:t>
      </w:r>
    </w:p>
    <w:p w14:paraId="26A945B2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    errorMessge = "You have been successfully logged out !!";</w:t>
      </w:r>
    </w:p>
    <w:p w14:paraId="46E38106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}</w:t>
      </w:r>
    </w:p>
    <w:p w14:paraId="20D9A856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model.addAttribute("errorMessge", errorMessge);</w:t>
      </w:r>
    </w:p>
    <w:p w14:paraId="591BA6F5" w14:textId="7C9A00AB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    return "login";</w:t>
      </w:r>
    </w:p>
    <w:p w14:paraId="14E0FC4B" w14:textId="77777777" w:rsidR="007752E8" w:rsidRPr="00B70A1D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70A1D">
        <w:rPr>
          <w:rFonts w:ascii="Courier New" w:hAnsi="Courier New" w:cs="Courier New"/>
        </w:rPr>
        <w:t xml:space="preserve">    }</w:t>
      </w:r>
    </w:p>
    <w:p w14:paraId="163B8352" w14:textId="11864760" w:rsidR="007752E8" w:rsidRDefault="007752E8" w:rsidP="007752E8"/>
    <w:p w14:paraId="04298B81" w14:textId="1442A4EF" w:rsidR="007752E8" w:rsidRDefault="007752E8" w:rsidP="007752E8">
      <w:r>
        <w:rPr>
          <w:noProof/>
        </w:rPr>
        <w:drawing>
          <wp:inline distT="0" distB="0" distL="0" distR="0" wp14:anchorId="5E2FF558" wp14:editId="27BCA7E1">
            <wp:extent cx="5175504" cy="4169664"/>
            <wp:effectExtent l="0" t="0" r="635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7582" w14:textId="77777777" w:rsidR="007752E8" w:rsidRDefault="007752E8" w:rsidP="007752E8"/>
    <w:p w14:paraId="597DC50E" w14:textId="51890590" w:rsidR="007752E8" w:rsidRDefault="007752E8" w:rsidP="007752E8"/>
    <w:p w14:paraId="48FD9934" w14:textId="13F7FF65" w:rsidR="007752E8" w:rsidRDefault="007752E8" w:rsidP="007752E8">
      <w:r>
        <w:t>5. Restart the application and visit</w:t>
      </w:r>
    </w:p>
    <w:p w14:paraId="43EB480B" w14:textId="35C055B7" w:rsidR="007752E8" w:rsidRDefault="007752E8" w:rsidP="007752E8"/>
    <w:p w14:paraId="343793E8" w14:textId="03A69F76" w:rsidR="007752E8" w:rsidRDefault="007752E8" w:rsidP="007752E8">
      <w:pPr>
        <w:rPr>
          <w:rStyle w:val="Hyperlink"/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703FF7" wp14:editId="5F529769">
            <wp:simplePos x="0" y="0"/>
            <wp:positionH relativeFrom="column">
              <wp:posOffset>1979930</wp:posOffset>
            </wp:positionH>
            <wp:positionV relativeFrom="paragraph">
              <wp:posOffset>279791</wp:posOffset>
            </wp:positionV>
            <wp:extent cx="2093976" cy="1371600"/>
            <wp:effectExtent l="0" t="0" r="1905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2" w:history="1">
        <w:r w:rsidRPr="00415B51">
          <w:rPr>
            <w:rStyle w:val="Hyperlink"/>
            <w:rFonts w:eastAsiaTheme="majorEastAsia"/>
          </w:rPr>
          <w:t>http://localhost:8080/admin/secret</w:t>
        </w:r>
      </w:hyperlink>
    </w:p>
    <w:p w14:paraId="5331F0D0" w14:textId="19239FE2" w:rsidR="007752E8" w:rsidRDefault="007752E8" w:rsidP="007752E8"/>
    <w:p w14:paraId="3DF04AFB" w14:textId="7A6DB1F5" w:rsidR="007752E8" w:rsidRDefault="007752E8" w:rsidP="007752E8">
      <w:pPr>
        <w:ind w:left="360"/>
      </w:pPr>
    </w:p>
    <w:p w14:paraId="46795CD8" w14:textId="6CD7FCF5" w:rsidR="007752E8" w:rsidRDefault="007752E8" w:rsidP="007752E8"/>
    <w:p w14:paraId="38EBA642" w14:textId="568F3F4C" w:rsidR="007752E8" w:rsidRDefault="007752E8" w:rsidP="007752E8"/>
    <w:p w14:paraId="4355F902" w14:textId="64795097" w:rsidR="007752E8" w:rsidRDefault="007752E8" w:rsidP="007752E8">
      <w:r>
        <w:t>6. Logout. Open SecurityConfig.java and add the following:</w:t>
      </w:r>
    </w:p>
    <w:p w14:paraId="543EA30F" w14:textId="4A89DC81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.and()</w:t>
      </w:r>
    </w:p>
    <w:p w14:paraId="02024E6B" w14:textId="1369DD15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.logout()</w:t>
      </w:r>
    </w:p>
    <w:p w14:paraId="2D871BCA" w14:textId="0C841B34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.logoutUrl("/logout")</w:t>
      </w:r>
    </w:p>
    <w:p w14:paraId="3341E1B6" w14:textId="41FD16BC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.logoutSuccessUrl("/login?logout=true")</w:t>
      </w:r>
    </w:p>
    <w:p w14:paraId="017CDEFC" w14:textId="64096F57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.invalidateHttpSession(true)</w:t>
      </w:r>
    </w:p>
    <w:p w14:paraId="2E83112F" w14:textId="77777777" w:rsidR="007752E8" w:rsidRPr="006D7A50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</w:r>
      <w:r w:rsidRPr="006D7A50">
        <w:rPr>
          <w:rFonts w:ascii="Courier New" w:hAnsi="Courier New" w:cs="Courier New"/>
        </w:rPr>
        <w:tab/>
        <w:t>.permitAll();</w:t>
      </w:r>
    </w:p>
    <w:p w14:paraId="75371549" w14:textId="3D448E31" w:rsidR="007752E8" w:rsidRDefault="007752E8" w:rsidP="007752E8"/>
    <w:p w14:paraId="5D38755C" w14:textId="7D2078DB" w:rsidR="007752E8" w:rsidRDefault="007752E8" w:rsidP="007752E8"/>
    <w:p w14:paraId="59FB38F1" w14:textId="77777777" w:rsidR="007752E8" w:rsidRDefault="007752E8" w:rsidP="007752E8"/>
    <w:p w14:paraId="15C44C52" w14:textId="61C9566D" w:rsidR="007752E8" w:rsidRDefault="007752E8" w:rsidP="007752E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ADFC2AC" wp14:editId="104D8BE0">
            <wp:simplePos x="0" y="0"/>
            <wp:positionH relativeFrom="column">
              <wp:posOffset>965933</wp:posOffset>
            </wp:positionH>
            <wp:positionV relativeFrom="paragraph">
              <wp:posOffset>189523</wp:posOffset>
            </wp:positionV>
            <wp:extent cx="3758184" cy="1920240"/>
            <wp:effectExtent l="0" t="0" r="0" b="381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0A64E" w14:textId="41C42C8B" w:rsidR="007752E8" w:rsidRDefault="007752E8" w:rsidP="007752E8">
      <w:r>
        <w:t>7. The logout URL is now set to “/logout”, let’s define “/logout” in the controller. Open “AppController.java” and add the following code:</w:t>
      </w:r>
    </w:p>
    <w:p w14:paraId="61E8C0DF" w14:textId="414B497A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>import javax.servlet.http.HttpServletRequest;</w:t>
      </w:r>
    </w:p>
    <w:p w14:paraId="393C103E" w14:textId="45249231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>import javax.servlet.http.HttpServletResponse;</w:t>
      </w:r>
    </w:p>
    <w:p w14:paraId="5047DD35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</w:p>
    <w:p w14:paraId="6FFE2D6B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>import org.springframework.security.core.Authentication;</w:t>
      </w:r>
    </w:p>
    <w:p w14:paraId="052142AF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>import org.springframework.security.core.context.SecurityContextHolder;</w:t>
      </w:r>
    </w:p>
    <w:p w14:paraId="6807DAC2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>import org.springframework.security.web.authentication.logout.SecurityContextLogoutHandler;</w:t>
      </w:r>
    </w:p>
    <w:p w14:paraId="1060449B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</w:p>
    <w:p w14:paraId="5834B903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@GetMapping(value="/logout")</w:t>
      </w:r>
    </w:p>
    <w:p w14:paraId="79AA8599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public String logoutPage (HttpServletRequest request, HttpServletResponse response) {</w:t>
      </w:r>
    </w:p>
    <w:p w14:paraId="1DD432CC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    Authentication auth = SecurityContextHolder.getContext().getAuthentication();</w:t>
      </w:r>
    </w:p>
    <w:p w14:paraId="70AD8B75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    if (auth != null){    </w:t>
      </w:r>
    </w:p>
    <w:p w14:paraId="4CCBEF0E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        new SecurityContextLogoutHandler().logout(request, response, auth);</w:t>
      </w:r>
    </w:p>
    <w:p w14:paraId="469EC720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    }</w:t>
      </w:r>
    </w:p>
    <w:p w14:paraId="5449E4B3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    return "redirect:/login?logout=true";</w:t>
      </w:r>
    </w:p>
    <w:p w14:paraId="31D78B35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0"/>
        </w:tabs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 xml:space="preserve">    }</w:t>
      </w:r>
    </w:p>
    <w:p w14:paraId="35044479" w14:textId="77777777" w:rsidR="007752E8" w:rsidRDefault="007752E8" w:rsidP="007752E8"/>
    <w:p w14:paraId="7FC3B616" w14:textId="77777777" w:rsidR="007752E8" w:rsidRDefault="007752E8" w:rsidP="007752E8">
      <w:r>
        <w:rPr>
          <w:noProof/>
        </w:rPr>
        <w:drawing>
          <wp:inline distT="0" distB="0" distL="0" distR="0" wp14:anchorId="24C0E3B8" wp14:editId="16ECD334">
            <wp:extent cx="5166360" cy="58704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8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6BEC" w14:textId="77777777" w:rsidR="007752E8" w:rsidRDefault="007752E8" w:rsidP="007752E8"/>
    <w:p w14:paraId="7391EF02" w14:textId="77777777" w:rsidR="007752E8" w:rsidRDefault="007752E8" w:rsidP="007752E8"/>
    <w:p w14:paraId="408B1B5C" w14:textId="06F107D7" w:rsidR="007752E8" w:rsidRDefault="007752E8" w:rsidP="007752E8">
      <w:r>
        <w:t>8. Add a “logout” link in “secret.jsp”. Open “secret.jsp” and add the following code:</w:t>
      </w:r>
    </w:p>
    <w:p w14:paraId="33A5672C" w14:textId="156AD756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ab/>
        <w:t>&lt;br/&gt;</w:t>
      </w:r>
    </w:p>
    <w:p w14:paraId="6B73D926" w14:textId="77777777" w:rsidR="007752E8" w:rsidRPr="007D2614" w:rsidRDefault="007752E8" w:rsidP="00775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D2614">
        <w:rPr>
          <w:rFonts w:ascii="Courier New" w:hAnsi="Courier New" w:cs="Courier New"/>
        </w:rPr>
        <w:tab/>
        <w:t>&lt;a href='/logout'&gt;logout&lt;/a&gt;</w:t>
      </w:r>
    </w:p>
    <w:p w14:paraId="565E82A9" w14:textId="77777777" w:rsidR="007752E8" w:rsidRDefault="007752E8" w:rsidP="007752E8"/>
    <w:p w14:paraId="02C770FA" w14:textId="444B4BFC" w:rsidR="007752E8" w:rsidRDefault="007752E8" w:rsidP="007752E8">
      <w:r>
        <w:rPr>
          <w:noProof/>
        </w:rPr>
        <w:drawing>
          <wp:inline distT="0" distB="0" distL="0" distR="0" wp14:anchorId="166F1EB3" wp14:editId="2C0CDF56">
            <wp:extent cx="2084832" cy="85953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E9A8" w14:textId="5CAAFF86" w:rsidR="007752E8" w:rsidRDefault="007752E8" w:rsidP="007752E8"/>
    <w:p w14:paraId="6D21ACC5" w14:textId="7DBACCB0" w:rsidR="007752E8" w:rsidRDefault="007752E8" w:rsidP="007752E8"/>
    <w:p w14:paraId="3FEDF123" w14:textId="1A9C4F03" w:rsidR="007752E8" w:rsidRDefault="007752E8" w:rsidP="007752E8">
      <w:r>
        <w:t>9. Restart the application and visit:</w:t>
      </w:r>
    </w:p>
    <w:p w14:paraId="26489107" w14:textId="4DADD017" w:rsidR="007752E8" w:rsidRDefault="007752E8" w:rsidP="007752E8"/>
    <w:p w14:paraId="48F06DB1" w14:textId="749C1065" w:rsidR="007752E8" w:rsidRDefault="00B2371B" w:rsidP="007752E8">
      <w:hyperlink r:id="rId46" w:history="1">
        <w:r w:rsidR="007752E8" w:rsidRPr="00415B51">
          <w:rPr>
            <w:rStyle w:val="Hyperlink"/>
            <w:rFonts w:eastAsiaTheme="majorEastAsia"/>
          </w:rPr>
          <w:t>http://localhost:8080/admin/secret</w:t>
        </w:r>
      </w:hyperlink>
    </w:p>
    <w:p w14:paraId="4AAD0953" w14:textId="4E567C1F" w:rsidR="007752E8" w:rsidRDefault="007752E8" w:rsidP="007752E8"/>
    <w:p w14:paraId="6B4B8FD0" w14:textId="3B80E538" w:rsidR="007752E8" w:rsidRDefault="007752E8" w:rsidP="007752E8">
      <w:r>
        <w:t>After logging in, click the logout link to sign out:</w:t>
      </w:r>
    </w:p>
    <w:p w14:paraId="4CD91686" w14:textId="5AE65AF3" w:rsidR="007752E8" w:rsidRDefault="007752E8" w:rsidP="007752E8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567968" wp14:editId="12932038">
            <wp:simplePos x="0" y="0"/>
            <wp:positionH relativeFrom="column">
              <wp:posOffset>1780637</wp:posOffset>
            </wp:positionH>
            <wp:positionV relativeFrom="paragraph">
              <wp:posOffset>215509</wp:posOffset>
            </wp:positionV>
            <wp:extent cx="2450592" cy="996696"/>
            <wp:effectExtent l="0" t="0" r="6985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1E52D" w14:textId="3BF7224D" w:rsidR="007752E8" w:rsidRDefault="007752E8" w:rsidP="007752E8"/>
    <w:p w14:paraId="5E01C8A9" w14:textId="2E403E3A" w:rsidR="007752E8" w:rsidRDefault="007752E8" w:rsidP="007752E8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EFC29A" wp14:editId="67756BDD">
            <wp:simplePos x="0" y="0"/>
            <wp:positionH relativeFrom="column">
              <wp:posOffset>1733550</wp:posOffset>
            </wp:positionH>
            <wp:positionV relativeFrom="paragraph">
              <wp:posOffset>181903</wp:posOffset>
            </wp:positionV>
            <wp:extent cx="2670048" cy="1801368"/>
            <wp:effectExtent l="0" t="0" r="0" b="889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BE905" w14:textId="38B8E985" w:rsidR="007752E8" w:rsidRDefault="007752E8" w:rsidP="007752E8"/>
    <w:p w14:paraId="7DA70E53" w14:textId="1350C871" w:rsidR="007752E8" w:rsidRDefault="007752E8" w:rsidP="007752E8"/>
    <w:p w14:paraId="0CDD781F" w14:textId="5DB2753F" w:rsidR="007752E8" w:rsidRDefault="007752E8" w:rsidP="007752E8">
      <w:r>
        <w:t>10. Congratulations! Try this one if you have problem with this exercise:</w:t>
      </w:r>
    </w:p>
    <w:p w14:paraId="2755FB61" w14:textId="77777777" w:rsidR="007752E8" w:rsidRDefault="007752E8" w:rsidP="007752E8"/>
    <w:p w14:paraId="289981F8" w14:textId="77777777" w:rsidR="007752E8" w:rsidRDefault="007752E8" w:rsidP="007752E8">
      <w:pPr>
        <w:spacing w:line="240" w:lineRule="auto"/>
      </w:pPr>
      <w:r>
        <w:object w:dxaOrig="2714" w:dyaOrig="821" w14:anchorId="603C675F">
          <v:shape id="_x0000_i1027" type="#_x0000_t75" style="width:135.7pt;height:40.6pt" o:ole="">
            <v:imagedata r:id="rId49" o:title=""/>
          </v:shape>
          <o:OLEObject Type="Embed" ProgID="Package" ShapeID="_x0000_i1027" DrawAspect="Content" ObjectID="_1647695513" r:id="rId50"/>
        </w:object>
      </w:r>
    </w:p>
    <w:p w14:paraId="241BD6BF" w14:textId="77777777" w:rsidR="007752E8" w:rsidRDefault="007752E8" w:rsidP="007752E8"/>
    <w:p w14:paraId="21B5E55E" w14:textId="4757CCE8" w:rsidR="009779B3" w:rsidRDefault="009779B3" w:rsidP="009779B3"/>
    <w:p w14:paraId="5A2D1273" w14:textId="7F9211CA" w:rsidR="009779B3" w:rsidRDefault="009779B3" w:rsidP="009779B3">
      <w:pPr>
        <w:jc w:val="center"/>
      </w:pPr>
      <w:r>
        <w:t>~ End of the exercises ~</w:t>
      </w:r>
    </w:p>
    <w:p w14:paraId="10F00D9A" w14:textId="43353E92" w:rsidR="00A17BC5" w:rsidRPr="003F3743" w:rsidRDefault="00A17BC5" w:rsidP="00C94A5C"/>
    <w:sectPr w:rsidR="00A17BC5" w:rsidRPr="003F3743" w:rsidSect="009343F5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0" w:h="16840"/>
      <w:pgMar w:top="2268" w:right="851" w:bottom="1134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7C4A3" w14:textId="77777777" w:rsidR="00B2371B" w:rsidRDefault="00B2371B" w:rsidP="003D426D">
      <w:pPr>
        <w:spacing w:before="0" w:after="0" w:line="240" w:lineRule="auto"/>
      </w:pPr>
      <w:r>
        <w:separator/>
      </w:r>
    </w:p>
  </w:endnote>
  <w:endnote w:type="continuationSeparator" w:id="0">
    <w:p w14:paraId="6D818C5D" w14:textId="77777777" w:rsidR="00B2371B" w:rsidRDefault="00B2371B" w:rsidP="003D426D">
      <w:pPr>
        <w:spacing w:before="0" w:after="0" w:line="240" w:lineRule="auto"/>
      </w:pPr>
      <w:r>
        <w:continuationSeparator/>
      </w:r>
    </w:p>
  </w:endnote>
  <w:endnote w:type="continuationNotice" w:id="1">
    <w:p w14:paraId="02698A0C" w14:textId="77777777" w:rsidR="00B2371B" w:rsidRDefault="00B2371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egular">
    <w:altName w:val="Arial"/>
    <w:panose1 w:val="00000000000000000000"/>
    <w:charset w:val="00"/>
    <w:family w:val="roman"/>
    <w:notTrueType/>
    <w:pitch w:val="default"/>
  </w:font>
  <w:font w:name="Arial Italic">
    <w:panose1 w:val="00000000000000000000"/>
    <w:charset w:val="00"/>
    <w:family w:val="roman"/>
    <w:notTrueType/>
    <w:pitch w:val="default"/>
  </w:font>
  <w:font w:name="Lucida Grande">
    <w:altName w:val="Calibri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Normal">
    <w:altName w:val="Courier New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32191" w14:textId="77777777" w:rsidR="007D4869" w:rsidRDefault="007D48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60"/>
      <w:gridCol w:w="5340"/>
    </w:tblGrid>
    <w:tr w:rsidR="009779B3" w14:paraId="596A0AC5" w14:textId="77777777" w:rsidTr="009343F5">
      <w:trPr>
        <w:trHeight w:val="283"/>
      </w:trPr>
      <w:tc>
        <w:tcPr>
          <w:tcW w:w="4860" w:type="dxa"/>
          <w:vAlign w:val="bottom"/>
        </w:tcPr>
        <w:sdt>
          <w:sdtPr>
            <w:alias w:val="Titolo"/>
            <w:tag w:val=""/>
            <w:id w:val="-331142497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824EF7C" w14:textId="407FC6F6" w:rsidR="009779B3" w:rsidRPr="001B6882" w:rsidRDefault="009779B3" w:rsidP="001B6882">
              <w:pPr>
                <w:pStyle w:val="Footer"/>
              </w:pPr>
              <w:r w:rsidRPr="001B6882">
                <w:t xml:space="preserve">API </w:t>
              </w:r>
              <w:r>
                <w:t>Training Exercise</w:t>
              </w:r>
            </w:p>
          </w:sdtContent>
        </w:sdt>
        <w:p w14:paraId="3D78F228" w14:textId="3FA5EF0B" w:rsidR="009779B3" w:rsidRPr="004806FF" w:rsidRDefault="009779B3" w:rsidP="001B6882">
          <w:pPr>
            <w:pStyle w:val="Footer"/>
            <w:rPr>
              <w:lang w:val="en-US"/>
            </w:rPr>
          </w:pPr>
        </w:p>
      </w:tc>
      <w:tc>
        <w:tcPr>
          <w:tcW w:w="5340" w:type="dxa"/>
          <w:vAlign w:val="bottom"/>
        </w:tcPr>
        <w:p w14:paraId="63EEC0DF" w14:textId="77777777" w:rsidR="009779B3" w:rsidRDefault="009779B3" w:rsidP="00F60F35">
          <w:pPr>
            <w:pStyle w:val="Footer"/>
            <w:tabs>
              <w:tab w:val="clear" w:pos="4320"/>
            </w:tabs>
            <w:jc w:val="right"/>
          </w:pPr>
          <w:r w:rsidRPr="00442DCF">
            <w:fldChar w:fldCharType="begin"/>
          </w:r>
          <w:r w:rsidRPr="00442DCF">
            <w:instrText xml:space="preserve"> PAGE  \* LOWER </w:instrText>
          </w:r>
          <w:r w:rsidRPr="00442DCF">
            <w:fldChar w:fldCharType="separate"/>
          </w:r>
          <w:r>
            <w:rPr>
              <w:noProof/>
            </w:rPr>
            <w:t>2</w:t>
          </w:r>
          <w:r w:rsidRPr="00442DCF">
            <w:fldChar w:fldCharType="end"/>
          </w:r>
        </w:p>
      </w:tc>
    </w:tr>
  </w:tbl>
  <w:p w14:paraId="542C06A6" w14:textId="77777777" w:rsidR="009779B3" w:rsidRPr="00F60F35" w:rsidRDefault="009779B3" w:rsidP="00F60F35">
    <w:pPr>
      <w:pStyle w:val="interlinea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44AF8" w14:textId="77777777" w:rsidR="007D4869" w:rsidRDefault="007D4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8BB8A" w14:textId="77777777" w:rsidR="00B2371B" w:rsidRDefault="00B2371B" w:rsidP="003D426D">
      <w:pPr>
        <w:spacing w:before="0" w:after="0" w:line="240" w:lineRule="auto"/>
      </w:pPr>
      <w:r>
        <w:separator/>
      </w:r>
    </w:p>
  </w:footnote>
  <w:footnote w:type="continuationSeparator" w:id="0">
    <w:p w14:paraId="5529FBEF" w14:textId="77777777" w:rsidR="00B2371B" w:rsidRDefault="00B2371B" w:rsidP="003D426D">
      <w:pPr>
        <w:spacing w:before="0" w:after="0" w:line="240" w:lineRule="auto"/>
      </w:pPr>
      <w:r>
        <w:continuationSeparator/>
      </w:r>
    </w:p>
  </w:footnote>
  <w:footnote w:type="continuationNotice" w:id="1">
    <w:p w14:paraId="56D0BADE" w14:textId="77777777" w:rsidR="00B2371B" w:rsidRDefault="00B2371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3E88D" w14:textId="77777777" w:rsidR="007D4869" w:rsidRDefault="007D4869">
    <w:pPr>
      <w:pStyle w:val="Header"/>
      <w:framePr w:wrap="aroun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459FC" w14:textId="77777777" w:rsidR="009779B3" w:rsidRDefault="009779B3" w:rsidP="00EC4907">
    <w:pPr>
      <w:pStyle w:val="Header"/>
      <w:framePr w:hSpace="0" w:vSpace="0" w:wrap="auto" w:vAnchor="margin" w:yAlign="inline"/>
    </w:pPr>
    <w:r>
      <w:rPr>
        <w:noProof/>
        <w:lang w:val="en-US" w:eastAsia="en-US"/>
      </w:rPr>
      <w:drawing>
        <wp:anchor distT="0" distB="0" distL="114300" distR="114300" simplePos="0" relativeHeight="251658242" behindDoc="1" locked="1" layoutInCell="0" allowOverlap="1" wp14:anchorId="666F25F6" wp14:editId="3A0431AD">
          <wp:simplePos x="0" y="0"/>
          <wp:positionH relativeFrom="column">
            <wp:posOffset>5216525</wp:posOffset>
          </wp:positionH>
          <wp:positionV relativeFrom="page">
            <wp:posOffset>0</wp:posOffset>
          </wp:positionV>
          <wp:extent cx="1799590" cy="1439545"/>
          <wp:effectExtent l="0" t="0" r="0" b="8255"/>
          <wp:wrapNone/>
          <wp:docPr id="3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oned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1439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"/>
      <w:gridCol w:w="6955"/>
    </w:tblGrid>
    <w:tr w:rsidR="009779B3" w14:paraId="7DCD306E" w14:textId="77777777" w:rsidTr="005C4216">
      <w:trPr>
        <w:cantSplit/>
        <w:trHeight w:hRule="exact" w:val="454"/>
      </w:trPr>
      <w:tc>
        <w:tcPr>
          <w:tcW w:w="425" w:type="dxa"/>
        </w:tcPr>
        <w:p w14:paraId="254463E1" w14:textId="77777777" w:rsidR="009779B3" w:rsidRDefault="009779B3" w:rsidP="00C94A5C">
          <w:pPr>
            <w:pStyle w:val="Header"/>
            <w:framePr w:hSpace="0" w:vSpace="0" w:wrap="auto" w:vAnchor="margin" w:yAlign="inline"/>
            <w:rPr>
              <w:noProof/>
            </w:rPr>
          </w:pPr>
          <w:bookmarkStart w:id="9" w:name="_Hlk37061821"/>
          <w:bookmarkStart w:id="10" w:name="_Hlk37062103"/>
          <w:bookmarkStart w:id="11" w:name="_Hlk37062104"/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1" locked="0" layoutInCell="1" allowOverlap="1" wp14:anchorId="1891EA9B" wp14:editId="30E20BF5">
                <wp:simplePos x="0" y="0"/>
                <wp:positionH relativeFrom="column">
                  <wp:posOffset>-360045</wp:posOffset>
                </wp:positionH>
                <wp:positionV relativeFrom="paragraph">
                  <wp:posOffset>0</wp:posOffset>
                </wp:positionV>
                <wp:extent cx="360000" cy="2512800"/>
                <wp:effectExtent l="0" t="0" r="2540" b="1905"/>
                <wp:wrapNone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000" cy="251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55" w:type="dxa"/>
        </w:tcPr>
        <w:p w14:paraId="4BB870D3" w14:textId="77777777" w:rsidR="009779B3" w:rsidRPr="009A375A" w:rsidRDefault="009779B3" w:rsidP="00C94A5C">
          <w:pPr>
            <w:pStyle w:val="GcoverGeneraliGroup"/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1" behindDoc="1" locked="1" layoutInCell="0" allowOverlap="1" wp14:anchorId="3D6749C4" wp14:editId="47027E2E">
                <wp:simplePos x="0" y="0"/>
                <wp:positionH relativeFrom="column">
                  <wp:posOffset>5216525</wp:posOffset>
                </wp:positionH>
                <wp:positionV relativeFrom="page">
                  <wp:posOffset>0</wp:posOffset>
                </wp:positionV>
                <wp:extent cx="1800000" cy="1440000"/>
                <wp:effectExtent l="0" t="0" r="0" b="8255"/>
                <wp:wrapNone/>
                <wp:docPr id="5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eonedx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00" cy="14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9779B3" w:rsidRPr="006E47D9" w14:paraId="0DCFECED" w14:textId="77777777" w:rsidTr="005C4216">
      <w:trPr>
        <w:cantSplit/>
        <w:trHeight w:hRule="exact" w:val="3317"/>
      </w:trPr>
      <w:tc>
        <w:tcPr>
          <w:tcW w:w="425" w:type="dxa"/>
          <w:vMerge w:val="restart"/>
        </w:tcPr>
        <w:p w14:paraId="43C7EDBD" w14:textId="77777777" w:rsidR="009779B3" w:rsidRDefault="009779B3" w:rsidP="00C94A5C">
          <w:pPr>
            <w:pStyle w:val="Header"/>
            <w:framePr w:hSpace="0" w:vSpace="0" w:wrap="auto" w:vAnchor="margin" w:yAlign="inline"/>
          </w:pPr>
        </w:p>
      </w:tc>
      <w:tc>
        <w:tcPr>
          <w:tcW w:w="6955" w:type="dxa"/>
        </w:tcPr>
        <w:sdt>
          <w:sdtPr>
            <w:rPr>
              <w:lang w:val="en-US"/>
            </w:rPr>
            <w:alias w:val="Titolo"/>
            <w:tag w:val=""/>
            <w:id w:val="-17225969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D763CAE" w14:textId="1EFF3521" w:rsidR="009779B3" w:rsidRPr="00967B61" w:rsidRDefault="009779B3" w:rsidP="00C94A5C">
              <w:pPr>
                <w:pStyle w:val="GcoverTitle"/>
                <w:rPr>
                  <w:lang w:val="en-US"/>
                </w:rPr>
              </w:pPr>
              <w:r>
                <w:rPr>
                  <w:lang w:val="en-US"/>
                </w:rPr>
                <w:t>API Training Exercise</w:t>
              </w:r>
            </w:p>
          </w:sdtContent>
        </w:sdt>
        <w:p w14:paraId="4B39534D" w14:textId="77777777" w:rsidR="009779B3" w:rsidRDefault="009779B3" w:rsidP="00C94A5C">
          <w:pPr>
            <w:pStyle w:val="Gcoversubtitle"/>
            <w:rPr>
              <w:lang w:val="en-US"/>
            </w:rPr>
          </w:pPr>
        </w:p>
        <w:p w14:paraId="17C4CDC4" w14:textId="02CA6801" w:rsidR="009779B3" w:rsidRDefault="009779B3" w:rsidP="00C94A5C">
          <w:pPr>
            <w:pStyle w:val="Gcoversubtitle"/>
            <w:rPr>
              <w:lang w:val="en-US"/>
            </w:rPr>
          </w:pPr>
          <w:r>
            <w:rPr>
              <w:lang w:val="en-US"/>
            </w:rPr>
            <w:t xml:space="preserve">Spring </w:t>
          </w:r>
          <w:r w:rsidR="007752E8">
            <w:rPr>
              <w:lang w:val="en-US"/>
            </w:rPr>
            <w:t xml:space="preserve">Security </w:t>
          </w:r>
          <w:r>
            <w:rPr>
              <w:lang w:val="en-US"/>
            </w:rPr>
            <w:t xml:space="preserve">Ver. 1.0 </w:t>
          </w:r>
        </w:p>
        <w:p w14:paraId="2238A6D0" w14:textId="77777777" w:rsidR="009779B3" w:rsidRDefault="009779B3" w:rsidP="00C94A5C">
          <w:pPr>
            <w:pStyle w:val="Gcoversubtitle"/>
            <w:rPr>
              <w:lang w:val="en-US"/>
            </w:rPr>
          </w:pPr>
        </w:p>
        <w:p w14:paraId="69C231F7" w14:textId="41721DAE" w:rsidR="009779B3" w:rsidRDefault="009779B3" w:rsidP="00C94A5C">
          <w:pPr>
            <w:pStyle w:val="Gcoversubtitle"/>
            <w:rPr>
              <w:lang w:val="en-US"/>
            </w:rPr>
          </w:pPr>
          <w:r>
            <w:rPr>
              <w:lang w:val="en-US"/>
            </w:rPr>
            <w:t>Apr 2020</w:t>
          </w:r>
        </w:p>
        <w:p w14:paraId="7C02ADBC" w14:textId="1B74A606" w:rsidR="009779B3" w:rsidRPr="00967B61" w:rsidRDefault="009779B3" w:rsidP="00C94A5C">
          <w:pPr>
            <w:pStyle w:val="Gcoversubtitle"/>
            <w:rPr>
              <w:b/>
              <w:lang w:val="en-US"/>
            </w:rPr>
          </w:pPr>
        </w:p>
      </w:tc>
    </w:tr>
    <w:tr w:rsidR="009779B3" w14:paraId="5C88FEA2" w14:textId="77777777" w:rsidTr="005C4216">
      <w:trPr>
        <w:cantSplit/>
        <w:trHeight w:hRule="exact" w:val="363"/>
      </w:trPr>
      <w:tc>
        <w:tcPr>
          <w:tcW w:w="425" w:type="dxa"/>
          <w:vMerge/>
        </w:tcPr>
        <w:p w14:paraId="7CC0FBAA" w14:textId="77777777" w:rsidR="009779B3" w:rsidRPr="00967B61" w:rsidRDefault="009779B3" w:rsidP="00C94A5C">
          <w:pPr>
            <w:pStyle w:val="Header"/>
            <w:framePr w:hSpace="0" w:vSpace="0" w:wrap="auto" w:vAnchor="margin" w:yAlign="inline"/>
            <w:rPr>
              <w:lang w:val="en-US"/>
            </w:rPr>
          </w:pPr>
        </w:p>
      </w:tc>
      <w:tc>
        <w:tcPr>
          <w:tcW w:w="6955" w:type="dxa"/>
        </w:tcPr>
        <w:p w14:paraId="1283921C" w14:textId="77777777" w:rsidR="009779B3" w:rsidRDefault="009779B3" w:rsidP="00C94A5C">
          <w:pPr>
            <w:pStyle w:val="Gcoverwebsitesite"/>
          </w:pPr>
          <w:r>
            <w:t>generali.com</w:t>
          </w:r>
        </w:p>
      </w:tc>
    </w:tr>
    <w:bookmarkEnd w:id="9"/>
    <w:bookmarkEnd w:id="10"/>
    <w:bookmarkEnd w:id="11"/>
  </w:tbl>
  <w:p w14:paraId="0E9D6B1D" w14:textId="77777777" w:rsidR="009779B3" w:rsidRPr="00967B61" w:rsidRDefault="009779B3" w:rsidP="00967B61">
    <w:pPr>
      <w:pStyle w:val="Header"/>
      <w:framePr w:hSpace="0" w:vSpace="0" w:wrap="auto" w:vAnchor="margin" w:yAlign="in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9745F8"/>
    <w:multiLevelType w:val="multilevel"/>
    <w:tmpl w:val="0C4A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03FBB"/>
    <w:multiLevelType w:val="hybridMultilevel"/>
    <w:tmpl w:val="0EF6761C"/>
    <w:lvl w:ilvl="0" w:tplc="ACCA344A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00FB4"/>
    <w:multiLevelType w:val="hybridMultilevel"/>
    <w:tmpl w:val="A8E4C398"/>
    <w:lvl w:ilvl="0" w:tplc="20DC21A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0C097052"/>
    <w:multiLevelType w:val="hybridMultilevel"/>
    <w:tmpl w:val="2E12D5FA"/>
    <w:lvl w:ilvl="0" w:tplc="5F780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FF43AB"/>
    <w:multiLevelType w:val="hybridMultilevel"/>
    <w:tmpl w:val="6C601C40"/>
    <w:lvl w:ilvl="0" w:tplc="53D6B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53059"/>
    <w:multiLevelType w:val="hybridMultilevel"/>
    <w:tmpl w:val="C7D83FF2"/>
    <w:lvl w:ilvl="0" w:tplc="72DE39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B727D"/>
    <w:multiLevelType w:val="hybridMultilevel"/>
    <w:tmpl w:val="32207C62"/>
    <w:lvl w:ilvl="0" w:tplc="CF2093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F31CE"/>
    <w:multiLevelType w:val="hybridMultilevel"/>
    <w:tmpl w:val="45EE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F7D04"/>
    <w:multiLevelType w:val="hybridMultilevel"/>
    <w:tmpl w:val="31A85FD8"/>
    <w:lvl w:ilvl="0" w:tplc="3BE8B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25375"/>
    <w:multiLevelType w:val="multilevel"/>
    <w:tmpl w:val="0C4A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61155B"/>
    <w:multiLevelType w:val="hybridMultilevel"/>
    <w:tmpl w:val="276CBFB8"/>
    <w:lvl w:ilvl="0" w:tplc="CE7AA94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6FD7E42"/>
    <w:multiLevelType w:val="multilevel"/>
    <w:tmpl w:val="DCA0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0E7172"/>
    <w:multiLevelType w:val="hybridMultilevel"/>
    <w:tmpl w:val="BD142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45962"/>
    <w:multiLevelType w:val="multilevel"/>
    <w:tmpl w:val="9CB2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70C39"/>
    <w:multiLevelType w:val="hybridMultilevel"/>
    <w:tmpl w:val="02361E3C"/>
    <w:lvl w:ilvl="0" w:tplc="7E40E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DE110D"/>
    <w:multiLevelType w:val="hybridMultilevel"/>
    <w:tmpl w:val="0A9A1CF2"/>
    <w:lvl w:ilvl="0" w:tplc="BF2C8E7E">
      <w:start w:val="1"/>
      <w:numFmt w:val="bullet"/>
      <w:pStyle w:val="textbullet"/>
      <w:lvlText w:val=""/>
      <w:lvlJc w:val="left"/>
      <w:pPr>
        <w:ind w:left="720" w:hanging="360"/>
      </w:pPr>
      <w:rPr>
        <w:rFonts w:ascii="Symbol" w:hAnsi="Symbol" w:hint="default"/>
        <w:color w:val="BD2027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01786"/>
    <w:multiLevelType w:val="hybridMultilevel"/>
    <w:tmpl w:val="ED9623A0"/>
    <w:lvl w:ilvl="0" w:tplc="AEEAED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F11F5"/>
    <w:multiLevelType w:val="hybridMultilevel"/>
    <w:tmpl w:val="F1D04DA6"/>
    <w:lvl w:ilvl="0" w:tplc="0EA2B9B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42253D3C"/>
    <w:multiLevelType w:val="hybridMultilevel"/>
    <w:tmpl w:val="F252D9DE"/>
    <w:lvl w:ilvl="0" w:tplc="981E46AE">
      <w:start w:val="1"/>
      <w:numFmt w:val="bullet"/>
      <w:pStyle w:val="Tabletxt2leve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315C62"/>
    <w:multiLevelType w:val="hybridMultilevel"/>
    <w:tmpl w:val="DC229C5C"/>
    <w:lvl w:ilvl="0" w:tplc="CE7AA94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459E712F"/>
    <w:multiLevelType w:val="hybridMultilevel"/>
    <w:tmpl w:val="F4D29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381773"/>
    <w:multiLevelType w:val="hybridMultilevel"/>
    <w:tmpl w:val="A9B65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F629C1"/>
    <w:multiLevelType w:val="hybridMultilevel"/>
    <w:tmpl w:val="4DF0787A"/>
    <w:lvl w:ilvl="0" w:tplc="8354C8A8">
      <w:start w:val="1"/>
      <w:numFmt w:val="bullet"/>
      <w:pStyle w:val="tabletxt3level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8575D"/>
    <w:multiLevelType w:val="hybridMultilevel"/>
    <w:tmpl w:val="BC629524"/>
    <w:lvl w:ilvl="0" w:tplc="0E505FEE">
      <w:start w:val="1"/>
      <w:numFmt w:val="bullet"/>
      <w:pStyle w:val="BulletLevel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375E4F"/>
    <w:multiLevelType w:val="multilevel"/>
    <w:tmpl w:val="2C1EF55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306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B643B27"/>
    <w:multiLevelType w:val="multilevel"/>
    <w:tmpl w:val="250A6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914CF5"/>
    <w:multiLevelType w:val="multilevel"/>
    <w:tmpl w:val="21C6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AB2CB9"/>
    <w:multiLevelType w:val="multilevel"/>
    <w:tmpl w:val="BDCCB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F72E1A"/>
    <w:multiLevelType w:val="hybridMultilevel"/>
    <w:tmpl w:val="9EDE589C"/>
    <w:lvl w:ilvl="0" w:tplc="F3800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F6345D"/>
    <w:multiLevelType w:val="hybridMultilevel"/>
    <w:tmpl w:val="C87A8F3C"/>
    <w:lvl w:ilvl="0" w:tplc="173CE1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17"/>
  </w:num>
  <w:num w:numId="4">
    <w:abstractNumId w:val="26"/>
  </w:num>
  <w:num w:numId="5">
    <w:abstractNumId w:val="10"/>
  </w:num>
  <w:num w:numId="6">
    <w:abstractNumId w:val="25"/>
  </w:num>
  <w:num w:numId="7">
    <w:abstractNumId w:val="0"/>
  </w:num>
  <w:num w:numId="8">
    <w:abstractNumId w:val="22"/>
  </w:num>
  <w:num w:numId="9">
    <w:abstractNumId w:val="19"/>
  </w:num>
  <w:num w:numId="10">
    <w:abstractNumId w:val="4"/>
  </w:num>
  <w:num w:numId="11">
    <w:abstractNumId w:val="8"/>
  </w:num>
  <w:num w:numId="12">
    <w:abstractNumId w:val="30"/>
  </w:num>
  <w:num w:numId="13">
    <w:abstractNumId w:val="16"/>
  </w:num>
  <w:num w:numId="14">
    <w:abstractNumId w:val="5"/>
  </w:num>
  <w:num w:numId="15">
    <w:abstractNumId w:val="9"/>
  </w:num>
  <w:num w:numId="16">
    <w:abstractNumId w:val="12"/>
  </w:num>
  <w:num w:numId="17">
    <w:abstractNumId w:val="3"/>
  </w:num>
  <w:num w:numId="18">
    <w:abstractNumId w:val="21"/>
  </w:num>
  <w:num w:numId="19">
    <w:abstractNumId w:val="15"/>
  </w:num>
  <w:num w:numId="20">
    <w:abstractNumId w:val="29"/>
  </w:num>
  <w:num w:numId="21">
    <w:abstractNumId w:val="28"/>
  </w:num>
  <w:num w:numId="22">
    <w:abstractNumId w:val="27"/>
  </w:num>
  <w:num w:numId="23">
    <w:abstractNumId w:val="13"/>
  </w:num>
  <w:num w:numId="24">
    <w:abstractNumId w:val="11"/>
  </w:num>
  <w:num w:numId="25">
    <w:abstractNumId w:val="26"/>
  </w:num>
  <w:num w:numId="26">
    <w:abstractNumId w:val="26"/>
  </w:num>
  <w:num w:numId="27">
    <w:abstractNumId w:val="26"/>
  </w:num>
  <w:num w:numId="28">
    <w:abstractNumId w:val="26"/>
  </w:num>
  <w:num w:numId="29">
    <w:abstractNumId w:val="26"/>
  </w:num>
  <w:num w:numId="30">
    <w:abstractNumId w:val="26"/>
  </w:num>
  <w:num w:numId="31">
    <w:abstractNumId w:val="1"/>
  </w:num>
  <w:num w:numId="32">
    <w:abstractNumId w:val="26"/>
  </w:num>
  <w:num w:numId="33">
    <w:abstractNumId w:val="26"/>
  </w:num>
  <w:num w:numId="34">
    <w:abstractNumId w:val="14"/>
  </w:num>
  <w:num w:numId="35">
    <w:abstractNumId w:val="2"/>
  </w:num>
  <w:num w:numId="36">
    <w:abstractNumId w:val="26"/>
  </w:num>
  <w:num w:numId="37">
    <w:abstractNumId w:val="18"/>
  </w:num>
  <w:num w:numId="38">
    <w:abstractNumId w:val="31"/>
  </w:num>
  <w:num w:numId="39">
    <w:abstractNumId w:val="23"/>
  </w:num>
  <w:num w:numId="40">
    <w:abstractNumId w:val="6"/>
  </w:num>
  <w:num w:numId="41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C69"/>
    <w:rsid w:val="00000A7F"/>
    <w:rsid w:val="0000635F"/>
    <w:rsid w:val="000078DA"/>
    <w:rsid w:val="00012EBE"/>
    <w:rsid w:val="00016ED4"/>
    <w:rsid w:val="000171F7"/>
    <w:rsid w:val="00020C08"/>
    <w:rsid w:val="00030CBD"/>
    <w:rsid w:val="0003157C"/>
    <w:rsid w:val="0003162F"/>
    <w:rsid w:val="00031698"/>
    <w:rsid w:val="00052708"/>
    <w:rsid w:val="00052EED"/>
    <w:rsid w:val="00061202"/>
    <w:rsid w:val="000633BF"/>
    <w:rsid w:val="00071F47"/>
    <w:rsid w:val="00082674"/>
    <w:rsid w:val="00090452"/>
    <w:rsid w:val="00090AC2"/>
    <w:rsid w:val="0009155A"/>
    <w:rsid w:val="000A456E"/>
    <w:rsid w:val="000A5B8E"/>
    <w:rsid w:val="000B3FD8"/>
    <w:rsid w:val="000B6700"/>
    <w:rsid w:val="000C114B"/>
    <w:rsid w:val="000C234D"/>
    <w:rsid w:val="000C2A3E"/>
    <w:rsid w:val="000C38B5"/>
    <w:rsid w:val="000C4EE3"/>
    <w:rsid w:val="000D6F7D"/>
    <w:rsid w:val="000D7CBD"/>
    <w:rsid w:val="000E13DA"/>
    <w:rsid w:val="000E5F91"/>
    <w:rsid w:val="000E6FC5"/>
    <w:rsid w:val="000F1C34"/>
    <w:rsid w:val="000F45C0"/>
    <w:rsid w:val="000F71FE"/>
    <w:rsid w:val="000F7A73"/>
    <w:rsid w:val="00101A56"/>
    <w:rsid w:val="00103B62"/>
    <w:rsid w:val="001055A9"/>
    <w:rsid w:val="00107224"/>
    <w:rsid w:val="00107993"/>
    <w:rsid w:val="00110245"/>
    <w:rsid w:val="00110BC7"/>
    <w:rsid w:val="001179E7"/>
    <w:rsid w:val="001212BA"/>
    <w:rsid w:val="00123D7E"/>
    <w:rsid w:val="00124703"/>
    <w:rsid w:val="001268CD"/>
    <w:rsid w:val="001312F8"/>
    <w:rsid w:val="001353AF"/>
    <w:rsid w:val="0013641B"/>
    <w:rsid w:val="00137490"/>
    <w:rsid w:val="00141DD5"/>
    <w:rsid w:val="00142E09"/>
    <w:rsid w:val="00144593"/>
    <w:rsid w:val="00146042"/>
    <w:rsid w:val="001544B7"/>
    <w:rsid w:val="001605C2"/>
    <w:rsid w:val="00161B79"/>
    <w:rsid w:val="00170335"/>
    <w:rsid w:val="00173CB8"/>
    <w:rsid w:val="00180AD0"/>
    <w:rsid w:val="0018462B"/>
    <w:rsid w:val="00185BC0"/>
    <w:rsid w:val="0019399E"/>
    <w:rsid w:val="001A74A9"/>
    <w:rsid w:val="001A7BBA"/>
    <w:rsid w:val="001B3C87"/>
    <w:rsid w:val="001B4EC4"/>
    <w:rsid w:val="001B6882"/>
    <w:rsid w:val="001C7992"/>
    <w:rsid w:val="001D0616"/>
    <w:rsid w:val="001D544A"/>
    <w:rsid w:val="001E0070"/>
    <w:rsid w:val="001E4217"/>
    <w:rsid w:val="001E4D73"/>
    <w:rsid w:val="001E51C4"/>
    <w:rsid w:val="001E754B"/>
    <w:rsid w:val="001F00B1"/>
    <w:rsid w:val="001F0FD5"/>
    <w:rsid w:val="001F53E4"/>
    <w:rsid w:val="001F5C19"/>
    <w:rsid w:val="001F7D75"/>
    <w:rsid w:val="00200D51"/>
    <w:rsid w:val="00205674"/>
    <w:rsid w:val="00206BBF"/>
    <w:rsid w:val="00207C7E"/>
    <w:rsid w:val="0021139A"/>
    <w:rsid w:val="00217683"/>
    <w:rsid w:val="00222CDE"/>
    <w:rsid w:val="00223EF9"/>
    <w:rsid w:val="0022471C"/>
    <w:rsid w:val="00226623"/>
    <w:rsid w:val="00231E69"/>
    <w:rsid w:val="002327B2"/>
    <w:rsid w:val="002360CE"/>
    <w:rsid w:val="00236510"/>
    <w:rsid w:val="00240920"/>
    <w:rsid w:val="00242E0F"/>
    <w:rsid w:val="00244EA1"/>
    <w:rsid w:val="00246E8E"/>
    <w:rsid w:val="00247CE6"/>
    <w:rsid w:val="002517B0"/>
    <w:rsid w:val="00253116"/>
    <w:rsid w:val="00255E9A"/>
    <w:rsid w:val="00256BE9"/>
    <w:rsid w:val="002624B0"/>
    <w:rsid w:val="00267141"/>
    <w:rsid w:val="00276F05"/>
    <w:rsid w:val="002830C7"/>
    <w:rsid w:val="00283969"/>
    <w:rsid w:val="00286E83"/>
    <w:rsid w:val="002928DD"/>
    <w:rsid w:val="002930B4"/>
    <w:rsid w:val="00297784"/>
    <w:rsid w:val="002A6D29"/>
    <w:rsid w:val="002A7E60"/>
    <w:rsid w:val="002C0F77"/>
    <w:rsid w:val="002C2A2C"/>
    <w:rsid w:val="002C36AE"/>
    <w:rsid w:val="002D2B31"/>
    <w:rsid w:val="002D45E9"/>
    <w:rsid w:val="002E2648"/>
    <w:rsid w:val="002E73D8"/>
    <w:rsid w:val="002F62D6"/>
    <w:rsid w:val="00301243"/>
    <w:rsid w:val="00302A36"/>
    <w:rsid w:val="0030462F"/>
    <w:rsid w:val="003145B8"/>
    <w:rsid w:val="00315100"/>
    <w:rsid w:val="0031519E"/>
    <w:rsid w:val="00317359"/>
    <w:rsid w:val="0032160E"/>
    <w:rsid w:val="00324C76"/>
    <w:rsid w:val="00325022"/>
    <w:rsid w:val="00331C2D"/>
    <w:rsid w:val="0033374B"/>
    <w:rsid w:val="00334B12"/>
    <w:rsid w:val="00342E98"/>
    <w:rsid w:val="003470D9"/>
    <w:rsid w:val="00351C66"/>
    <w:rsid w:val="00355F54"/>
    <w:rsid w:val="00362EA7"/>
    <w:rsid w:val="0036381D"/>
    <w:rsid w:val="00366E0B"/>
    <w:rsid w:val="003723ED"/>
    <w:rsid w:val="00373F44"/>
    <w:rsid w:val="00375279"/>
    <w:rsid w:val="003759C1"/>
    <w:rsid w:val="00375F89"/>
    <w:rsid w:val="00376528"/>
    <w:rsid w:val="00377B3A"/>
    <w:rsid w:val="00387F71"/>
    <w:rsid w:val="00392482"/>
    <w:rsid w:val="003A56A1"/>
    <w:rsid w:val="003B001A"/>
    <w:rsid w:val="003B4F7A"/>
    <w:rsid w:val="003B54AD"/>
    <w:rsid w:val="003C3586"/>
    <w:rsid w:val="003C3909"/>
    <w:rsid w:val="003C3A96"/>
    <w:rsid w:val="003C6456"/>
    <w:rsid w:val="003C66C1"/>
    <w:rsid w:val="003C67A5"/>
    <w:rsid w:val="003D2822"/>
    <w:rsid w:val="003D426D"/>
    <w:rsid w:val="003D43E2"/>
    <w:rsid w:val="003D5DF7"/>
    <w:rsid w:val="003D6642"/>
    <w:rsid w:val="003E2DEB"/>
    <w:rsid w:val="003E48FE"/>
    <w:rsid w:val="003E612B"/>
    <w:rsid w:val="003E6CD7"/>
    <w:rsid w:val="003F3743"/>
    <w:rsid w:val="003F757B"/>
    <w:rsid w:val="00404A21"/>
    <w:rsid w:val="00405D03"/>
    <w:rsid w:val="00410978"/>
    <w:rsid w:val="00414840"/>
    <w:rsid w:val="00415AC0"/>
    <w:rsid w:val="004173DC"/>
    <w:rsid w:val="00423288"/>
    <w:rsid w:val="00425A3D"/>
    <w:rsid w:val="004412C2"/>
    <w:rsid w:val="00446C1D"/>
    <w:rsid w:val="004504EB"/>
    <w:rsid w:val="0045302A"/>
    <w:rsid w:val="00453D35"/>
    <w:rsid w:val="00453FDA"/>
    <w:rsid w:val="004601E5"/>
    <w:rsid w:val="0046126D"/>
    <w:rsid w:val="00461536"/>
    <w:rsid w:val="0046155C"/>
    <w:rsid w:val="004663B2"/>
    <w:rsid w:val="004775A5"/>
    <w:rsid w:val="00480406"/>
    <w:rsid w:val="004806FF"/>
    <w:rsid w:val="00481FCE"/>
    <w:rsid w:val="004902FC"/>
    <w:rsid w:val="004919B5"/>
    <w:rsid w:val="00492292"/>
    <w:rsid w:val="00493271"/>
    <w:rsid w:val="00494648"/>
    <w:rsid w:val="004A6C4A"/>
    <w:rsid w:val="004B217C"/>
    <w:rsid w:val="004B46E3"/>
    <w:rsid w:val="004B4774"/>
    <w:rsid w:val="004B4E09"/>
    <w:rsid w:val="004B6054"/>
    <w:rsid w:val="004C084B"/>
    <w:rsid w:val="004C0D01"/>
    <w:rsid w:val="004C12FD"/>
    <w:rsid w:val="004C589B"/>
    <w:rsid w:val="004C5B62"/>
    <w:rsid w:val="004D196B"/>
    <w:rsid w:val="004D2424"/>
    <w:rsid w:val="004D2D97"/>
    <w:rsid w:val="004D5CE2"/>
    <w:rsid w:val="004E0B97"/>
    <w:rsid w:val="004E130D"/>
    <w:rsid w:val="004E18A1"/>
    <w:rsid w:val="004E5C25"/>
    <w:rsid w:val="004E7340"/>
    <w:rsid w:val="004F4267"/>
    <w:rsid w:val="004F4E05"/>
    <w:rsid w:val="004F5904"/>
    <w:rsid w:val="004F5F7E"/>
    <w:rsid w:val="005053E8"/>
    <w:rsid w:val="0050612D"/>
    <w:rsid w:val="00506E95"/>
    <w:rsid w:val="00514F64"/>
    <w:rsid w:val="00516302"/>
    <w:rsid w:val="005172FC"/>
    <w:rsid w:val="00520036"/>
    <w:rsid w:val="0052317F"/>
    <w:rsid w:val="00523D25"/>
    <w:rsid w:val="00525BC5"/>
    <w:rsid w:val="005310C4"/>
    <w:rsid w:val="00534CCA"/>
    <w:rsid w:val="005438D2"/>
    <w:rsid w:val="00544656"/>
    <w:rsid w:val="00544D92"/>
    <w:rsid w:val="00546316"/>
    <w:rsid w:val="0055272E"/>
    <w:rsid w:val="00553C2C"/>
    <w:rsid w:val="0056329E"/>
    <w:rsid w:val="00576282"/>
    <w:rsid w:val="00585D8D"/>
    <w:rsid w:val="0058614B"/>
    <w:rsid w:val="00591803"/>
    <w:rsid w:val="00597AAC"/>
    <w:rsid w:val="005A0ACF"/>
    <w:rsid w:val="005A3B32"/>
    <w:rsid w:val="005B00FC"/>
    <w:rsid w:val="005C4216"/>
    <w:rsid w:val="005C703A"/>
    <w:rsid w:val="005D0874"/>
    <w:rsid w:val="005D328F"/>
    <w:rsid w:val="005D7B62"/>
    <w:rsid w:val="005F30C8"/>
    <w:rsid w:val="00605861"/>
    <w:rsid w:val="00615637"/>
    <w:rsid w:val="00623B6D"/>
    <w:rsid w:val="00623E17"/>
    <w:rsid w:val="00624757"/>
    <w:rsid w:val="006259DB"/>
    <w:rsid w:val="00630F1F"/>
    <w:rsid w:val="00631EDB"/>
    <w:rsid w:val="00634B6D"/>
    <w:rsid w:val="00645C4C"/>
    <w:rsid w:val="00653375"/>
    <w:rsid w:val="006535CB"/>
    <w:rsid w:val="00656B90"/>
    <w:rsid w:val="00656E4C"/>
    <w:rsid w:val="00665330"/>
    <w:rsid w:val="00667B32"/>
    <w:rsid w:val="006701A2"/>
    <w:rsid w:val="00671525"/>
    <w:rsid w:val="0067255C"/>
    <w:rsid w:val="00674109"/>
    <w:rsid w:val="0067605D"/>
    <w:rsid w:val="00676AA1"/>
    <w:rsid w:val="00683915"/>
    <w:rsid w:val="00685FEA"/>
    <w:rsid w:val="00693877"/>
    <w:rsid w:val="006A14A6"/>
    <w:rsid w:val="006A5DD8"/>
    <w:rsid w:val="006B2D4F"/>
    <w:rsid w:val="006B42B7"/>
    <w:rsid w:val="006C6AD0"/>
    <w:rsid w:val="006C6BB5"/>
    <w:rsid w:val="006C6C59"/>
    <w:rsid w:val="006D2357"/>
    <w:rsid w:val="006E47D9"/>
    <w:rsid w:val="006F1079"/>
    <w:rsid w:val="006F4F00"/>
    <w:rsid w:val="006F51CB"/>
    <w:rsid w:val="00710E04"/>
    <w:rsid w:val="00712A60"/>
    <w:rsid w:val="00713E86"/>
    <w:rsid w:val="00714A32"/>
    <w:rsid w:val="007154E4"/>
    <w:rsid w:val="00721566"/>
    <w:rsid w:val="007258D7"/>
    <w:rsid w:val="007361A2"/>
    <w:rsid w:val="00737175"/>
    <w:rsid w:val="00737B12"/>
    <w:rsid w:val="007402FE"/>
    <w:rsid w:val="0074070B"/>
    <w:rsid w:val="0074324F"/>
    <w:rsid w:val="00743D78"/>
    <w:rsid w:val="00744415"/>
    <w:rsid w:val="00746D3D"/>
    <w:rsid w:val="007476DA"/>
    <w:rsid w:val="00756871"/>
    <w:rsid w:val="00760978"/>
    <w:rsid w:val="00760B6A"/>
    <w:rsid w:val="0076209F"/>
    <w:rsid w:val="00763F83"/>
    <w:rsid w:val="007718FD"/>
    <w:rsid w:val="0077332F"/>
    <w:rsid w:val="0077429D"/>
    <w:rsid w:val="007752E8"/>
    <w:rsid w:val="00776A54"/>
    <w:rsid w:val="00784B79"/>
    <w:rsid w:val="00787947"/>
    <w:rsid w:val="00791DC9"/>
    <w:rsid w:val="007978FE"/>
    <w:rsid w:val="007A3C24"/>
    <w:rsid w:val="007B1F04"/>
    <w:rsid w:val="007B621A"/>
    <w:rsid w:val="007C4396"/>
    <w:rsid w:val="007C6F26"/>
    <w:rsid w:val="007D0DE7"/>
    <w:rsid w:val="007D2090"/>
    <w:rsid w:val="007D26EE"/>
    <w:rsid w:val="007D4869"/>
    <w:rsid w:val="007D6542"/>
    <w:rsid w:val="007E0D0A"/>
    <w:rsid w:val="007E26F1"/>
    <w:rsid w:val="007E28F3"/>
    <w:rsid w:val="007E5FAE"/>
    <w:rsid w:val="007E6189"/>
    <w:rsid w:val="007F7AE8"/>
    <w:rsid w:val="008006AD"/>
    <w:rsid w:val="008015CF"/>
    <w:rsid w:val="008024B5"/>
    <w:rsid w:val="008034DF"/>
    <w:rsid w:val="00804A58"/>
    <w:rsid w:val="00805669"/>
    <w:rsid w:val="00812C12"/>
    <w:rsid w:val="00822805"/>
    <w:rsid w:val="00823360"/>
    <w:rsid w:val="00823637"/>
    <w:rsid w:val="00823C3D"/>
    <w:rsid w:val="00826784"/>
    <w:rsid w:val="00833506"/>
    <w:rsid w:val="008347F6"/>
    <w:rsid w:val="00844032"/>
    <w:rsid w:val="00844DF6"/>
    <w:rsid w:val="008450BC"/>
    <w:rsid w:val="008470C6"/>
    <w:rsid w:val="00850959"/>
    <w:rsid w:val="00850BA5"/>
    <w:rsid w:val="00851F39"/>
    <w:rsid w:val="0085421D"/>
    <w:rsid w:val="008642AB"/>
    <w:rsid w:val="00867BBF"/>
    <w:rsid w:val="00870E76"/>
    <w:rsid w:val="00880799"/>
    <w:rsid w:val="0088502F"/>
    <w:rsid w:val="008858C6"/>
    <w:rsid w:val="00892A04"/>
    <w:rsid w:val="00895CC2"/>
    <w:rsid w:val="00896F73"/>
    <w:rsid w:val="00897531"/>
    <w:rsid w:val="008A56B9"/>
    <w:rsid w:val="008A572C"/>
    <w:rsid w:val="008A614A"/>
    <w:rsid w:val="008B2569"/>
    <w:rsid w:val="008B3E3A"/>
    <w:rsid w:val="008C0BAC"/>
    <w:rsid w:val="008C2EC6"/>
    <w:rsid w:val="008C421E"/>
    <w:rsid w:val="008C4BC2"/>
    <w:rsid w:val="008C61E5"/>
    <w:rsid w:val="008C666A"/>
    <w:rsid w:val="008C7A5F"/>
    <w:rsid w:val="008E39B5"/>
    <w:rsid w:val="008E49D3"/>
    <w:rsid w:val="008E501E"/>
    <w:rsid w:val="008E65BF"/>
    <w:rsid w:val="008F380C"/>
    <w:rsid w:val="009027B2"/>
    <w:rsid w:val="00903EFE"/>
    <w:rsid w:val="00904786"/>
    <w:rsid w:val="009074A5"/>
    <w:rsid w:val="009108F6"/>
    <w:rsid w:val="0091230A"/>
    <w:rsid w:val="009213CB"/>
    <w:rsid w:val="00922885"/>
    <w:rsid w:val="0092371F"/>
    <w:rsid w:val="00926100"/>
    <w:rsid w:val="00930FE3"/>
    <w:rsid w:val="009318FC"/>
    <w:rsid w:val="00931961"/>
    <w:rsid w:val="00933341"/>
    <w:rsid w:val="009343F5"/>
    <w:rsid w:val="00934E07"/>
    <w:rsid w:val="00935524"/>
    <w:rsid w:val="00947AA8"/>
    <w:rsid w:val="0095294A"/>
    <w:rsid w:val="0096095E"/>
    <w:rsid w:val="00961568"/>
    <w:rsid w:val="00962B76"/>
    <w:rsid w:val="009657E4"/>
    <w:rsid w:val="00967B61"/>
    <w:rsid w:val="0097038E"/>
    <w:rsid w:val="00976A5D"/>
    <w:rsid w:val="009779B3"/>
    <w:rsid w:val="00980892"/>
    <w:rsid w:val="00981E2D"/>
    <w:rsid w:val="00983A6C"/>
    <w:rsid w:val="00986AE2"/>
    <w:rsid w:val="00990030"/>
    <w:rsid w:val="0099358A"/>
    <w:rsid w:val="00994D5C"/>
    <w:rsid w:val="009953EA"/>
    <w:rsid w:val="00997700"/>
    <w:rsid w:val="009A0EDA"/>
    <w:rsid w:val="009A2C90"/>
    <w:rsid w:val="009A375A"/>
    <w:rsid w:val="009A4AA0"/>
    <w:rsid w:val="009C075A"/>
    <w:rsid w:val="009C0E40"/>
    <w:rsid w:val="009C2144"/>
    <w:rsid w:val="009C5F2E"/>
    <w:rsid w:val="009C67BC"/>
    <w:rsid w:val="009D103C"/>
    <w:rsid w:val="009D263A"/>
    <w:rsid w:val="009D59D7"/>
    <w:rsid w:val="009D6506"/>
    <w:rsid w:val="009D6DB7"/>
    <w:rsid w:val="009E0A8F"/>
    <w:rsid w:val="009E1CE9"/>
    <w:rsid w:val="009E2221"/>
    <w:rsid w:val="009E2EBC"/>
    <w:rsid w:val="009E3DD8"/>
    <w:rsid w:val="009F4E15"/>
    <w:rsid w:val="009F6E6F"/>
    <w:rsid w:val="00A006FA"/>
    <w:rsid w:val="00A047B5"/>
    <w:rsid w:val="00A04A34"/>
    <w:rsid w:val="00A10FF2"/>
    <w:rsid w:val="00A120CE"/>
    <w:rsid w:val="00A14757"/>
    <w:rsid w:val="00A15DBA"/>
    <w:rsid w:val="00A168F8"/>
    <w:rsid w:val="00A170CB"/>
    <w:rsid w:val="00A17BC5"/>
    <w:rsid w:val="00A23CD1"/>
    <w:rsid w:val="00A26570"/>
    <w:rsid w:val="00A2692B"/>
    <w:rsid w:val="00A30A24"/>
    <w:rsid w:val="00A318F1"/>
    <w:rsid w:val="00A3497F"/>
    <w:rsid w:val="00A43331"/>
    <w:rsid w:val="00A449E7"/>
    <w:rsid w:val="00A502BA"/>
    <w:rsid w:val="00A509A8"/>
    <w:rsid w:val="00A570C7"/>
    <w:rsid w:val="00A576FB"/>
    <w:rsid w:val="00A57B7D"/>
    <w:rsid w:val="00A66F43"/>
    <w:rsid w:val="00A7212A"/>
    <w:rsid w:val="00A72A76"/>
    <w:rsid w:val="00A7540F"/>
    <w:rsid w:val="00A81C39"/>
    <w:rsid w:val="00A8550B"/>
    <w:rsid w:val="00A92594"/>
    <w:rsid w:val="00A94F64"/>
    <w:rsid w:val="00A95186"/>
    <w:rsid w:val="00A96258"/>
    <w:rsid w:val="00AA04A1"/>
    <w:rsid w:val="00AB1F64"/>
    <w:rsid w:val="00AB2BAE"/>
    <w:rsid w:val="00AB4494"/>
    <w:rsid w:val="00AB5984"/>
    <w:rsid w:val="00AB6DE4"/>
    <w:rsid w:val="00AD4D76"/>
    <w:rsid w:val="00AE1EC9"/>
    <w:rsid w:val="00AE499E"/>
    <w:rsid w:val="00AE7F05"/>
    <w:rsid w:val="00AF4996"/>
    <w:rsid w:val="00AF6396"/>
    <w:rsid w:val="00B01458"/>
    <w:rsid w:val="00B01B48"/>
    <w:rsid w:val="00B034AF"/>
    <w:rsid w:val="00B1045B"/>
    <w:rsid w:val="00B10B46"/>
    <w:rsid w:val="00B10EB2"/>
    <w:rsid w:val="00B12C9A"/>
    <w:rsid w:val="00B21E56"/>
    <w:rsid w:val="00B22387"/>
    <w:rsid w:val="00B2371B"/>
    <w:rsid w:val="00B278D0"/>
    <w:rsid w:val="00B27DEB"/>
    <w:rsid w:val="00B31BA2"/>
    <w:rsid w:val="00B35BF2"/>
    <w:rsid w:val="00B37A8E"/>
    <w:rsid w:val="00B43C42"/>
    <w:rsid w:val="00B45C5E"/>
    <w:rsid w:val="00B52189"/>
    <w:rsid w:val="00B55938"/>
    <w:rsid w:val="00B55A6E"/>
    <w:rsid w:val="00B60D80"/>
    <w:rsid w:val="00B653F1"/>
    <w:rsid w:val="00B660F1"/>
    <w:rsid w:val="00B67B2F"/>
    <w:rsid w:val="00B7188D"/>
    <w:rsid w:val="00B71C89"/>
    <w:rsid w:val="00B74A76"/>
    <w:rsid w:val="00B80F2A"/>
    <w:rsid w:val="00B81C48"/>
    <w:rsid w:val="00B82D29"/>
    <w:rsid w:val="00B87785"/>
    <w:rsid w:val="00B910B0"/>
    <w:rsid w:val="00B933F2"/>
    <w:rsid w:val="00B93913"/>
    <w:rsid w:val="00B93AB2"/>
    <w:rsid w:val="00BA701D"/>
    <w:rsid w:val="00BB17FF"/>
    <w:rsid w:val="00BB45F6"/>
    <w:rsid w:val="00BC2108"/>
    <w:rsid w:val="00BC4A86"/>
    <w:rsid w:val="00BD0E65"/>
    <w:rsid w:val="00BD6874"/>
    <w:rsid w:val="00BE186E"/>
    <w:rsid w:val="00BE547D"/>
    <w:rsid w:val="00BF0CFE"/>
    <w:rsid w:val="00BF34FE"/>
    <w:rsid w:val="00C058AA"/>
    <w:rsid w:val="00C0719A"/>
    <w:rsid w:val="00C12028"/>
    <w:rsid w:val="00C14714"/>
    <w:rsid w:val="00C16525"/>
    <w:rsid w:val="00C22D21"/>
    <w:rsid w:val="00C23A36"/>
    <w:rsid w:val="00C25ADB"/>
    <w:rsid w:val="00C27080"/>
    <w:rsid w:val="00C30E40"/>
    <w:rsid w:val="00C3290E"/>
    <w:rsid w:val="00C3328E"/>
    <w:rsid w:val="00C3517A"/>
    <w:rsid w:val="00C42CAC"/>
    <w:rsid w:val="00C447BB"/>
    <w:rsid w:val="00C44EBE"/>
    <w:rsid w:val="00C5280F"/>
    <w:rsid w:val="00C5453D"/>
    <w:rsid w:val="00C60EDE"/>
    <w:rsid w:val="00C64252"/>
    <w:rsid w:val="00C6444F"/>
    <w:rsid w:val="00C66039"/>
    <w:rsid w:val="00C70E20"/>
    <w:rsid w:val="00C74CDD"/>
    <w:rsid w:val="00C750CB"/>
    <w:rsid w:val="00C821AD"/>
    <w:rsid w:val="00C84C69"/>
    <w:rsid w:val="00C856A4"/>
    <w:rsid w:val="00C86562"/>
    <w:rsid w:val="00C875A6"/>
    <w:rsid w:val="00C904A7"/>
    <w:rsid w:val="00C9247B"/>
    <w:rsid w:val="00C93E1E"/>
    <w:rsid w:val="00C94A5C"/>
    <w:rsid w:val="00C94BF4"/>
    <w:rsid w:val="00C95AF4"/>
    <w:rsid w:val="00CA2CF2"/>
    <w:rsid w:val="00CA64AC"/>
    <w:rsid w:val="00CB14FE"/>
    <w:rsid w:val="00CB51EB"/>
    <w:rsid w:val="00CB638F"/>
    <w:rsid w:val="00CB694D"/>
    <w:rsid w:val="00CC4A0C"/>
    <w:rsid w:val="00CD107F"/>
    <w:rsid w:val="00CD49FC"/>
    <w:rsid w:val="00CD6E08"/>
    <w:rsid w:val="00CD71F0"/>
    <w:rsid w:val="00CE40AE"/>
    <w:rsid w:val="00CF6423"/>
    <w:rsid w:val="00D00135"/>
    <w:rsid w:val="00D03E65"/>
    <w:rsid w:val="00D05547"/>
    <w:rsid w:val="00D058D2"/>
    <w:rsid w:val="00D072E8"/>
    <w:rsid w:val="00D10A2C"/>
    <w:rsid w:val="00D16677"/>
    <w:rsid w:val="00D24752"/>
    <w:rsid w:val="00D24ED4"/>
    <w:rsid w:val="00D270B7"/>
    <w:rsid w:val="00D332BA"/>
    <w:rsid w:val="00D35E74"/>
    <w:rsid w:val="00D37E3D"/>
    <w:rsid w:val="00D414DB"/>
    <w:rsid w:val="00D41CA2"/>
    <w:rsid w:val="00D44C33"/>
    <w:rsid w:val="00D47FFD"/>
    <w:rsid w:val="00D502BD"/>
    <w:rsid w:val="00D57842"/>
    <w:rsid w:val="00D6172E"/>
    <w:rsid w:val="00D640FF"/>
    <w:rsid w:val="00D712B3"/>
    <w:rsid w:val="00D72DA7"/>
    <w:rsid w:val="00D81F3D"/>
    <w:rsid w:val="00D8276F"/>
    <w:rsid w:val="00D85297"/>
    <w:rsid w:val="00D92904"/>
    <w:rsid w:val="00D92D92"/>
    <w:rsid w:val="00DA0256"/>
    <w:rsid w:val="00DA6331"/>
    <w:rsid w:val="00DB14B2"/>
    <w:rsid w:val="00DB5AD1"/>
    <w:rsid w:val="00DB6286"/>
    <w:rsid w:val="00DB71B2"/>
    <w:rsid w:val="00DC1857"/>
    <w:rsid w:val="00DC535D"/>
    <w:rsid w:val="00DC5AEC"/>
    <w:rsid w:val="00DC5BCD"/>
    <w:rsid w:val="00DC6B2B"/>
    <w:rsid w:val="00DD4528"/>
    <w:rsid w:val="00DE0B95"/>
    <w:rsid w:val="00DE7341"/>
    <w:rsid w:val="00E00147"/>
    <w:rsid w:val="00E002B7"/>
    <w:rsid w:val="00E12ED4"/>
    <w:rsid w:val="00E22D44"/>
    <w:rsid w:val="00E24DBC"/>
    <w:rsid w:val="00E279EA"/>
    <w:rsid w:val="00E32C0C"/>
    <w:rsid w:val="00E33769"/>
    <w:rsid w:val="00E36C85"/>
    <w:rsid w:val="00E415B9"/>
    <w:rsid w:val="00E43556"/>
    <w:rsid w:val="00E44029"/>
    <w:rsid w:val="00E4417C"/>
    <w:rsid w:val="00E44C22"/>
    <w:rsid w:val="00E658FC"/>
    <w:rsid w:val="00E726B4"/>
    <w:rsid w:val="00E73076"/>
    <w:rsid w:val="00E75708"/>
    <w:rsid w:val="00E81586"/>
    <w:rsid w:val="00E912D7"/>
    <w:rsid w:val="00E93D85"/>
    <w:rsid w:val="00E96F39"/>
    <w:rsid w:val="00E97FD6"/>
    <w:rsid w:val="00EA3CC3"/>
    <w:rsid w:val="00EB5AA0"/>
    <w:rsid w:val="00EC4757"/>
    <w:rsid w:val="00EC4907"/>
    <w:rsid w:val="00ED0264"/>
    <w:rsid w:val="00ED0DF6"/>
    <w:rsid w:val="00ED118D"/>
    <w:rsid w:val="00ED62DC"/>
    <w:rsid w:val="00EE62A8"/>
    <w:rsid w:val="00EF10D9"/>
    <w:rsid w:val="00F13B98"/>
    <w:rsid w:val="00F13FF7"/>
    <w:rsid w:val="00F150FD"/>
    <w:rsid w:val="00F175D9"/>
    <w:rsid w:val="00F17960"/>
    <w:rsid w:val="00F22F19"/>
    <w:rsid w:val="00F25B3C"/>
    <w:rsid w:val="00F3118E"/>
    <w:rsid w:val="00F35081"/>
    <w:rsid w:val="00F40C80"/>
    <w:rsid w:val="00F429F7"/>
    <w:rsid w:val="00F45A5A"/>
    <w:rsid w:val="00F508A0"/>
    <w:rsid w:val="00F60D77"/>
    <w:rsid w:val="00F60ED2"/>
    <w:rsid w:val="00F60F35"/>
    <w:rsid w:val="00F62F6A"/>
    <w:rsid w:val="00F67314"/>
    <w:rsid w:val="00F676A1"/>
    <w:rsid w:val="00F70850"/>
    <w:rsid w:val="00F73988"/>
    <w:rsid w:val="00F73F8F"/>
    <w:rsid w:val="00F7423C"/>
    <w:rsid w:val="00F75C48"/>
    <w:rsid w:val="00F7619C"/>
    <w:rsid w:val="00F8419D"/>
    <w:rsid w:val="00F86B74"/>
    <w:rsid w:val="00F91E07"/>
    <w:rsid w:val="00F91ED4"/>
    <w:rsid w:val="00F96A5D"/>
    <w:rsid w:val="00F97494"/>
    <w:rsid w:val="00FA176E"/>
    <w:rsid w:val="00FB12D3"/>
    <w:rsid w:val="00FB3498"/>
    <w:rsid w:val="00FB3AED"/>
    <w:rsid w:val="00FB59E2"/>
    <w:rsid w:val="00FC2BA0"/>
    <w:rsid w:val="00FC33F4"/>
    <w:rsid w:val="00FC6A35"/>
    <w:rsid w:val="00FC7BBE"/>
    <w:rsid w:val="00FE17A3"/>
    <w:rsid w:val="00FE2E2F"/>
    <w:rsid w:val="00FE3A07"/>
    <w:rsid w:val="00FE40AB"/>
    <w:rsid w:val="00FE6B55"/>
    <w:rsid w:val="00FF2718"/>
    <w:rsid w:val="00FF2CFB"/>
    <w:rsid w:val="00FF3E09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789573"/>
  <w14:defaultImageDpi w14:val="300"/>
  <w15:docId w15:val="{5BB903B2-1C26-49E0-9778-C7B2CF7A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5" w:uiPriority="45"/>
    <w:lsdException w:name="Grid Table 1 Light" w:uiPriority="46"/>
    <w:lsdException w:name="Grid Table 2" w:uiPriority="47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43F5"/>
    <w:pPr>
      <w:widowControl w:val="0"/>
      <w:spacing w:before="220" w:after="220" w:line="220" w:lineRule="exact"/>
      <w:contextualSpacing/>
    </w:pPr>
    <w:rPr>
      <w:rFonts w:ascii="Arial" w:eastAsia="Times New Roman" w:hAnsi="Arial" w:cs="Times New Roman"/>
      <w:color w:val="000000" w:themeColor="text1"/>
      <w:sz w:val="18"/>
      <w:lang w:val="it-IT" w:eastAsia="it-IT"/>
    </w:rPr>
  </w:style>
  <w:style w:type="paragraph" w:styleId="Heading1">
    <w:name w:val="heading 1"/>
    <w:next w:val="Normal"/>
    <w:link w:val="Heading1Char"/>
    <w:autoRedefine/>
    <w:uiPriority w:val="9"/>
    <w:qFormat/>
    <w:rsid w:val="000F45C0"/>
    <w:pPr>
      <w:keepNext/>
      <w:keepLines/>
      <w:numPr>
        <w:numId w:val="4"/>
      </w:numPr>
      <w:spacing w:before="240" w:line="259" w:lineRule="auto"/>
      <w:outlineLvl w:val="0"/>
    </w:pPr>
    <w:rPr>
      <w:rFonts w:ascii="Arial" w:eastAsia="Times New Roman" w:hAnsi="Arial" w:cs="Times New Roman"/>
      <w:color w:val="BD2027" w:themeColor="text2"/>
      <w:sz w:val="36"/>
      <w:szCs w:val="36"/>
      <w:lang w:val="it-IT" w:eastAsia="it-IT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9213CB"/>
    <w:pPr>
      <w:widowControl/>
      <w:numPr>
        <w:ilvl w:val="1"/>
        <w:numId w:val="4"/>
      </w:numPr>
      <w:outlineLvl w:val="1"/>
    </w:pPr>
    <w:rPr>
      <w:b/>
      <w:caps/>
      <w:color w:val="BD2027" w:themeColor="text2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1568"/>
    <w:pPr>
      <w:keepNext/>
      <w:keepLines/>
      <w:numPr>
        <w:ilvl w:val="2"/>
        <w:numId w:val="4"/>
      </w:numPr>
      <w:outlineLvl w:val="2"/>
    </w:pPr>
    <w:rPr>
      <w:rFonts w:eastAsiaTheme="majorEastAsia" w:cstheme="majorBidi"/>
      <w:b/>
      <w:bCs/>
      <w:color w:val="BD2027" w:themeColor="text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4752"/>
    <w:pPr>
      <w:keepNext/>
      <w:keepLines/>
      <w:widowControl/>
      <w:numPr>
        <w:ilvl w:val="3"/>
        <w:numId w:val="4"/>
      </w:numPr>
      <w:spacing w:before="40" w:after="0" w:line="259" w:lineRule="auto"/>
      <w:contextualSpacing w:val="0"/>
      <w:outlineLvl w:val="3"/>
    </w:pPr>
    <w:rPr>
      <w:rFonts w:asciiTheme="majorHAnsi" w:eastAsiaTheme="majorEastAsia" w:hAnsiTheme="majorHAnsi" w:cstheme="majorBidi"/>
      <w:i/>
      <w:iCs/>
      <w:color w:val="8D181D" w:themeColor="accent1" w:themeShade="BF"/>
      <w:sz w:val="22"/>
      <w:szCs w:val="22"/>
      <w:lang w:val="en-US" w:eastAsia="zh-C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4752"/>
    <w:pPr>
      <w:keepNext/>
      <w:keepLines/>
      <w:widowControl/>
      <w:numPr>
        <w:ilvl w:val="4"/>
        <w:numId w:val="4"/>
      </w:numPr>
      <w:spacing w:before="40" w:after="0" w:line="259" w:lineRule="auto"/>
      <w:contextualSpacing w:val="0"/>
      <w:outlineLvl w:val="4"/>
    </w:pPr>
    <w:rPr>
      <w:rFonts w:asciiTheme="majorHAnsi" w:eastAsiaTheme="majorEastAsia" w:hAnsiTheme="majorHAnsi" w:cstheme="majorBidi"/>
      <w:color w:val="8D181D" w:themeColor="accent1" w:themeShade="BF"/>
      <w:sz w:val="22"/>
      <w:szCs w:val="22"/>
      <w:lang w:val="en-US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752"/>
    <w:pPr>
      <w:keepNext/>
      <w:keepLines/>
      <w:widowControl/>
      <w:numPr>
        <w:ilvl w:val="5"/>
        <w:numId w:val="4"/>
      </w:numPr>
      <w:spacing w:before="40" w:after="0" w:line="259" w:lineRule="auto"/>
      <w:contextualSpacing w:val="0"/>
      <w:outlineLvl w:val="5"/>
    </w:pPr>
    <w:rPr>
      <w:rFonts w:asciiTheme="majorHAnsi" w:eastAsiaTheme="majorEastAsia" w:hAnsiTheme="majorHAnsi" w:cstheme="majorBidi"/>
      <w:color w:val="5E1013" w:themeColor="accent1" w:themeShade="7F"/>
      <w:sz w:val="22"/>
      <w:szCs w:val="22"/>
      <w:lang w:val="en-US" w:eastAsia="zh-C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752"/>
    <w:pPr>
      <w:keepNext/>
      <w:keepLines/>
      <w:widowControl/>
      <w:numPr>
        <w:ilvl w:val="6"/>
        <w:numId w:val="4"/>
      </w:numPr>
      <w:spacing w:before="40" w:after="0" w:line="259" w:lineRule="auto"/>
      <w:contextualSpacing w:val="0"/>
      <w:outlineLvl w:val="6"/>
    </w:pPr>
    <w:rPr>
      <w:rFonts w:asciiTheme="majorHAnsi" w:eastAsiaTheme="majorEastAsia" w:hAnsiTheme="majorHAnsi" w:cstheme="majorBidi"/>
      <w:i/>
      <w:iCs/>
      <w:color w:val="5E1013" w:themeColor="accent1" w:themeShade="7F"/>
      <w:sz w:val="22"/>
      <w:szCs w:val="22"/>
      <w:lang w:val="en-US" w:eastAsia="zh-C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752"/>
    <w:pPr>
      <w:keepNext/>
      <w:keepLines/>
      <w:widowControl/>
      <w:numPr>
        <w:ilvl w:val="7"/>
        <w:numId w:val="4"/>
      </w:numPr>
      <w:spacing w:before="40" w:after="0" w:line="259" w:lineRule="auto"/>
      <w:contextualSpacing w:val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zh-C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752"/>
    <w:pPr>
      <w:keepNext/>
      <w:keepLines/>
      <w:widowControl/>
      <w:numPr>
        <w:ilvl w:val="8"/>
        <w:numId w:val="4"/>
      </w:numPr>
      <w:spacing w:before="40" w:after="0" w:line="259" w:lineRule="auto"/>
      <w:contextualSpacing w:val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5C0"/>
    <w:rPr>
      <w:rFonts w:ascii="Arial" w:eastAsia="Times New Roman" w:hAnsi="Arial" w:cs="Times New Roman"/>
      <w:color w:val="BD2027" w:themeColor="text2"/>
      <w:sz w:val="36"/>
      <w:szCs w:val="36"/>
      <w:lang w:val="it-IT" w:eastAsia="it-IT"/>
    </w:rPr>
  </w:style>
  <w:style w:type="character" w:customStyle="1" w:styleId="Heading2Char">
    <w:name w:val="Heading 2 Char"/>
    <w:basedOn w:val="DefaultParagraphFont"/>
    <w:link w:val="Heading2"/>
    <w:uiPriority w:val="9"/>
    <w:rsid w:val="009213CB"/>
    <w:rPr>
      <w:rFonts w:ascii="Arial" w:eastAsia="Times New Roman" w:hAnsi="Arial" w:cs="Times New Roman"/>
      <w:b/>
      <w:caps/>
      <w:color w:val="BD2027" w:themeColor="text2"/>
      <w:sz w:val="22"/>
      <w:szCs w:val="22"/>
      <w:lang w:val="it-IT" w:eastAsia="it-IT"/>
    </w:rPr>
  </w:style>
  <w:style w:type="character" w:customStyle="1" w:styleId="Heading3Char">
    <w:name w:val="Heading 3 Char"/>
    <w:basedOn w:val="DefaultParagraphFont"/>
    <w:link w:val="Heading3"/>
    <w:uiPriority w:val="9"/>
    <w:rsid w:val="00961568"/>
    <w:rPr>
      <w:rFonts w:ascii="Arial" w:eastAsiaTheme="majorEastAsia" w:hAnsi="Arial" w:cstheme="majorBidi"/>
      <w:b/>
      <w:bCs/>
      <w:color w:val="BD2027" w:themeColor="text2"/>
      <w:sz w:val="18"/>
      <w:lang w:val="it-IT" w:eastAsia="it-IT"/>
    </w:rPr>
  </w:style>
  <w:style w:type="character" w:styleId="PlaceholderText">
    <w:name w:val="Placeholder Text"/>
    <w:basedOn w:val="DefaultParagraphFont"/>
    <w:uiPriority w:val="99"/>
    <w:semiHidden/>
    <w:rsid w:val="00BB17FF"/>
    <w:rPr>
      <w:color w:val="808080"/>
    </w:rPr>
  </w:style>
  <w:style w:type="paragraph" w:customStyle="1" w:styleId="interlinea0">
    <w:name w:val="interlinea 0"/>
    <w:qFormat/>
    <w:rsid w:val="00F60F35"/>
    <w:rPr>
      <w:rFonts w:ascii="Arial" w:eastAsia="Times New Roman" w:hAnsi="Arial" w:cs="Times New Roman"/>
      <w:b/>
      <w:color w:val="000000" w:themeColor="text1"/>
      <w:sz w:val="2"/>
      <w:szCs w:val="12"/>
      <w:lang w:val="it-IT" w:eastAsia="it-IT"/>
    </w:rPr>
  </w:style>
  <w:style w:type="paragraph" w:styleId="Header">
    <w:name w:val="header"/>
    <w:basedOn w:val="Normal"/>
    <w:link w:val="HeaderChar"/>
    <w:uiPriority w:val="99"/>
    <w:unhideWhenUsed/>
    <w:rsid w:val="00F62F6A"/>
    <w:pPr>
      <w:framePr w:hSpace="181" w:vSpace="181" w:wrap="around" w:vAnchor="page" w:hAnchor="text" w:y="1"/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2F6A"/>
    <w:rPr>
      <w:rFonts w:ascii="Arial" w:eastAsia="Times New Roman" w:hAnsi="Arial" w:cs="Times New Roman"/>
      <w:color w:val="000000" w:themeColor="text1"/>
      <w:sz w:val="18"/>
      <w:lang w:val="it-IT" w:eastAsia="it-IT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F60F35"/>
    <w:pPr>
      <w:tabs>
        <w:tab w:val="center" w:pos="4320"/>
        <w:tab w:val="right" w:pos="8640"/>
      </w:tabs>
      <w:spacing w:before="0" w:after="0" w:line="240" w:lineRule="auto"/>
    </w:pPr>
    <w:rPr>
      <w:b/>
      <w:sz w:val="14"/>
      <w:szCs w:val="12"/>
    </w:rPr>
  </w:style>
  <w:style w:type="character" w:customStyle="1" w:styleId="FooterChar">
    <w:name w:val="Footer Char"/>
    <w:basedOn w:val="DefaultParagraphFont"/>
    <w:link w:val="Footer"/>
    <w:uiPriority w:val="99"/>
    <w:rsid w:val="00F60F35"/>
    <w:rPr>
      <w:rFonts w:ascii="Arial" w:eastAsia="Times New Roman" w:hAnsi="Arial" w:cs="Times New Roman"/>
      <w:b/>
      <w:color w:val="000000" w:themeColor="text1"/>
      <w:sz w:val="14"/>
      <w:szCs w:val="12"/>
      <w:lang w:val="it-IT" w:eastAsia="it-I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F6A"/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F6A"/>
    <w:rPr>
      <w:rFonts w:ascii="Lucida Grande" w:eastAsia="Times New Roman" w:hAnsi="Lucida Grande" w:cs="Lucida Grande"/>
      <w:color w:val="000000" w:themeColor="text1"/>
      <w:sz w:val="18"/>
      <w:szCs w:val="18"/>
      <w:lang w:val="it-IT" w:eastAsia="it-IT"/>
    </w:rPr>
  </w:style>
  <w:style w:type="character" w:customStyle="1" w:styleId="Bold">
    <w:name w:val="Bold"/>
    <w:basedOn w:val="DefaultParagraphFont"/>
    <w:uiPriority w:val="1"/>
    <w:qFormat/>
    <w:rsid w:val="00F62F6A"/>
    <w:rPr>
      <w:b/>
    </w:rPr>
  </w:style>
  <w:style w:type="paragraph" w:customStyle="1" w:styleId="DataPressreleasered">
    <w:name w:val="Data_Pressrelease_red"/>
    <w:qFormat/>
    <w:rsid w:val="00F62F6A"/>
    <w:pPr>
      <w:spacing w:line="192" w:lineRule="exact"/>
    </w:pPr>
    <w:rPr>
      <w:rFonts w:ascii="Arial" w:eastAsia="Times New Roman" w:hAnsi="Arial" w:cs="Times New Roman"/>
      <w:color w:val="BD2027" w:themeColor="text2"/>
      <w:sz w:val="18"/>
      <w:lang w:val="it-IT" w:eastAsia="it-IT"/>
    </w:rPr>
  </w:style>
  <w:style w:type="character" w:styleId="FootnoteReference">
    <w:name w:val="footnote reference"/>
    <w:uiPriority w:val="99"/>
    <w:semiHidden/>
    <w:rsid w:val="00F62F6A"/>
    <w:rPr>
      <w:rFonts w:ascii="Arial" w:hAnsi="Arial"/>
      <w:sz w:val="14"/>
      <w:bdr w:val="none" w:sz="0" w:space="0" w:color="auto"/>
      <w:shd w:val="clear" w:color="auto" w:fill="auto"/>
      <w:vertAlign w:val="superscript"/>
    </w:rPr>
  </w:style>
  <w:style w:type="paragraph" w:customStyle="1" w:styleId="Gaddress">
    <w:name w:val="G_address"/>
    <w:autoRedefine/>
    <w:qFormat/>
    <w:rsid w:val="00F62F6A"/>
    <w:pPr>
      <w:spacing w:line="160" w:lineRule="exact"/>
    </w:pPr>
    <w:rPr>
      <w:rFonts w:ascii="Arial" w:eastAsia="Times New Roman" w:hAnsi="Arial" w:cs="Times New Roman"/>
      <w:color w:val="000000" w:themeColor="text1"/>
      <w:sz w:val="12"/>
      <w:szCs w:val="12"/>
      <w:lang w:val="it-IT" w:eastAsia="it-IT"/>
    </w:rPr>
  </w:style>
  <w:style w:type="paragraph" w:customStyle="1" w:styleId="Gcitydate">
    <w:name w:val="G_city/date"/>
    <w:autoRedefine/>
    <w:qFormat/>
    <w:rsid w:val="00F62F6A"/>
    <w:pPr>
      <w:spacing w:line="220" w:lineRule="exact"/>
    </w:pPr>
    <w:rPr>
      <w:rFonts w:ascii="Arial" w:eastAsia="Times New Roman" w:hAnsi="Arial" w:cs="Times New Roman"/>
      <w:color w:val="000000" w:themeColor="text1"/>
      <w:sz w:val="18"/>
      <w:lang w:val="it-IT" w:eastAsia="it-IT"/>
    </w:rPr>
  </w:style>
  <w:style w:type="paragraph" w:customStyle="1" w:styleId="Gfootnote">
    <w:name w:val="G_footnote"/>
    <w:autoRedefine/>
    <w:qFormat/>
    <w:rsid w:val="00255E9A"/>
    <w:pPr>
      <w:spacing w:before="220" w:line="168" w:lineRule="exact"/>
      <w:ind w:left="91" w:hanging="91"/>
    </w:pPr>
    <w:rPr>
      <w:rFonts w:ascii="Arial" w:eastAsia="Times New Roman" w:hAnsi="Arial" w:cs="Times New Roman"/>
      <w:color w:val="000000" w:themeColor="text1"/>
      <w:sz w:val="14"/>
      <w:szCs w:val="14"/>
      <w:lang w:val="it-IT" w:eastAsia="it-IT"/>
    </w:rPr>
  </w:style>
  <w:style w:type="character" w:customStyle="1" w:styleId="grassetto">
    <w:name w:val="grassetto"/>
    <w:basedOn w:val="DefaultParagraphFont"/>
    <w:uiPriority w:val="1"/>
    <w:qFormat/>
    <w:rsid w:val="00F62F6A"/>
    <w:rPr>
      <w:b/>
    </w:rPr>
  </w:style>
  <w:style w:type="character" w:styleId="Hyperlink">
    <w:name w:val="Hyperlink"/>
    <w:basedOn w:val="DefaultParagraphFont"/>
    <w:uiPriority w:val="99"/>
    <w:unhideWhenUsed/>
    <w:rsid w:val="00F62F6A"/>
    <w:rPr>
      <w:color w:val="BD2027" w:themeColor="hyperlink"/>
      <w:u w:val="single"/>
    </w:rPr>
  </w:style>
  <w:style w:type="character" w:customStyle="1" w:styleId="italico">
    <w:name w:val="italico"/>
    <w:basedOn w:val="DefaultParagraphFont"/>
    <w:uiPriority w:val="1"/>
    <w:qFormat/>
    <w:rsid w:val="00F62F6A"/>
    <w:rPr>
      <w:i/>
    </w:rPr>
  </w:style>
  <w:style w:type="paragraph" w:styleId="ListParagraph">
    <w:name w:val="List Paragraph"/>
    <w:aliases w:val="text bullet"/>
    <w:basedOn w:val="Normal"/>
    <w:link w:val="ListParagraphChar"/>
    <w:autoRedefine/>
    <w:uiPriority w:val="34"/>
    <w:qFormat/>
    <w:rsid w:val="00D712B3"/>
    <w:pPr>
      <w:numPr>
        <w:numId w:val="35"/>
      </w:numPr>
    </w:pPr>
  </w:style>
  <w:style w:type="table" w:styleId="TableGrid">
    <w:name w:val="Table Grid"/>
    <w:basedOn w:val="TableNormal"/>
    <w:uiPriority w:val="39"/>
    <w:rsid w:val="00F62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te">
    <w:name w:val="Table note"/>
    <w:qFormat/>
    <w:rsid w:val="00F62F6A"/>
    <w:pPr>
      <w:tabs>
        <w:tab w:val="left" w:pos="2939"/>
      </w:tabs>
      <w:spacing w:before="180" w:line="180" w:lineRule="exact"/>
    </w:pPr>
    <w:rPr>
      <w:rFonts w:ascii="Arial" w:eastAsia="Times New Roman" w:hAnsi="Arial" w:cs="Times New Roman"/>
      <w:color w:val="000000" w:themeColor="text1"/>
      <w:sz w:val="14"/>
      <w:szCs w:val="14"/>
      <w:lang w:val="it-IT" w:eastAsia="it-IT"/>
    </w:rPr>
  </w:style>
  <w:style w:type="paragraph" w:customStyle="1" w:styleId="Tabletitle">
    <w:name w:val="Table title"/>
    <w:autoRedefine/>
    <w:qFormat/>
    <w:rsid w:val="00F62F6A"/>
    <w:pPr>
      <w:spacing w:line="220" w:lineRule="exact"/>
    </w:pPr>
    <w:rPr>
      <w:rFonts w:ascii="Arial" w:eastAsia="Times New Roman" w:hAnsi="Arial" w:cs="Times New Roman"/>
      <w:b/>
      <w:color w:val="BD2027" w:themeColor="text2"/>
      <w:sz w:val="18"/>
      <w:lang w:val="it-IT" w:eastAsia="it-IT"/>
    </w:rPr>
  </w:style>
  <w:style w:type="paragraph" w:customStyle="1" w:styleId="tabletxt1level">
    <w:name w:val="table txt 1 level"/>
    <w:basedOn w:val="Tabletitle"/>
    <w:autoRedefine/>
    <w:qFormat/>
    <w:rsid w:val="00F62F6A"/>
    <w:pPr>
      <w:tabs>
        <w:tab w:val="left" w:pos="2939"/>
      </w:tabs>
      <w:spacing w:line="160" w:lineRule="exact"/>
    </w:pPr>
    <w:rPr>
      <w:b w:val="0"/>
      <w:color w:val="000000" w:themeColor="text1"/>
      <w:sz w:val="16"/>
      <w:szCs w:val="16"/>
    </w:rPr>
  </w:style>
  <w:style w:type="paragraph" w:customStyle="1" w:styleId="Tabletxt2levelbullet">
    <w:name w:val="Table txt 2 level_bullet"/>
    <w:basedOn w:val="tabletxt1level"/>
    <w:autoRedefine/>
    <w:qFormat/>
    <w:rsid w:val="00F62F6A"/>
    <w:pPr>
      <w:numPr>
        <w:numId w:val="1"/>
      </w:numPr>
    </w:pPr>
  </w:style>
  <w:style w:type="paragraph" w:customStyle="1" w:styleId="tabletxt3levelbullet">
    <w:name w:val="table txt 3 level_bullet"/>
    <w:basedOn w:val="tabletxt1level"/>
    <w:autoRedefine/>
    <w:qFormat/>
    <w:rsid w:val="00F62F6A"/>
    <w:pPr>
      <w:numPr>
        <w:numId w:val="2"/>
      </w:numPr>
    </w:pPr>
  </w:style>
  <w:style w:type="paragraph" w:customStyle="1" w:styleId="textbullet">
    <w:name w:val="text_bullet"/>
    <w:basedOn w:val="ListParagraph"/>
    <w:autoRedefine/>
    <w:qFormat/>
    <w:rsid w:val="00F62F6A"/>
    <w:pPr>
      <w:numPr>
        <w:numId w:val="3"/>
      </w:numPr>
      <w:contextualSpacing w:val="0"/>
    </w:pPr>
    <w:rPr>
      <w:szCs w:val="18"/>
    </w:rPr>
  </w:style>
  <w:style w:type="paragraph" w:customStyle="1" w:styleId="GcoverGeneraliGroup">
    <w:name w:val="G_cover_Generali Group"/>
    <w:link w:val="GcoverGeneraliGroupCarattere"/>
    <w:qFormat/>
    <w:rsid w:val="009A375A"/>
    <w:pPr>
      <w:tabs>
        <w:tab w:val="left" w:pos="3517"/>
      </w:tabs>
      <w:spacing w:line="320" w:lineRule="exact"/>
    </w:pPr>
    <w:rPr>
      <w:rFonts w:ascii="Arial" w:eastAsia="Times New Roman" w:hAnsi="Arial" w:cs="Times New Roman"/>
      <w:b/>
      <w:color w:val="000000" w:themeColor="text1"/>
      <w:sz w:val="32"/>
      <w:szCs w:val="32"/>
      <w:lang w:val="it-IT" w:eastAsia="it-IT"/>
    </w:rPr>
  </w:style>
  <w:style w:type="character" w:customStyle="1" w:styleId="GcoverGeneraliGroupCarattere">
    <w:name w:val="G_cover_Generali Group Carattere"/>
    <w:basedOn w:val="DefaultParagraphFont"/>
    <w:link w:val="GcoverGeneraliGroup"/>
    <w:rsid w:val="009A375A"/>
    <w:rPr>
      <w:rFonts w:ascii="Arial" w:eastAsia="Times New Roman" w:hAnsi="Arial" w:cs="Times New Roman"/>
      <w:b/>
      <w:color w:val="000000" w:themeColor="text1"/>
      <w:sz w:val="32"/>
      <w:szCs w:val="32"/>
      <w:lang w:val="it-IT" w:eastAsia="it-IT"/>
    </w:rPr>
  </w:style>
  <w:style w:type="paragraph" w:customStyle="1" w:styleId="GcoverTitle">
    <w:name w:val="G cover Title"/>
    <w:basedOn w:val="GcoverGeneraliGroup"/>
    <w:qFormat/>
    <w:rsid w:val="0019399E"/>
    <w:pPr>
      <w:spacing w:line="440" w:lineRule="exact"/>
    </w:pPr>
    <w:rPr>
      <w:b w:val="0"/>
      <w:caps/>
      <w:sz w:val="36"/>
    </w:rPr>
  </w:style>
  <w:style w:type="paragraph" w:customStyle="1" w:styleId="Gcoversubtitle">
    <w:name w:val="G cover_subtitle"/>
    <w:basedOn w:val="GcoverTitle"/>
    <w:qFormat/>
    <w:rsid w:val="009213CB"/>
    <w:pPr>
      <w:spacing w:line="280" w:lineRule="exact"/>
    </w:pPr>
    <w:rPr>
      <w:caps w:val="0"/>
      <w:sz w:val="22"/>
    </w:rPr>
  </w:style>
  <w:style w:type="paragraph" w:customStyle="1" w:styleId="Gcoverwebsitesite">
    <w:name w:val="G_cover_websitesite"/>
    <w:qFormat/>
    <w:rsid w:val="0045302A"/>
    <w:rPr>
      <w:rFonts w:ascii="Arial" w:eastAsia="Times New Roman" w:hAnsi="Arial" w:cs="Times New Roman"/>
      <w:color w:val="BD2027" w:themeColor="text2"/>
      <w:sz w:val="18"/>
      <w:lang w:val="it-IT" w:eastAsia="it-IT"/>
    </w:rPr>
  </w:style>
  <w:style w:type="paragraph" w:customStyle="1" w:styleId="Gindextitle">
    <w:name w:val="G_index_title"/>
    <w:qFormat/>
    <w:rsid w:val="005C703A"/>
    <w:pPr>
      <w:spacing w:after="440" w:line="220" w:lineRule="exact"/>
    </w:pPr>
    <w:rPr>
      <w:rFonts w:ascii="Arial" w:eastAsia="Times New Roman" w:hAnsi="Arial" w:cs="Times New Roman"/>
      <w:b/>
      <w:caps/>
      <w:color w:val="BD2027" w:themeColor="text2"/>
      <w:sz w:val="22"/>
      <w:lang w:val="it-IT" w:eastAsia="it-I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F3743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3743"/>
    <w:rPr>
      <w:rFonts w:ascii="Arial" w:eastAsia="Times New Roman" w:hAnsi="Arial" w:cs="Times New Roman"/>
      <w:color w:val="000000" w:themeColor="text1"/>
      <w:sz w:val="20"/>
      <w:szCs w:val="20"/>
      <w:lang w:val="it-IT" w:eastAsia="it-IT"/>
    </w:rPr>
  </w:style>
  <w:style w:type="paragraph" w:customStyle="1" w:styleId="IntroductionTitle">
    <w:name w:val="Introduction Title"/>
    <w:qFormat/>
    <w:rsid w:val="00895CC2"/>
    <w:pPr>
      <w:spacing w:after="220"/>
      <w:contextualSpacing/>
    </w:pPr>
    <w:rPr>
      <w:rFonts w:ascii="Arial" w:eastAsia="Times New Roman" w:hAnsi="Arial" w:cs="Times New Roman"/>
      <w:color w:val="BD2027" w:themeColor="text2"/>
      <w:sz w:val="36"/>
      <w:szCs w:val="36"/>
      <w:lang w:val="it-IT" w:eastAsia="it-IT"/>
    </w:rPr>
  </w:style>
  <w:style w:type="paragraph" w:styleId="TOC2">
    <w:name w:val="toc 2"/>
    <w:basedOn w:val="Normal"/>
    <w:next w:val="Normal"/>
    <w:autoRedefine/>
    <w:uiPriority w:val="39"/>
    <w:unhideWhenUsed/>
    <w:rsid w:val="00B034AF"/>
    <w:pPr>
      <w:tabs>
        <w:tab w:val="left" w:pos="847"/>
        <w:tab w:val="right" w:leader="dot" w:pos="10188"/>
      </w:tabs>
      <w:spacing w:before="0"/>
      <w:ind w:left="357"/>
    </w:pPr>
    <w:rPr>
      <w:szCs w:val="18"/>
    </w:rPr>
  </w:style>
  <w:style w:type="paragraph" w:styleId="TOC1">
    <w:name w:val="toc 1"/>
    <w:basedOn w:val="Normal"/>
    <w:next w:val="TOC2"/>
    <w:autoRedefine/>
    <w:uiPriority w:val="39"/>
    <w:unhideWhenUsed/>
    <w:rsid w:val="003D43E2"/>
    <w:pPr>
      <w:spacing w:before="0"/>
      <w:contextualSpacing w:val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86AE2"/>
    <w:pPr>
      <w:spacing w:before="0" w:after="0"/>
      <w:ind w:left="36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024B5"/>
    <w:pPr>
      <w:spacing w:before="0" w:after="0"/>
      <w:ind w:left="5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024B5"/>
    <w:pPr>
      <w:spacing w:before="0" w:after="0"/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024B5"/>
    <w:pPr>
      <w:spacing w:before="0" w:after="0"/>
      <w:ind w:left="9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024B5"/>
    <w:pPr>
      <w:spacing w:before="0" w:after="0"/>
      <w:ind w:left="108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024B5"/>
    <w:pPr>
      <w:spacing w:before="0" w:after="0"/>
      <w:ind w:left="126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024B5"/>
    <w:pPr>
      <w:spacing w:before="0" w:after="0"/>
      <w:ind w:left="144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3D43E2"/>
    <w:pPr>
      <w:numPr>
        <w:numId w:val="0"/>
      </w:numPr>
      <w:spacing w:after="440" w:line="220" w:lineRule="exact"/>
      <w:outlineLvl w:val="9"/>
    </w:pPr>
    <w:rPr>
      <w:rFonts w:eastAsiaTheme="majorEastAsia" w:cstheme="majorBidi"/>
      <w:b/>
      <w:bCs/>
      <w:caps/>
      <w:sz w:val="22"/>
      <w:szCs w:val="22"/>
      <w:lang w:val="en-US" w:eastAsia="en-US"/>
    </w:rPr>
  </w:style>
  <w:style w:type="table" w:styleId="GridTable4-Accent3">
    <w:name w:val="Grid Table 4 Accent 3"/>
    <w:basedOn w:val="TableNormal"/>
    <w:uiPriority w:val="49"/>
    <w:rsid w:val="00373F44"/>
    <w:rPr>
      <w:sz w:val="22"/>
      <w:szCs w:val="22"/>
      <w:lang w:eastAsia="zh-CN"/>
    </w:rPr>
    <w:tblPr>
      <w:tblStyleRowBandSize w:val="1"/>
      <w:tblStyleColBandSize w:val="1"/>
      <w:tblBorders>
        <w:top w:val="single" w:sz="4" w:space="0" w:color="F1CFC2" w:themeColor="accent3" w:themeTint="99"/>
        <w:left w:val="single" w:sz="4" w:space="0" w:color="F1CFC2" w:themeColor="accent3" w:themeTint="99"/>
        <w:bottom w:val="single" w:sz="4" w:space="0" w:color="F1CFC2" w:themeColor="accent3" w:themeTint="99"/>
        <w:right w:val="single" w:sz="4" w:space="0" w:color="F1CFC2" w:themeColor="accent3" w:themeTint="99"/>
        <w:insideH w:val="single" w:sz="4" w:space="0" w:color="F1CFC2" w:themeColor="accent3" w:themeTint="99"/>
        <w:insideV w:val="single" w:sz="4" w:space="0" w:color="F1CFC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B09A" w:themeColor="accent3"/>
          <w:left w:val="single" w:sz="4" w:space="0" w:color="E9B09A" w:themeColor="accent3"/>
          <w:bottom w:val="single" w:sz="4" w:space="0" w:color="E9B09A" w:themeColor="accent3"/>
          <w:right w:val="single" w:sz="4" w:space="0" w:color="E9B09A" w:themeColor="accent3"/>
          <w:insideH w:val="nil"/>
          <w:insideV w:val="nil"/>
        </w:tcBorders>
        <w:shd w:val="clear" w:color="auto" w:fill="E9B09A" w:themeFill="accent3"/>
      </w:tcPr>
    </w:tblStylePr>
    <w:tblStylePr w:type="lastRow">
      <w:rPr>
        <w:b/>
        <w:bCs/>
      </w:rPr>
      <w:tblPr/>
      <w:tcPr>
        <w:tcBorders>
          <w:top w:val="double" w:sz="4" w:space="0" w:color="E9B0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EA" w:themeFill="accent3" w:themeFillTint="33"/>
      </w:tcPr>
    </w:tblStylePr>
    <w:tblStylePr w:type="band1Horz">
      <w:tblPr/>
      <w:tcPr>
        <w:shd w:val="clear" w:color="auto" w:fill="FAEFEA" w:themeFill="accent3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D24752"/>
    <w:rPr>
      <w:rFonts w:asciiTheme="majorHAnsi" w:eastAsiaTheme="majorEastAsia" w:hAnsiTheme="majorHAnsi" w:cstheme="majorBidi"/>
      <w:i/>
      <w:iCs/>
      <w:color w:val="8D181D" w:themeColor="accent1" w:themeShade="BF"/>
      <w:sz w:val="22"/>
      <w:szCs w:val="22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rsid w:val="00D24752"/>
    <w:rPr>
      <w:rFonts w:asciiTheme="majorHAnsi" w:eastAsiaTheme="majorEastAsia" w:hAnsiTheme="majorHAnsi" w:cstheme="majorBidi"/>
      <w:color w:val="8D181D" w:themeColor="accent1" w:themeShade="BF"/>
      <w:sz w:val="22"/>
      <w:szCs w:val="2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752"/>
    <w:rPr>
      <w:rFonts w:asciiTheme="majorHAnsi" w:eastAsiaTheme="majorEastAsia" w:hAnsiTheme="majorHAnsi" w:cstheme="majorBidi"/>
      <w:color w:val="5E1013" w:themeColor="accent1" w:themeShade="7F"/>
      <w:sz w:val="22"/>
      <w:szCs w:val="22"/>
      <w:lang w:eastAsia="zh-C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752"/>
    <w:rPr>
      <w:rFonts w:asciiTheme="majorHAnsi" w:eastAsiaTheme="majorEastAsia" w:hAnsiTheme="majorHAnsi" w:cstheme="majorBidi"/>
      <w:i/>
      <w:iCs/>
      <w:color w:val="5E1013" w:themeColor="accent1" w:themeShade="7F"/>
      <w:sz w:val="22"/>
      <w:szCs w:val="22"/>
      <w:lang w:eastAsia="zh-C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7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7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customStyle="1" w:styleId="Default">
    <w:name w:val="Default"/>
    <w:rsid w:val="00D24752"/>
    <w:pPr>
      <w:autoSpaceDE w:val="0"/>
      <w:autoSpaceDN w:val="0"/>
      <w:adjustRightInd w:val="0"/>
    </w:pPr>
    <w:rPr>
      <w:rFonts w:ascii="Segoe UI" w:hAnsi="Segoe UI" w:cs="Segoe UI"/>
      <w:color w:val="000000"/>
      <w:lang w:eastAsia="zh-CN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4752"/>
    <w:pPr>
      <w:widowControl/>
      <w:spacing w:before="0" w:after="160" w:line="240" w:lineRule="auto"/>
      <w:contextualSpacing w:val="0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4752"/>
    <w:rPr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24752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D24752"/>
    <w:pPr>
      <w:widowControl/>
      <w:spacing w:before="100" w:beforeAutospacing="1" w:after="100" w:afterAutospacing="1" w:line="240" w:lineRule="auto"/>
      <w:contextualSpacing w:val="0"/>
    </w:pPr>
    <w:rPr>
      <w:rFonts w:ascii="Times New Roman" w:hAnsi="Times New Roman"/>
      <w:color w:val="auto"/>
      <w:sz w:val="24"/>
      <w:lang w:val="en-US" w:eastAsia="zh-CN"/>
    </w:rPr>
  </w:style>
  <w:style w:type="paragraph" w:customStyle="1" w:styleId="Bullet">
    <w:name w:val="Bullet"/>
    <w:basedOn w:val="Normal"/>
    <w:rsid w:val="00D24752"/>
    <w:pPr>
      <w:keepLines/>
      <w:widowControl/>
      <w:numPr>
        <w:numId w:val="5"/>
      </w:numPr>
      <w:spacing w:before="120" w:after="160" w:line="256" w:lineRule="auto"/>
      <w:ind w:right="864"/>
      <w:contextualSpacing w:val="0"/>
    </w:pPr>
    <w:rPr>
      <w:rFonts w:ascii="Utopia" w:eastAsiaTheme="minorHAnsi" w:hAnsi="Utopia" w:cstheme="minorBidi"/>
      <w:color w:val="auto"/>
      <w:szCs w:val="22"/>
      <w:lang w:val="en-US" w:eastAsia="en-US"/>
    </w:rPr>
  </w:style>
  <w:style w:type="character" w:customStyle="1" w:styleId="CodeInline">
    <w:name w:val="Code Inline"/>
    <w:rsid w:val="00D24752"/>
    <w:rPr>
      <w:rFonts w:ascii="TheSansMonoConNormal" w:hAnsi="TheSansMonoConNormal" w:hint="default"/>
      <w:color w:val="auto"/>
      <w:sz w:val="18"/>
      <w:bdr w:val="none" w:sz="0" w:space="0" w:color="auto" w:frame="1"/>
    </w:rPr>
  </w:style>
  <w:style w:type="character" w:styleId="Emphasis">
    <w:name w:val="Emphasis"/>
    <w:basedOn w:val="DefaultParagraphFont"/>
    <w:uiPriority w:val="20"/>
    <w:qFormat/>
    <w:rsid w:val="00D2475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24752"/>
    <w:rPr>
      <w:color w:val="C25439" w:themeColor="followedHyperlink"/>
      <w:u w:val="single"/>
    </w:rPr>
  </w:style>
  <w:style w:type="paragraph" w:customStyle="1" w:styleId="paragraph">
    <w:name w:val="paragraph"/>
    <w:basedOn w:val="Normal"/>
    <w:rsid w:val="00D24752"/>
    <w:pPr>
      <w:widowControl/>
      <w:spacing w:before="100" w:beforeAutospacing="1" w:after="100" w:afterAutospacing="1" w:line="240" w:lineRule="auto"/>
      <w:contextualSpacing w:val="0"/>
    </w:pPr>
    <w:rPr>
      <w:rFonts w:ascii="Times New Roman" w:hAnsi="Times New Roman"/>
      <w:color w:val="auto"/>
      <w:sz w:val="24"/>
      <w:lang w:val="en-US" w:eastAsia="zh-TW"/>
    </w:rPr>
  </w:style>
  <w:style w:type="character" w:customStyle="1" w:styleId="normaltextrun">
    <w:name w:val="normaltextrun"/>
    <w:basedOn w:val="DefaultParagraphFont"/>
    <w:rsid w:val="00D24752"/>
  </w:style>
  <w:style w:type="character" w:customStyle="1" w:styleId="eop">
    <w:name w:val="eop"/>
    <w:basedOn w:val="DefaultParagraphFont"/>
    <w:rsid w:val="00D24752"/>
  </w:style>
  <w:style w:type="character" w:customStyle="1" w:styleId="contextualspellingandgrammarerror">
    <w:name w:val="contextualspellingandgrammarerror"/>
    <w:basedOn w:val="DefaultParagraphFont"/>
    <w:rsid w:val="00D24752"/>
  </w:style>
  <w:style w:type="character" w:customStyle="1" w:styleId="spellingerror">
    <w:name w:val="spellingerror"/>
    <w:basedOn w:val="DefaultParagraphFont"/>
    <w:rsid w:val="00D24752"/>
  </w:style>
  <w:style w:type="table" w:styleId="GridTable4-Accent1">
    <w:name w:val="Grid Table 4 Accent 1"/>
    <w:basedOn w:val="TableNormal"/>
    <w:uiPriority w:val="49"/>
    <w:rsid w:val="00D24752"/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E56A6F" w:themeColor="accent1" w:themeTint="99"/>
        <w:left w:val="single" w:sz="4" w:space="0" w:color="E56A6F" w:themeColor="accent1" w:themeTint="99"/>
        <w:bottom w:val="single" w:sz="4" w:space="0" w:color="E56A6F" w:themeColor="accent1" w:themeTint="99"/>
        <w:right w:val="single" w:sz="4" w:space="0" w:color="E56A6F" w:themeColor="accent1" w:themeTint="99"/>
        <w:insideH w:val="single" w:sz="4" w:space="0" w:color="E56A6F" w:themeColor="accent1" w:themeTint="99"/>
        <w:insideV w:val="single" w:sz="4" w:space="0" w:color="E56A6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D2027" w:themeColor="accent1"/>
          <w:left w:val="single" w:sz="4" w:space="0" w:color="BD2027" w:themeColor="accent1"/>
          <w:bottom w:val="single" w:sz="4" w:space="0" w:color="BD2027" w:themeColor="accent1"/>
          <w:right w:val="single" w:sz="4" w:space="0" w:color="BD2027" w:themeColor="accent1"/>
          <w:insideH w:val="nil"/>
          <w:insideV w:val="nil"/>
        </w:tcBorders>
        <w:shd w:val="clear" w:color="auto" w:fill="BD2027" w:themeFill="accent1"/>
      </w:tcPr>
    </w:tblStylePr>
    <w:tblStylePr w:type="lastRow">
      <w:rPr>
        <w:b/>
        <w:bCs/>
      </w:rPr>
      <w:tblPr/>
      <w:tcPr>
        <w:tcBorders>
          <w:top w:val="double" w:sz="4" w:space="0" w:color="BD202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DCF" w:themeFill="accent1" w:themeFillTint="33"/>
      </w:tcPr>
    </w:tblStylePr>
    <w:tblStylePr w:type="band1Horz">
      <w:tblPr/>
      <w:tcPr>
        <w:shd w:val="clear" w:color="auto" w:fill="F6CDCF" w:themeFill="accent1" w:themeFillTint="33"/>
      </w:tcPr>
    </w:tblStylePr>
  </w:style>
  <w:style w:type="table" w:styleId="PlainTable1">
    <w:name w:val="Plain Table 1"/>
    <w:basedOn w:val="TableNormal"/>
    <w:uiPriority w:val="41"/>
    <w:rsid w:val="00D24752"/>
    <w:pPr>
      <w:spacing w:before="100"/>
    </w:pPr>
    <w:rPr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4752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D24752"/>
    <w:rPr>
      <w:i/>
      <w:iCs/>
      <w:color w:val="BD2027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D24752"/>
    <w:rPr>
      <w:color w:val="605E5C"/>
      <w:shd w:val="clear" w:color="auto" w:fill="E1DFDD"/>
    </w:rPr>
  </w:style>
  <w:style w:type="character" w:customStyle="1" w:styleId="ListParagraphChar">
    <w:name w:val="List Paragraph Char"/>
    <w:aliases w:val="text bullet Char"/>
    <w:basedOn w:val="DefaultParagraphFont"/>
    <w:link w:val="ListParagraph"/>
    <w:uiPriority w:val="34"/>
    <w:locked/>
    <w:rsid w:val="00D712B3"/>
    <w:rPr>
      <w:rFonts w:ascii="Arial" w:eastAsia="Times New Roman" w:hAnsi="Arial" w:cs="Times New Roman"/>
      <w:color w:val="000000" w:themeColor="text1"/>
      <w:sz w:val="18"/>
      <w:lang w:val="it-IT" w:eastAsia="it-IT"/>
    </w:rPr>
  </w:style>
  <w:style w:type="paragraph" w:styleId="Caption">
    <w:name w:val="caption"/>
    <w:basedOn w:val="Normal"/>
    <w:next w:val="Normal"/>
    <w:uiPriority w:val="35"/>
    <w:unhideWhenUsed/>
    <w:qFormat/>
    <w:rsid w:val="00D24752"/>
    <w:pPr>
      <w:widowControl/>
      <w:spacing w:before="0" w:after="200" w:line="240" w:lineRule="auto"/>
      <w:contextualSpacing w:val="0"/>
    </w:pPr>
    <w:rPr>
      <w:rFonts w:asciiTheme="minorHAnsi" w:eastAsiaTheme="minorEastAsia" w:hAnsiTheme="minorHAnsi" w:cstheme="minorBidi"/>
      <w:i/>
      <w:iCs/>
      <w:color w:val="BD2027" w:themeColor="text2"/>
      <w:szCs w:val="18"/>
      <w:lang w:val="en-US" w:eastAsia="zh-CN"/>
    </w:rPr>
  </w:style>
  <w:style w:type="paragraph" w:customStyle="1" w:styleId="calibre20">
    <w:name w:val="calibre20"/>
    <w:basedOn w:val="Normal"/>
    <w:rsid w:val="00D24752"/>
    <w:pPr>
      <w:widowControl/>
      <w:spacing w:before="100" w:beforeAutospacing="1" w:after="100" w:afterAutospacing="1" w:line="240" w:lineRule="auto"/>
      <w:contextualSpacing w:val="0"/>
    </w:pPr>
    <w:rPr>
      <w:rFonts w:ascii="Times New Roman" w:hAnsi="Times New Roman"/>
      <w:color w:val="auto"/>
      <w:sz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D24752"/>
    <w:rPr>
      <w:b/>
      <w:bCs/>
    </w:rPr>
  </w:style>
  <w:style w:type="paragraph" w:customStyle="1" w:styleId="BulletLevel5">
    <w:name w:val="Bullet Level 5"/>
    <w:basedOn w:val="Normal"/>
    <w:rsid w:val="00D24752"/>
    <w:pPr>
      <w:widowControl/>
      <w:numPr>
        <w:numId w:val="6"/>
      </w:numPr>
      <w:tabs>
        <w:tab w:val="clear" w:pos="720"/>
        <w:tab w:val="num" w:pos="2160"/>
      </w:tabs>
      <w:spacing w:before="0" w:after="180" w:line="240" w:lineRule="auto"/>
      <w:ind w:left="2160"/>
      <w:contextualSpacing w:val="0"/>
    </w:pPr>
    <w:rPr>
      <w:color w:val="auto"/>
      <w:sz w:val="22"/>
      <w:szCs w:val="20"/>
      <w:lang w:val="en-US" w:eastAsia="en-US"/>
    </w:rPr>
  </w:style>
  <w:style w:type="table" w:styleId="PlainTable5">
    <w:name w:val="Plain Table 5"/>
    <w:basedOn w:val="TableNormal"/>
    <w:uiPriority w:val="45"/>
    <w:rsid w:val="00D24752"/>
    <w:rPr>
      <w:sz w:val="22"/>
      <w:szCs w:val="22"/>
      <w:lang w:eastAsia="zh-CN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Number">
    <w:name w:val="List Number"/>
    <w:basedOn w:val="Normal"/>
    <w:rsid w:val="00D24752"/>
    <w:pPr>
      <w:widowControl/>
      <w:numPr>
        <w:numId w:val="7"/>
      </w:numPr>
      <w:spacing w:before="80" w:after="80" w:line="240" w:lineRule="auto"/>
    </w:pPr>
    <w:rPr>
      <w:rFonts w:ascii="Calibri" w:hAnsi="Calibri"/>
      <w:color w:val="auto"/>
      <w:sz w:val="22"/>
      <w:szCs w:val="20"/>
      <w:lang w:val="en-GB" w:eastAsia="en-US"/>
    </w:rPr>
  </w:style>
  <w:style w:type="table" w:styleId="GridTable1Light-Accent1">
    <w:name w:val="Grid Table 1 Light Accent 1"/>
    <w:basedOn w:val="TableNormal"/>
    <w:uiPriority w:val="46"/>
    <w:rsid w:val="00D24752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EE9C9F" w:themeColor="accent1" w:themeTint="66"/>
        <w:left w:val="single" w:sz="4" w:space="0" w:color="EE9C9F" w:themeColor="accent1" w:themeTint="66"/>
        <w:bottom w:val="single" w:sz="4" w:space="0" w:color="EE9C9F" w:themeColor="accent1" w:themeTint="66"/>
        <w:right w:val="single" w:sz="4" w:space="0" w:color="EE9C9F" w:themeColor="accent1" w:themeTint="66"/>
        <w:insideH w:val="single" w:sz="4" w:space="0" w:color="EE9C9F" w:themeColor="accent1" w:themeTint="66"/>
        <w:insideV w:val="single" w:sz="4" w:space="0" w:color="EE9C9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56A6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6A6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D24752"/>
    <w:pPr>
      <w:widowControl/>
      <w:spacing w:before="0" w:after="0" w:line="240" w:lineRule="auto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US" w:eastAsia="zh-CN"/>
    </w:rPr>
  </w:style>
  <w:style w:type="character" w:customStyle="1" w:styleId="TitleChar">
    <w:name w:val="Title Char"/>
    <w:basedOn w:val="DefaultParagraphFont"/>
    <w:link w:val="Title"/>
    <w:uiPriority w:val="10"/>
    <w:rsid w:val="00D2475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BookTitle">
    <w:name w:val="Book Title"/>
    <w:basedOn w:val="DefaultParagraphFont"/>
    <w:uiPriority w:val="33"/>
    <w:qFormat/>
    <w:rsid w:val="00D24752"/>
    <w:rPr>
      <w:b/>
      <w:bCs/>
      <w:i/>
      <w:iCs/>
      <w:spacing w:val="5"/>
    </w:rPr>
  </w:style>
  <w:style w:type="table" w:styleId="ListTable4-Accent2">
    <w:name w:val="List Table 4 Accent 2"/>
    <w:basedOn w:val="TableNormal"/>
    <w:uiPriority w:val="49"/>
    <w:rsid w:val="00D24752"/>
    <w:rPr>
      <w:sz w:val="22"/>
      <w:szCs w:val="22"/>
      <w:lang w:eastAsia="zh-CN"/>
    </w:rPr>
    <w:tblPr>
      <w:tblStyleRowBandSize w:val="1"/>
      <w:tblStyleColBandSize w:val="1"/>
      <w:tblBorders>
        <w:top w:val="single" w:sz="4" w:space="0" w:color="DB9786" w:themeColor="accent2" w:themeTint="99"/>
        <w:left w:val="single" w:sz="4" w:space="0" w:color="DB9786" w:themeColor="accent2" w:themeTint="99"/>
        <w:bottom w:val="single" w:sz="4" w:space="0" w:color="DB9786" w:themeColor="accent2" w:themeTint="99"/>
        <w:right w:val="single" w:sz="4" w:space="0" w:color="DB9786" w:themeColor="accent2" w:themeTint="99"/>
        <w:insideH w:val="single" w:sz="4" w:space="0" w:color="DB978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25439" w:themeColor="accent2"/>
          <w:left w:val="single" w:sz="4" w:space="0" w:color="C25439" w:themeColor="accent2"/>
          <w:bottom w:val="single" w:sz="4" w:space="0" w:color="C25439" w:themeColor="accent2"/>
          <w:right w:val="single" w:sz="4" w:space="0" w:color="C25439" w:themeColor="accent2"/>
          <w:insideH w:val="nil"/>
        </w:tcBorders>
        <w:shd w:val="clear" w:color="auto" w:fill="C25439" w:themeFill="accent2"/>
      </w:tcPr>
    </w:tblStylePr>
    <w:tblStylePr w:type="lastRow">
      <w:rPr>
        <w:b/>
        <w:bCs/>
      </w:rPr>
      <w:tblPr/>
      <w:tcPr>
        <w:tcBorders>
          <w:top w:val="double" w:sz="4" w:space="0" w:color="DB978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D6" w:themeFill="accent2" w:themeFillTint="33"/>
      </w:tcPr>
    </w:tblStylePr>
    <w:tblStylePr w:type="band1Horz">
      <w:tblPr/>
      <w:tcPr>
        <w:shd w:val="clear" w:color="auto" w:fill="F3DCD6" w:themeFill="accent2" w:themeFillTint="33"/>
      </w:tcPr>
    </w:tblStylePr>
  </w:style>
  <w:style w:type="table" w:styleId="GridTable2">
    <w:name w:val="Grid Table 2"/>
    <w:basedOn w:val="TableNormal"/>
    <w:uiPriority w:val="47"/>
    <w:rsid w:val="00D24752"/>
    <w:rPr>
      <w:sz w:val="22"/>
      <w:szCs w:val="22"/>
      <w:lang w:eastAsia="zh-CN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D24752"/>
    <w:rPr>
      <w:sz w:val="22"/>
      <w:szCs w:val="22"/>
      <w:lang w:eastAsia="zh-CN"/>
    </w:rPr>
    <w:tblPr>
      <w:tblStyleRowBandSize w:val="1"/>
      <w:tblStyleColBandSize w:val="1"/>
      <w:tblBorders>
        <w:top w:val="single" w:sz="2" w:space="0" w:color="F1CFC2" w:themeColor="accent3" w:themeTint="99"/>
        <w:bottom w:val="single" w:sz="2" w:space="0" w:color="F1CFC2" w:themeColor="accent3" w:themeTint="99"/>
        <w:insideH w:val="single" w:sz="2" w:space="0" w:color="F1CFC2" w:themeColor="accent3" w:themeTint="99"/>
        <w:insideV w:val="single" w:sz="2" w:space="0" w:color="F1CFC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CFC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CFC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EA" w:themeFill="accent3" w:themeFillTint="33"/>
      </w:tcPr>
    </w:tblStylePr>
    <w:tblStylePr w:type="band1Horz">
      <w:tblPr/>
      <w:tcPr>
        <w:shd w:val="clear" w:color="auto" w:fill="FAEFEA" w:themeFill="accent3" w:themeFillTint="33"/>
      </w:tcPr>
    </w:tblStylePr>
  </w:style>
  <w:style w:type="table" w:styleId="GridTable1Light">
    <w:name w:val="Grid Table 1 Light"/>
    <w:basedOn w:val="TableNormal"/>
    <w:uiPriority w:val="46"/>
    <w:rsid w:val="00D24752"/>
    <w:rPr>
      <w:sz w:val="22"/>
      <w:szCs w:val="22"/>
      <w:lang w:eastAsia="zh-CN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3">
    <w:name w:val="Grid Table 3 Accent 3"/>
    <w:basedOn w:val="TableNormal"/>
    <w:uiPriority w:val="48"/>
    <w:rsid w:val="00A66F43"/>
    <w:tblPr>
      <w:tblStyleRowBandSize w:val="1"/>
      <w:tblStyleColBandSize w:val="1"/>
      <w:tblBorders>
        <w:top w:val="single" w:sz="4" w:space="0" w:color="F1CFC2" w:themeColor="accent3" w:themeTint="99"/>
        <w:left w:val="single" w:sz="4" w:space="0" w:color="F1CFC2" w:themeColor="accent3" w:themeTint="99"/>
        <w:bottom w:val="single" w:sz="4" w:space="0" w:color="F1CFC2" w:themeColor="accent3" w:themeTint="99"/>
        <w:right w:val="single" w:sz="4" w:space="0" w:color="F1CFC2" w:themeColor="accent3" w:themeTint="99"/>
        <w:insideH w:val="single" w:sz="4" w:space="0" w:color="F1CFC2" w:themeColor="accent3" w:themeTint="99"/>
        <w:insideV w:val="single" w:sz="4" w:space="0" w:color="F1CFC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FEA" w:themeFill="accent3" w:themeFillTint="33"/>
      </w:tcPr>
    </w:tblStylePr>
    <w:tblStylePr w:type="band1Horz">
      <w:tblPr/>
      <w:tcPr>
        <w:shd w:val="clear" w:color="auto" w:fill="FAEFEA" w:themeFill="accent3" w:themeFillTint="33"/>
      </w:tcPr>
    </w:tblStylePr>
    <w:tblStylePr w:type="neCell">
      <w:tblPr/>
      <w:tcPr>
        <w:tcBorders>
          <w:bottom w:val="single" w:sz="4" w:space="0" w:color="F1CFC2" w:themeColor="accent3" w:themeTint="99"/>
        </w:tcBorders>
      </w:tcPr>
    </w:tblStylePr>
    <w:tblStylePr w:type="nwCell">
      <w:tblPr/>
      <w:tcPr>
        <w:tcBorders>
          <w:bottom w:val="single" w:sz="4" w:space="0" w:color="F1CFC2" w:themeColor="accent3" w:themeTint="99"/>
        </w:tcBorders>
      </w:tcPr>
    </w:tblStylePr>
    <w:tblStylePr w:type="seCell">
      <w:tblPr/>
      <w:tcPr>
        <w:tcBorders>
          <w:top w:val="single" w:sz="4" w:space="0" w:color="F1CFC2" w:themeColor="accent3" w:themeTint="99"/>
        </w:tcBorders>
      </w:tcPr>
    </w:tblStylePr>
    <w:tblStylePr w:type="swCell">
      <w:tblPr/>
      <w:tcPr>
        <w:tcBorders>
          <w:top w:val="single" w:sz="4" w:space="0" w:color="F1CFC2" w:themeColor="accent3" w:themeTint="99"/>
        </w:tcBorders>
      </w:tcPr>
    </w:tblStylePr>
  </w:style>
  <w:style w:type="table" w:styleId="ListTable4-Accent3">
    <w:name w:val="List Table 4 Accent 3"/>
    <w:basedOn w:val="TableNormal"/>
    <w:uiPriority w:val="49"/>
    <w:rsid w:val="00FA176E"/>
    <w:tblPr>
      <w:tblStyleRowBandSize w:val="1"/>
      <w:tblStyleColBandSize w:val="1"/>
      <w:tblBorders>
        <w:top w:val="single" w:sz="4" w:space="0" w:color="F1CFC2" w:themeColor="accent3" w:themeTint="99"/>
        <w:left w:val="single" w:sz="4" w:space="0" w:color="F1CFC2" w:themeColor="accent3" w:themeTint="99"/>
        <w:bottom w:val="single" w:sz="4" w:space="0" w:color="F1CFC2" w:themeColor="accent3" w:themeTint="99"/>
        <w:right w:val="single" w:sz="4" w:space="0" w:color="F1CFC2" w:themeColor="accent3" w:themeTint="99"/>
        <w:insideH w:val="single" w:sz="4" w:space="0" w:color="F1CFC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B09A" w:themeColor="accent3"/>
          <w:left w:val="single" w:sz="4" w:space="0" w:color="E9B09A" w:themeColor="accent3"/>
          <w:bottom w:val="single" w:sz="4" w:space="0" w:color="E9B09A" w:themeColor="accent3"/>
          <w:right w:val="single" w:sz="4" w:space="0" w:color="E9B09A" w:themeColor="accent3"/>
          <w:insideH w:val="nil"/>
        </w:tcBorders>
        <w:shd w:val="clear" w:color="auto" w:fill="E9B09A" w:themeFill="accent3"/>
      </w:tcPr>
    </w:tblStylePr>
    <w:tblStylePr w:type="lastRow">
      <w:rPr>
        <w:b/>
        <w:bCs/>
      </w:rPr>
      <w:tblPr/>
      <w:tcPr>
        <w:tcBorders>
          <w:top w:val="double" w:sz="4" w:space="0" w:color="F1CFC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EA" w:themeFill="accent3" w:themeFillTint="33"/>
      </w:tcPr>
    </w:tblStylePr>
    <w:tblStylePr w:type="band1Horz">
      <w:tblPr/>
      <w:tcPr>
        <w:shd w:val="clear" w:color="auto" w:fill="FAEFEA" w:themeFill="accent3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7784"/>
    <w:pPr>
      <w:widowControl w:val="0"/>
      <w:spacing w:before="220" w:after="220"/>
      <w:contextualSpacing/>
    </w:pPr>
    <w:rPr>
      <w:rFonts w:ascii="Arial" w:eastAsia="Times New Roman" w:hAnsi="Arial" w:cs="Times New Roman"/>
      <w:b/>
      <w:bCs/>
      <w:color w:val="000000" w:themeColor="text1"/>
      <w:lang w:val="it-IT" w:eastAsia="it-IT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7784"/>
    <w:rPr>
      <w:rFonts w:ascii="Arial" w:eastAsia="Times New Roman" w:hAnsi="Arial" w:cs="Times New Roman"/>
      <w:b/>
      <w:bCs/>
      <w:color w:val="000000" w:themeColor="text1"/>
      <w:sz w:val="20"/>
      <w:szCs w:val="20"/>
      <w:lang w:val="it-IT" w:eastAsia="it-I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3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contextualSpacing w:val="0"/>
    </w:pPr>
    <w:rPr>
      <w:rFonts w:ascii="Courier New" w:hAnsi="Courier New" w:cs="Courier New"/>
      <w:color w:val="auto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341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user-select-contain">
    <w:name w:val="user-select-contain"/>
    <w:basedOn w:val="DefaultParagraphFont"/>
    <w:rsid w:val="00DE7341"/>
  </w:style>
  <w:style w:type="character" w:customStyle="1" w:styleId="js-git-clone-help-text">
    <w:name w:val="js-git-clone-help-text"/>
    <w:basedOn w:val="DefaultParagraphFont"/>
    <w:rsid w:val="00DE7341"/>
  </w:style>
  <w:style w:type="character" w:styleId="HTMLCode">
    <w:name w:val="HTML Code"/>
    <w:basedOn w:val="DefaultParagraphFont"/>
    <w:uiPriority w:val="99"/>
    <w:semiHidden/>
    <w:unhideWhenUsed/>
    <w:rsid w:val="00E726B4"/>
    <w:rPr>
      <w:rFonts w:ascii="Courier New" w:eastAsia="Times New Roman" w:hAnsi="Courier New" w:cs="Courier New"/>
      <w:sz w:val="20"/>
      <w:szCs w:val="20"/>
    </w:rPr>
  </w:style>
  <w:style w:type="character" w:customStyle="1" w:styleId="cm-operator">
    <w:name w:val="cm-operator"/>
    <w:basedOn w:val="DefaultParagraphFont"/>
    <w:rsid w:val="00E726B4"/>
  </w:style>
  <w:style w:type="character" w:customStyle="1" w:styleId="cm-variable">
    <w:name w:val="cm-variable"/>
    <w:basedOn w:val="DefaultParagraphFont"/>
    <w:rsid w:val="00E726B4"/>
  </w:style>
  <w:style w:type="character" w:customStyle="1" w:styleId="pln">
    <w:name w:val="pln"/>
    <w:basedOn w:val="DefaultParagraphFont"/>
    <w:rsid w:val="004F4E05"/>
  </w:style>
  <w:style w:type="character" w:customStyle="1" w:styleId="pun">
    <w:name w:val="pun"/>
    <w:basedOn w:val="DefaultParagraphFont"/>
    <w:rsid w:val="004F4E05"/>
  </w:style>
  <w:style w:type="character" w:customStyle="1" w:styleId="lit">
    <w:name w:val="lit"/>
    <w:basedOn w:val="DefaultParagraphFont"/>
    <w:rsid w:val="004F4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67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6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6192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675570071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1242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35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46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89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0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9642"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://localhost:8080/admin/secret" TargetMode="External"/><Relationship Id="rId47" Type="http://schemas.openxmlformats.org/officeDocument/2006/relationships/image" Target="media/image26.png"/><Relationship Id="rId50" Type="http://schemas.openxmlformats.org/officeDocument/2006/relationships/oleObject" Target="embeddings/oleObject3.bin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localhost:8080/admin/secret" TargetMode="External"/><Relationship Id="rId33" Type="http://schemas.openxmlformats.org/officeDocument/2006/relationships/hyperlink" Target="http://localhost:8080/admin/secret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://localhost:8080/admin/secr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localhost:8080/admin/secret" TargetMode="External"/><Relationship Id="rId41" Type="http://schemas.openxmlformats.org/officeDocument/2006/relationships/image" Target="media/image2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://localhost:8080/public/welcome" TargetMode="External"/><Relationship Id="rId32" Type="http://schemas.openxmlformats.org/officeDocument/2006/relationships/image" Target="media/image15.png"/><Relationship Id="rId37" Type="http://schemas.openxmlformats.org/officeDocument/2006/relationships/oleObject" Target="embeddings/oleObject2.bin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localhost:8080/public/welcome" TargetMode="External"/><Relationship Id="rId36" Type="http://schemas.openxmlformats.org/officeDocument/2006/relationships/image" Target="media/image18.emf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://localhost:8080/public/welcome" TargetMode="External"/><Relationship Id="rId44" Type="http://schemas.openxmlformats.org/officeDocument/2006/relationships/image" Target="media/image24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g"/><Relationship Id="rId1" Type="http://schemas.openxmlformats.org/officeDocument/2006/relationships/image" Target="media/image3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phineF\Downloads\20130116_07_NEUTRAL_word%20template%20for%20internal%20doc%20(1).DOTX" TargetMode="External"/></Relationships>
</file>

<file path=word/theme/theme1.xml><?xml version="1.0" encoding="utf-8"?>
<a:theme xmlns:a="http://schemas.openxmlformats.org/drawingml/2006/main" name="Generali_002_C">
  <a:themeElements>
    <a:clrScheme name="Generali_colori_C">
      <a:dk1>
        <a:sysClr val="windowText" lastClr="000000"/>
      </a:dk1>
      <a:lt1>
        <a:sysClr val="window" lastClr="FFFFFF"/>
      </a:lt1>
      <a:dk2>
        <a:srgbClr val="BD2027"/>
      </a:dk2>
      <a:lt2>
        <a:srgbClr val="FEEEE6"/>
      </a:lt2>
      <a:accent1>
        <a:srgbClr val="BD2027"/>
      </a:accent1>
      <a:accent2>
        <a:srgbClr val="C25439"/>
      </a:accent2>
      <a:accent3>
        <a:srgbClr val="E9B09A"/>
      </a:accent3>
      <a:accent4>
        <a:srgbClr val="5C5D5F"/>
      </a:accent4>
      <a:accent5>
        <a:srgbClr val="CFD0D2"/>
      </a:accent5>
      <a:accent6>
        <a:srgbClr val="A1A3A4"/>
      </a:accent6>
      <a:hlink>
        <a:srgbClr val="BD2027"/>
      </a:hlink>
      <a:folHlink>
        <a:srgbClr val="C25439"/>
      </a:folHlink>
    </a:clrScheme>
    <a:fontScheme name="BE_typografia">
      <a:majorFont>
        <a:latin typeface="Arial Regular"/>
        <a:ea typeface="Arial Italic"/>
        <a:cs typeface=""/>
      </a:majorFont>
      <a:minorFont>
        <a:latin typeface="Arial Regular"/>
        <a:ea typeface="Arial Regula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BCF753C9CCAD4BB7002EFF7B16FFCA" ma:contentTypeVersion="3" ma:contentTypeDescription="Create a new document." ma:contentTypeScope="" ma:versionID="44ba0995edab4340676b45be2d9241bd">
  <xsd:schema xmlns:xsd="http://www.w3.org/2001/XMLSchema" xmlns:xs="http://www.w3.org/2001/XMLSchema" xmlns:p="http://schemas.microsoft.com/office/2006/metadata/properties" xmlns:ns2="ffa1a2d8-ace4-49fd-b33c-1041352ab9e4" targetNamespace="http://schemas.microsoft.com/office/2006/metadata/properties" ma:root="true" ma:fieldsID="b230993811cb6d9831110eb25ab2504f" ns2:_="">
    <xsd:import namespace="ffa1a2d8-ace4-49fd-b33c-1041352ab9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a1a2d8-ace4-49fd-b33c-1041352ab9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993B7-0804-4C54-9C0C-1F31454A94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077E2D-ED3B-4E52-AD9B-3D2F958DA55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F9D3B2-368F-4983-93F1-50878A09154F}"/>
</file>

<file path=customXml/itemProps4.xml><?xml version="1.0" encoding="utf-8"?>
<ds:datastoreItem xmlns:ds="http://schemas.openxmlformats.org/officeDocument/2006/customXml" ds:itemID="{2365B3A9-0DFB-41B9-A4FB-E849777F6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20130116_07_NEUTRAL_word template for internal doc (1).DOTX</Template>
  <TotalTime>226</TotalTime>
  <Pages>1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Training Exercise</vt:lpstr>
    </vt:vector>
  </TitlesOfParts>
  <Company/>
  <LinksUpToDate>false</LinksUpToDate>
  <CharactersWithSpaces>10206</CharactersWithSpaces>
  <SharedDoc>false</SharedDoc>
  <HLinks>
    <vt:vector size="162" baseType="variant">
      <vt:variant>
        <vt:i4>131146</vt:i4>
      </vt:variant>
      <vt:variant>
        <vt:i4>216</vt:i4>
      </vt:variant>
      <vt:variant>
        <vt:i4>0</vt:i4>
      </vt:variant>
      <vt:variant>
        <vt:i4>5</vt:i4>
      </vt:variant>
      <vt:variant>
        <vt:lpwstr>https://accenture.github.io/adop-docker-compose/</vt:lpwstr>
      </vt:variant>
      <vt:variant>
        <vt:lpwstr/>
      </vt:variant>
      <vt:variant>
        <vt:i4>4128831</vt:i4>
      </vt:variant>
      <vt:variant>
        <vt:i4>213</vt:i4>
      </vt:variant>
      <vt:variant>
        <vt:i4>0</vt:i4>
      </vt:variant>
      <vt:variant>
        <vt:i4>5</vt:i4>
      </vt:variant>
      <vt:variant>
        <vt:lpwstr>https://swagger.io/resources/articles/best-practices-in-api-documentation/</vt:lpwstr>
      </vt:variant>
      <vt:variant>
        <vt:lpwstr/>
      </vt:variant>
      <vt:variant>
        <vt:i4>3539071</vt:i4>
      </vt:variant>
      <vt:variant>
        <vt:i4>210</vt:i4>
      </vt:variant>
      <vt:variant>
        <vt:i4>0</vt:i4>
      </vt:variant>
      <vt:variant>
        <vt:i4>5</vt:i4>
      </vt:variant>
      <vt:variant>
        <vt:lpwstr>https://dzone.com/articles/integrate-sso-with-spring-boot-and-oauth-20</vt:lpwstr>
      </vt:variant>
      <vt:variant>
        <vt:lpwstr/>
      </vt:variant>
      <vt:variant>
        <vt:i4>1310724</vt:i4>
      </vt:variant>
      <vt:variant>
        <vt:i4>207</vt:i4>
      </vt:variant>
      <vt:variant>
        <vt:i4>0</vt:i4>
      </vt:variant>
      <vt:variant>
        <vt:i4>5</vt:i4>
      </vt:variant>
      <vt:variant>
        <vt:lpwstr>https://jwt.io/introduction/</vt:lpwstr>
      </vt:variant>
      <vt:variant>
        <vt:lpwstr/>
      </vt:variant>
      <vt:variant>
        <vt:i4>720968</vt:i4>
      </vt:variant>
      <vt:variant>
        <vt:i4>204</vt:i4>
      </vt:variant>
      <vt:variant>
        <vt:i4>0</vt:i4>
      </vt:variant>
      <vt:variant>
        <vt:i4>5</vt:i4>
      </vt:variant>
      <vt:variant>
        <vt:lpwstr>http://localhost:4000/graphql</vt:lpwstr>
      </vt:variant>
      <vt:variant>
        <vt:lpwstr/>
      </vt:variant>
      <vt:variant>
        <vt:i4>7209077</vt:i4>
      </vt:variant>
      <vt:variant>
        <vt:i4>201</vt:i4>
      </vt:variant>
      <vt:variant>
        <vt:i4>0</vt:i4>
      </vt:variant>
      <vt:variant>
        <vt:i4>5</vt:i4>
      </vt:variant>
      <vt:variant>
        <vt:lpwstr>https://www.prisma.io/</vt:lpwstr>
      </vt:variant>
      <vt:variant>
        <vt:lpwstr/>
      </vt:variant>
      <vt:variant>
        <vt:i4>6094848</vt:i4>
      </vt:variant>
      <vt:variant>
        <vt:i4>198</vt:i4>
      </vt:variant>
      <vt:variant>
        <vt:i4>0</vt:i4>
      </vt:variant>
      <vt:variant>
        <vt:i4>5</vt:i4>
      </vt:variant>
      <vt:variant>
        <vt:lpwstr>https://www.apollographql.com/docs/react/</vt:lpwstr>
      </vt:variant>
      <vt:variant>
        <vt:lpwstr/>
      </vt:variant>
      <vt:variant>
        <vt:i4>1310737</vt:i4>
      </vt:variant>
      <vt:variant>
        <vt:i4>195</vt:i4>
      </vt:variant>
      <vt:variant>
        <vt:i4>0</vt:i4>
      </vt:variant>
      <vt:variant>
        <vt:i4>5</vt:i4>
      </vt:variant>
      <vt:variant>
        <vt:lpwstr>https://www.apollographql.com/docs/apollo-server/</vt:lpwstr>
      </vt:variant>
      <vt:variant>
        <vt:lpwstr/>
      </vt:variant>
      <vt:variant>
        <vt:i4>4259908</vt:i4>
      </vt:variant>
      <vt:variant>
        <vt:i4>192</vt:i4>
      </vt:variant>
      <vt:variant>
        <vt:i4>0</vt:i4>
      </vt:variant>
      <vt:variant>
        <vt:i4>5</vt:i4>
      </vt:variant>
      <vt:variant>
        <vt:lpwstr>https://www.apollographql.com/docs/react/caching/cache-configuration/</vt:lpwstr>
      </vt:variant>
      <vt:variant>
        <vt:lpwstr/>
      </vt:variant>
      <vt:variant>
        <vt:i4>2818164</vt:i4>
      </vt:variant>
      <vt:variant>
        <vt:i4>189</vt:i4>
      </vt:variant>
      <vt:variant>
        <vt:i4>0</vt:i4>
      </vt:variant>
      <vt:variant>
        <vt:i4>5</vt:i4>
      </vt:variant>
      <vt:variant>
        <vt:lpwstr>https://www.apollographql.com/docs/link/links/rest/</vt:lpwstr>
      </vt:variant>
      <vt:variant>
        <vt:lpwstr/>
      </vt:variant>
      <vt:variant>
        <vt:i4>4522008</vt:i4>
      </vt:variant>
      <vt:variant>
        <vt:i4>186</vt:i4>
      </vt:variant>
      <vt:variant>
        <vt:i4>0</vt:i4>
      </vt:variant>
      <vt:variant>
        <vt:i4>5</vt:i4>
      </vt:variant>
      <vt:variant>
        <vt:lpwstr>https://www.elastic.co/what-is/elasticsearch-alerting</vt:lpwstr>
      </vt:variant>
      <vt:variant>
        <vt:lpwstr/>
      </vt:variant>
      <vt:variant>
        <vt:i4>1441841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_Toc534823296</vt:lpwstr>
      </vt:variant>
      <vt:variant>
        <vt:i4>1441841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_Toc534823295</vt:lpwstr>
      </vt:variant>
      <vt:variant>
        <vt:i4>1441841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_Toc534823294</vt:lpwstr>
      </vt:variant>
      <vt:variant>
        <vt:i4>1441841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_Toc534823292</vt:lpwstr>
      </vt:variant>
      <vt:variant>
        <vt:i4>1441841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_Toc534823291</vt:lpwstr>
      </vt:variant>
      <vt:variant>
        <vt:i4>1441841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_Toc534823290</vt:lpwstr>
      </vt:variant>
      <vt:variant>
        <vt:i4>1507377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_Toc534823289</vt:lpwstr>
      </vt:variant>
      <vt:variant>
        <vt:i4>1507377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_Toc534823288</vt:lpwstr>
      </vt:variant>
      <vt:variant>
        <vt:i4>7864423</vt:i4>
      </vt:variant>
      <vt:variant>
        <vt:i4>159</vt:i4>
      </vt:variant>
      <vt:variant>
        <vt:i4>0</vt:i4>
      </vt:variant>
      <vt:variant>
        <vt:i4>5</vt:i4>
      </vt:variant>
      <vt:variant>
        <vt:lpwstr>https://semver.org/</vt:lpwstr>
      </vt:variant>
      <vt:variant>
        <vt:lpwstr/>
      </vt:variant>
      <vt:variant>
        <vt:i4>1507377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_Toc534823286</vt:lpwstr>
      </vt:variant>
      <vt:variant>
        <vt:i4>2293811</vt:i4>
      </vt:variant>
      <vt:variant>
        <vt:i4>153</vt:i4>
      </vt:variant>
      <vt:variant>
        <vt:i4>0</vt:i4>
      </vt:variant>
      <vt:variant>
        <vt:i4>5</vt:i4>
      </vt:variant>
      <vt:variant>
        <vt:lpwstr>http://api.foo.com/api/about-us</vt:lpwstr>
      </vt:variant>
      <vt:variant>
        <vt:lpwstr/>
      </vt:variant>
      <vt:variant>
        <vt:i4>1507377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_Toc534823284</vt:lpwstr>
      </vt:variant>
      <vt:variant>
        <vt:i4>1507377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_Toc534823285</vt:lpwstr>
      </vt:variant>
      <vt:variant>
        <vt:i4>1507377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_Toc534823283</vt:lpwstr>
      </vt:variant>
      <vt:variant>
        <vt:i4>6619215</vt:i4>
      </vt:variant>
      <vt:variant>
        <vt:i4>3</vt:i4>
      </vt:variant>
      <vt:variant>
        <vt:i4>0</vt:i4>
      </vt:variant>
      <vt:variant>
        <vt:i4>5</vt:i4>
      </vt:variant>
      <vt:variant>
        <vt:lpwstr>http://api.generali.com/api/V1.0/customers?sort_by=+email</vt:lpwstr>
      </vt:variant>
      <vt:variant>
        <vt:lpwstr/>
      </vt:variant>
      <vt:variant>
        <vt:i4>2097170</vt:i4>
      </vt:variant>
      <vt:variant>
        <vt:i4>0</vt:i4>
      </vt:variant>
      <vt:variant>
        <vt:i4>0</vt:i4>
      </vt:variant>
      <vt:variant>
        <vt:i4>5</vt:i4>
      </vt:variant>
      <vt:variant>
        <vt:lpwstr>http://api.generali.com/api/V1.0/customers?sort_by=email.asc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Training Exercise</dc:title>
  <dc:subject/>
  <dc:creator>Cheung, Louis</dc:creator>
  <cp:keywords/>
  <dc:description/>
  <cp:lastModifiedBy>Kwok, Jeffrey</cp:lastModifiedBy>
  <cp:revision>10</cp:revision>
  <cp:lastPrinted>2019-11-29T01:26:00Z</cp:lastPrinted>
  <dcterms:created xsi:type="dcterms:W3CDTF">2020-04-06T01:57:00Z</dcterms:created>
  <dcterms:modified xsi:type="dcterms:W3CDTF">2020-04-06T08:25:00Z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0x01010017BCF753C9CCAD4BB7002EFF7B16FFCA</vt:lpwstr>
  </property>
</Properties>
</file>
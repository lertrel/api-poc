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61E78" w14:textId="46431D91" w:rsidR="00373F44" w:rsidRDefault="00373F44">
      <w:pPr>
        <w:widowControl/>
        <w:spacing w:before="0" w:after="0" w:line="240" w:lineRule="auto"/>
        <w:contextualSpacing w:val="0"/>
      </w:pPr>
      <w:r>
        <w:br w:type="page"/>
      </w:r>
    </w:p>
    <w:p w14:paraId="731C3E9D" w14:textId="77777777" w:rsidR="00373F44" w:rsidRPr="00AC6D22" w:rsidRDefault="00373F44" w:rsidP="000F45C0">
      <w:pPr>
        <w:pStyle w:val="Heading1"/>
      </w:pPr>
      <w:bookmarkStart w:id="0" w:name="_Toc25671484"/>
      <w:bookmarkStart w:id="1" w:name="_Toc35352389"/>
      <w:r>
        <w:lastRenderedPageBreak/>
        <w:t xml:space="preserve">Version </w:t>
      </w:r>
      <w:r w:rsidRPr="00AC6D22">
        <w:t>History</w:t>
      </w:r>
      <w:bookmarkEnd w:id="0"/>
      <w:bookmarkEnd w:id="1"/>
    </w:p>
    <w:tbl>
      <w:tblPr>
        <w:tblStyle w:val="GridTable4-Accent3"/>
        <w:tblpPr w:leftFromText="180" w:rightFromText="180" w:vertAnchor="page" w:horzAnchor="margin" w:tblpY="2716"/>
        <w:tblW w:w="9715" w:type="dxa"/>
        <w:tblLook w:val="04A0" w:firstRow="1" w:lastRow="0" w:firstColumn="1" w:lastColumn="0" w:noHBand="0" w:noVBand="1"/>
      </w:tblPr>
      <w:tblGrid>
        <w:gridCol w:w="1102"/>
        <w:gridCol w:w="4518"/>
        <w:gridCol w:w="4095"/>
      </w:tblGrid>
      <w:tr w:rsidR="00B67B2F" w14:paraId="10A85250" w14:textId="77777777" w:rsidTr="00B67B2F">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1D9B0021" w14:textId="0A541005" w:rsidR="00B67B2F" w:rsidRDefault="00B67B2F" w:rsidP="00B67B2F">
            <w:pPr>
              <w:widowControl/>
              <w:spacing w:before="0" w:after="0" w:line="240" w:lineRule="auto"/>
              <w:contextualSpacing w:val="0"/>
            </w:pPr>
            <w:r w:rsidRPr="00AC6D22">
              <w:rPr>
                <w:b w:val="0"/>
              </w:rPr>
              <w:t>Version</w:t>
            </w:r>
          </w:p>
        </w:tc>
        <w:tc>
          <w:tcPr>
            <w:tcW w:w="4518" w:type="dxa"/>
          </w:tcPr>
          <w:p w14:paraId="5E60A576"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Date</w:t>
            </w:r>
          </w:p>
        </w:tc>
        <w:tc>
          <w:tcPr>
            <w:tcW w:w="4095" w:type="dxa"/>
          </w:tcPr>
          <w:p w14:paraId="3CB897E7"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Release Note</w:t>
            </w:r>
          </w:p>
        </w:tc>
      </w:tr>
      <w:tr w:rsidR="00B67B2F" w14:paraId="3486E0D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246A6EED" w14:textId="77777777" w:rsidR="00B67B2F" w:rsidRDefault="00B67B2F" w:rsidP="00B67B2F">
            <w:pPr>
              <w:widowControl/>
              <w:spacing w:before="0" w:after="0" w:line="240" w:lineRule="auto"/>
              <w:contextualSpacing w:val="0"/>
            </w:pPr>
            <w:r w:rsidRPr="00E6424A">
              <w:rPr>
                <w:b w:val="0"/>
                <w:bCs w:val="0"/>
              </w:rPr>
              <w:t>V1.0</w:t>
            </w:r>
          </w:p>
        </w:tc>
        <w:tc>
          <w:tcPr>
            <w:tcW w:w="4518" w:type="dxa"/>
          </w:tcPr>
          <w:p w14:paraId="222E45DA" w14:textId="147CC256" w:rsidR="00B67B2F" w:rsidRDefault="007C4396"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10</w:t>
            </w:r>
            <w:r w:rsidR="00B67B2F">
              <w:t>-</w:t>
            </w:r>
            <w:r>
              <w:t>Mar</w:t>
            </w:r>
            <w:r w:rsidR="00B67B2F">
              <w:t>-20</w:t>
            </w:r>
            <w:r>
              <w:t>20</w:t>
            </w:r>
          </w:p>
        </w:tc>
        <w:tc>
          <w:tcPr>
            <w:tcW w:w="4095" w:type="dxa"/>
          </w:tcPr>
          <w:p w14:paraId="643A882C" w14:textId="11382BEC"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Initial Draft</w:t>
            </w:r>
          </w:p>
        </w:tc>
      </w:tr>
      <w:tr w:rsidR="00B67B2F" w14:paraId="1EFF1DA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56D792B" w14:textId="0E3308CD" w:rsidR="00B67B2F" w:rsidRDefault="00B67B2F" w:rsidP="00B67B2F">
            <w:pPr>
              <w:widowControl/>
              <w:spacing w:before="0" w:after="0" w:line="240" w:lineRule="auto"/>
              <w:contextualSpacing w:val="0"/>
            </w:pPr>
          </w:p>
        </w:tc>
        <w:tc>
          <w:tcPr>
            <w:tcW w:w="4518" w:type="dxa"/>
          </w:tcPr>
          <w:p w14:paraId="43CE3C44" w14:textId="2E51ABA8"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59EAC7C8" w14:textId="32F9A592"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B67B2F" w14:paraId="781B2B1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3C21228D" w14:textId="3DE6A248" w:rsidR="00B67B2F" w:rsidRPr="00E6424A" w:rsidRDefault="00B67B2F" w:rsidP="00B67B2F">
            <w:pPr>
              <w:widowControl/>
              <w:spacing w:before="0" w:after="0" w:line="240" w:lineRule="auto"/>
              <w:contextualSpacing w:val="0"/>
              <w:rPr>
                <w:b w:val="0"/>
                <w:bCs w:val="0"/>
              </w:rPr>
            </w:pPr>
          </w:p>
        </w:tc>
        <w:tc>
          <w:tcPr>
            <w:tcW w:w="4518" w:type="dxa"/>
          </w:tcPr>
          <w:p w14:paraId="5E374C5E" w14:textId="389B6E63"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A79A77D" w14:textId="56E55FDC"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B67B2F" w14:paraId="0040450C"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45520D64" w14:textId="72FEAF17" w:rsidR="00B67B2F" w:rsidRPr="00E6424A" w:rsidRDefault="00B67B2F" w:rsidP="00B67B2F">
            <w:pPr>
              <w:widowControl/>
              <w:spacing w:before="0" w:after="0" w:line="240" w:lineRule="auto"/>
              <w:contextualSpacing w:val="0"/>
              <w:rPr>
                <w:b w:val="0"/>
                <w:bCs w:val="0"/>
              </w:rPr>
            </w:pPr>
          </w:p>
        </w:tc>
        <w:tc>
          <w:tcPr>
            <w:tcW w:w="4518" w:type="dxa"/>
          </w:tcPr>
          <w:p w14:paraId="77D899F4" w14:textId="341A60C2"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4B9723AB" w14:textId="53EC8796"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B67B2F" w14:paraId="44B89F98" w14:textId="77777777" w:rsidTr="00B67B2F">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02" w:type="dxa"/>
          </w:tcPr>
          <w:p w14:paraId="3CA57C61" w14:textId="5147521A" w:rsidR="00B67B2F" w:rsidRPr="00E6424A" w:rsidRDefault="00B67B2F" w:rsidP="00B67B2F">
            <w:pPr>
              <w:widowControl/>
              <w:spacing w:before="0" w:after="0" w:line="240" w:lineRule="auto"/>
              <w:contextualSpacing w:val="0"/>
              <w:rPr>
                <w:b w:val="0"/>
                <w:bCs w:val="0"/>
              </w:rPr>
            </w:pPr>
          </w:p>
        </w:tc>
        <w:tc>
          <w:tcPr>
            <w:tcW w:w="4518" w:type="dxa"/>
          </w:tcPr>
          <w:p w14:paraId="33A176B9" w14:textId="42E4741D"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54546522" w14:textId="2F900389"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B67B2F" w14:paraId="3C98FE9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5B35C446" w14:textId="1D2F0FEB" w:rsidR="00B67B2F" w:rsidRPr="00F61B40" w:rsidRDefault="00B67B2F" w:rsidP="00B67B2F">
            <w:pPr>
              <w:widowControl/>
              <w:spacing w:before="0" w:after="0" w:line="240" w:lineRule="auto"/>
              <w:contextualSpacing w:val="0"/>
              <w:rPr>
                <w:b w:val="0"/>
              </w:rPr>
            </w:pPr>
          </w:p>
        </w:tc>
        <w:tc>
          <w:tcPr>
            <w:tcW w:w="4518" w:type="dxa"/>
          </w:tcPr>
          <w:p w14:paraId="38B793D0" w14:textId="158EAA7C"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75AE58FE" w14:textId="382599EB"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2C2A2C" w14:paraId="49080D6D" w14:textId="77777777" w:rsidTr="00B67B2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3D0385A" w14:textId="0A39AED2" w:rsidR="002C2A2C" w:rsidRDefault="002C2A2C" w:rsidP="00B67B2F">
            <w:pPr>
              <w:widowControl/>
              <w:spacing w:before="0" w:after="0" w:line="240" w:lineRule="auto"/>
              <w:contextualSpacing w:val="0"/>
              <w:rPr>
                <w:b w:val="0"/>
              </w:rPr>
            </w:pPr>
          </w:p>
        </w:tc>
        <w:tc>
          <w:tcPr>
            <w:tcW w:w="4518" w:type="dxa"/>
          </w:tcPr>
          <w:p w14:paraId="560E9356" w14:textId="76508636" w:rsidR="002C2A2C" w:rsidRDefault="002C2A2C"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8373565" w14:textId="31827F0B" w:rsidR="002C2A2C" w:rsidRDefault="002C2A2C"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bl>
    <w:p w14:paraId="17D21FD7" w14:textId="77777777" w:rsidR="00520036" w:rsidRDefault="00520036"/>
    <w:p w14:paraId="1EDBBC69" w14:textId="77777777" w:rsidR="00FF7360" w:rsidRDefault="00FF7360"/>
    <w:p w14:paraId="2D4D00B3" w14:textId="77777777" w:rsidR="00B67B2F" w:rsidRDefault="00967B61">
      <w:pPr>
        <w:widowControl/>
        <w:spacing w:before="0" w:after="0" w:line="240" w:lineRule="auto"/>
        <w:contextualSpacing w:val="0"/>
      </w:pPr>
      <w:r>
        <w:br w:type="page"/>
      </w:r>
    </w:p>
    <w:p w14:paraId="6ED7C150" w14:textId="23090D39" w:rsidR="00967B61" w:rsidRDefault="00967B61">
      <w:pPr>
        <w:widowControl/>
        <w:spacing w:before="0" w:after="0" w:line="240" w:lineRule="auto"/>
        <w:contextualSpacing w:val="0"/>
      </w:pPr>
    </w:p>
    <w:sdt>
      <w:sdtPr>
        <w:rPr>
          <w:b w:val="0"/>
          <w:caps w:val="0"/>
          <w:color w:val="000000" w:themeColor="text1"/>
          <w:sz w:val="18"/>
        </w:rPr>
        <w:id w:val="1513572119"/>
        <w:docPartObj>
          <w:docPartGallery w:val="Table of Contents"/>
          <w:docPartUnique/>
        </w:docPartObj>
      </w:sdtPr>
      <w:sdtEndPr>
        <w:rPr>
          <w:bCs/>
          <w:noProof/>
        </w:rPr>
      </w:sdtEndPr>
      <w:sdtContent>
        <w:p w14:paraId="66200A9A" w14:textId="77777777" w:rsidR="003D43E2" w:rsidRPr="00205674" w:rsidRDefault="00205674" w:rsidP="00205674">
          <w:pPr>
            <w:pStyle w:val="Gindextitle"/>
            <w:rPr>
              <w:lang w:val="en-US"/>
            </w:rPr>
          </w:pPr>
          <w:r>
            <w:t>index</w:t>
          </w:r>
        </w:p>
        <w:p w14:paraId="4D391EBE" w14:textId="6121DBD2" w:rsidR="00A92594" w:rsidRDefault="003D43E2">
          <w:pPr>
            <w:pStyle w:val="TOC1"/>
            <w:tabs>
              <w:tab w:val="left" w:pos="357"/>
              <w:tab w:val="right" w:leader="dot" w:pos="10188"/>
            </w:tabs>
            <w:rPr>
              <w:rFonts w:asciiTheme="minorHAnsi" w:eastAsiaTheme="minorEastAsia" w:hAnsiTheme="minorHAnsi" w:cstheme="minorBidi"/>
              <w:noProof/>
              <w:color w:val="auto"/>
              <w:lang w:val="en-US" w:eastAsia="zh-CN"/>
            </w:rPr>
          </w:pPr>
          <w:r>
            <w:fldChar w:fldCharType="begin"/>
          </w:r>
          <w:r>
            <w:instrText xml:space="preserve"> TOC \o "1-2" </w:instrText>
          </w:r>
          <w:r>
            <w:fldChar w:fldCharType="separate"/>
          </w:r>
          <w:r w:rsidR="00A92594" w:rsidRPr="0057106C">
            <w:rPr>
              <w:noProof/>
              <w14:scene3d>
                <w14:camera w14:prst="orthographicFront"/>
                <w14:lightRig w14:rig="threePt" w14:dir="t">
                  <w14:rot w14:lat="0" w14:lon="0" w14:rev="0"/>
                </w14:lightRig>
              </w14:scene3d>
            </w:rPr>
            <w:t>1</w:t>
          </w:r>
          <w:r w:rsidR="00A92594">
            <w:rPr>
              <w:rFonts w:asciiTheme="minorHAnsi" w:eastAsiaTheme="minorEastAsia" w:hAnsiTheme="minorHAnsi" w:cstheme="minorBidi"/>
              <w:noProof/>
              <w:color w:val="auto"/>
              <w:lang w:val="en-US" w:eastAsia="zh-CN"/>
            </w:rPr>
            <w:tab/>
          </w:r>
          <w:r w:rsidR="00A92594">
            <w:rPr>
              <w:noProof/>
            </w:rPr>
            <w:t>Version History</w:t>
          </w:r>
          <w:r w:rsidR="00A92594">
            <w:rPr>
              <w:noProof/>
            </w:rPr>
            <w:tab/>
          </w:r>
          <w:r w:rsidR="00A92594">
            <w:rPr>
              <w:noProof/>
            </w:rPr>
            <w:fldChar w:fldCharType="begin"/>
          </w:r>
          <w:r w:rsidR="00A92594">
            <w:rPr>
              <w:noProof/>
            </w:rPr>
            <w:instrText xml:space="preserve"> PAGEREF _Toc35352389 \h </w:instrText>
          </w:r>
          <w:r w:rsidR="00A92594">
            <w:rPr>
              <w:noProof/>
            </w:rPr>
          </w:r>
          <w:r w:rsidR="00A92594">
            <w:rPr>
              <w:noProof/>
            </w:rPr>
            <w:fldChar w:fldCharType="separate"/>
          </w:r>
          <w:r w:rsidR="00A92594">
            <w:rPr>
              <w:noProof/>
            </w:rPr>
            <w:t>2</w:t>
          </w:r>
          <w:r w:rsidR="00A92594">
            <w:rPr>
              <w:noProof/>
            </w:rPr>
            <w:fldChar w:fldCharType="end"/>
          </w:r>
        </w:p>
        <w:p w14:paraId="235D4501" w14:textId="2D717510" w:rsidR="00A92594" w:rsidRDefault="00A92594">
          <w:pPr>
            <w:pStyle w:val="TOC1"/>
            <w:tabs>
              <w:tab w:val="left" w:pos="357"/>
              <w:tab w:val="right" w:leader="dot" w:pos="10188"/>
            </w:tabs>
            <w:rPr>
              <w:rFonts w:asciiTheme="minorHAnsi" w:eastAsiaTheme="minorEastAsia" w:hAnsiTheme="minorHAnsi" w:cstheme="minorBidi"/>
              <w:noProof/>
              <w:color w:val="auto"/>
              <w:lang w:val="en-US" w:eastAsia="zh-CN"/>
            </w:rPr>
          </w:pPr>
          <w:r w:rsidRPr="0057106C">
            <w:rPr>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en-US" w:eastAsia="zh-CN"/>
            </w:rPr>
            <w:tab/>
          </w:r>
          <w:r>
            <w:rPr>
              <w:noProof/>
            </w:rPr>
            <w:t>Exercise 1</w:t>
          </w:r>
          <w:r>
            <w:rPr>
              <w:noProof/>
            </w:rPr>
            <w:tab/>
          </w:r>
          <w:r>
            <w:rPr>
              <w:noProof/>
            </w:rPr>
            <w:fldChar w:fldCharType="begin"/>
          </w:r>
          <w:r>
            <w:rPr>
              <w:noProof/>
            </w:rPr>
            <w:instrText xml:space="preserve"> PAGEREF _Toc35352390 \h </w:instrText>
          </w:r>
          <w:r>
            <w:rPr>
              <w:noProof/>
            </w:rPr>
          </w:r>
          <w:r>
            <w:rPr>
              <w:noProof/>
            </w:rPr>
            <w:fldChar w:fldCharType="separate"/>
          </w:r>
          <w:r>
            <w:rPr>
              <w:noProof/>
            </w:rPr>
            <w:t>4</w:t>
          </w:r>
          <w:r>
            <w:rPr>
              <w:noProof/>
            </w:rPr>
            <w:fldChar w:fldCharType="end"/>
          </w:r>
        </w:p>
        <w:p w14:paraId="4C2CF301" w14:textId="6DBC0E4C"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lang w:val="en-US" w:eastAsia="zh-CN"/>
            </w:rPr>
            <w:tab/>
          </w:r>
          <w:r>
            <w:rPr>
              <w:noProof/>
            </w:rPr>
            <w:t>Create new repository</w:t>
          </w:r>
          <w:r>
            <w:rPr>
              <w:noProof/>
            </w:rPr>
            <w:tab/>
          </w:r>
          <w:r>
            <w:rPr>
              <w:noProof/>
            </w:rPr>
            <w:fldChar w:fldCharType="begin"/>
          </w:r>
          <w:r>
            <w:rPr>
              <w:noProof/>
            </w:rPr>
            <w:instrText xml:space="preserve"> PAGEREF _Toc35352391 \h </w:instrText>
          </w:r>
          <w:r>
            <w:rPr>
              <w:noProof/>
            </w:rPr>
          </w:r>
          <w:r>
            <w:rPr>
              <w:noProof/>
            </w:rPr>
            <w:fldChar w:fldCharType="separate"/>
          </w:r>
          <w:r>
            <w:rPr>
              <w:noProof/>
            </w:rPr>
            <w:t>4</w:t>
          </w:r>
          <w:r>
            <w:rPr>
              <w:noProof/>
            </w:rPr>
            <w:fldChar w:fldCharType="end"/>
          </w:r>
        </w:p>
        <w:p w14:paraId="73735DAE" w14:textId="691EEDE5"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lang w:val="en-US" w:eastAsia="zh-CN"/>
            </w:rPr>
            <w:tab/>
          </w:r>
          <w:r>
            <w:rPr>
              <w:noProof/>
            </w:rPr>
            <w:t>Chekcout from central repository</w:t>
          </w:r>
          <w:r>
            <w:rPr>
              <w:noProof/>
            </w:rPr>
            <w:tab/>
          </w:r>
          <w:r>
            <w:rPr>
              <w:noProof/>
            </w:rPr>
            <w:fldChar w:fldCharType="begin"/>
          </w:r>
          <w:r>
            <w:rPr>
              <w:noProof/>
            </w:rPr>
            <w:instrText xml:space="preserve"> PAGEREF _Toc35352392 \h </w:instrText>
          </w:r>
          <w:r>
            <w:rPr>
              <w:noProof/>
            </w:rPr>
          </w:r>
          <w:r>
            <w:rPr>
              <w:noProof/>
            </w:rPr>
            <w:fldChar w:fldCharType="separate"/>
          </w:r>
          <w:r>
            <w:rPr>
              <w:noProof/>
            </w:rPr>
            <w:t>8</w:t>
          </w:r>
          <w:r>
            <w:rPr>
              <w:noProof/>
            </w:rPr>
            <w:fldChar w:fldCharType="end"/>
          </w:r>
        </w:p>
        <w:p w14:paraId="2BDDC0C4" w14:textId="472EDE8F"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lang w:val="en-US" w:eastAsia="zh-CN"/>
            </w:rPr>
            <w:tab/>
          </w:r>
          <w:r>
            <w:rPr>
              <w:noProof/>
            </w:rPr>
            <w:t>Daily Operations</w:t>
          </w:r>
          <w:r>
            <w:rPr>
              <w:noProof/>
            </w:rPr>
            <w:tab/>
          </w:r>
          <w:r>
            <w:rPr>
              <w:noProof/>
            </w:rPr>
            <w:fldChar w:fldCharType="begin"/>
          </w:r>
          <w:r>
            <w:rPr>
              <w:noProof/>
            </w:rPr>
            <w:instrText xml:space="preserve"> PAGEREF _Toc35352393 \h </w:instrText>
          </w:r>
          <w:r>
            <w:rPr>
              <w:noProof/>
            </w:rPr>
          </w:r>
          <w:r>
            <w:rPr>
              <w:noProof/>
            </w:rPr>
            <w:fldChar w:fldCharType="separate"/>
          </w:r>
          <w:r>
            <w:rPr>
              <w:noProof/>
            </w:rPr>
            <w:t>11</w:t>
          </w:r>
          <w:r>
            <w:rPr>
              <w:noProof/>
            </w:rPr>
            <w:fldChar w:fldCharType="end"/>
          </w:r>
        </w:p>
        <w:p w14:paraId="7538F00C" w14:textId="605A07C0"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szCs w:val="22"/>
              <w:lang w:val="en-US" w:eastAsia="zh-CN"/>
            </w:rPr>
            <w:tab/>
          </w:r>
          <w:r>
            <w:rPr>
              <w:noProof/>
            </w:rPr>
            <w:t>Merge conflict</w:t>
          </w:r>
          <w:r>
            <w:rPr>
              <w:noProof/>
            </w:rPr>
            <w:tab/>
          </w:r>
          <w:r>
            <w:rPr>
              <w:noProof/>
            </w:rPr>
            <w:fldChar w:fldCharType="begin"/>
          </w:r>
          <w:r>
            <w:rPr>
              <w:noProof/>
            </w:rPr>
            <w:instrText xml:space="preserve"> PAGEREF _Toc35352394 \h </w:instrText>
          </w:r>
          <w:r>
            <w:rPr>
              <w:noProof/>
            </w:rPr>
          </w:r>
          <w:r>
            <w:rPr>
              <w:noProof/>
            </w:rPr>
            <w:fldChar w:fldCharType="separate"/>
          </w:r>
          <w:r>
            <w:rPr>
              <w:noProof/>
            </w:rPr>
            <w:t>11</w:t>
          </w:r>
          <w:r>
            <w:rPr>
              <w:noProof/>
            </w:rPr>
            <w:fldChar w:fldCharType="end"/>
          </w:r>
        </w:p>
        <w:p w14:paraId="245DFC30" w14:textId="6CF325DE"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szCs w:val="22"/>
              <w:lang w:val="en-US" w:eastAsia="zh-CN"/>
            </w:rPr>
            <w:tab/>
          </w:r>
          <w:r>
            <w:rPr>
              <w:noProof/>
            </w:rPr>
            <w:t>Raise pull request</w:t>
          </w:r>
          <w:r>
            <w:rPr>
              <w:noProof/>
            </w:rPr>
            <w:tab/>
          </w:r>
          <w:r>
            <w:rPr>
              <w:noProof/>
            </w:rPr>
            <w:fldChar w:fldCharType="begin"/>
          </w:r>
          <w:r>
            <w:rPr>
              <w:noProof/>
            </w:rPr>
            <w:instrText xml:space="preserve"> PAGEREF _Toc35352395 \h </w:instrText>
          </w:r>
          <w:r>
            <w:rPr>
              <w:noProof/>
            </w:rPr>
          </w:r>
          <w:r>
            <w:rPr>
              <w:noProof/>
            </w:rPr>
            <w:fldChar w:fldCharType="separate"/>
          </w:r>
          <w:r>
            <w:rPr>
              <w:noProof/>
            </w:rPr>
            <w:t>11</w:t>
          </w:r>
          <w:r>
            <w:rPr>
              <w:noProof/>
            </w:rPr>
            <w:fldChar w:fldCharType="end"/>
          </w:r>
        </w:p>
        <w:p w14:paraId="44A092C8" w14:textId="5E58865E"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szCs w:val="22"/>
              <w:lang w:val="en-US" w:eastAsia="zh-CN"/>
            </w:rPr>
            <w:tab/>
          </w:r>
          <w:r>
            <w:rPr>
              <w:noProof/>
            </w:rPr>
            <w:t>Merge Branch</w:t>
          </w:r>
          <w:r>
            <w:rPr>
              <w:noProof/>
            </w:rPr>
            <w:tab/>
          </w:r>
          <w:r>
            <w:rPr>
              <w:noProof/>
            </w:rPr>
            <w:fldChar w:fldCharType="begin"/>
          </w:r>
          <w:r>
            <w:rPr>
              <w:noProof/>
            </w:rPr>
            <w:instrText xml:space="preserve"> PAGEREF _Toc35352396 \h </w:instrText>
          </w:r>
          <w:r>
            <w:rPr>
              <w:noProof/>
            </w:rPr>
          </w:r>
          <w:r>
            <w:rPr>
              <w:noProof/>
            </w:rPr>
            <w:fldChar w:fldCharType="separate"/>
          </w:r>
          <w:r>
            <w:rPr>
              <w:noProof/>
            </w:rPr>
            <w:t>11</w:t>
          </w:r>
          <w:r>
            <w:rPr>
              <w:noProof/>
            </w:rPr>
            <w:fldChar w:fldCharType="end"/>
          </w:r>
        </w:p>
        <w:p w14:paraId="010E236F" w14:textId="6946690E" w:rsidR="003D43E2" w:rsidRDefault="003D43E2">
          <w:r>
            <w:rPr>
              <w:sz w:val="22"/>
              <w:szCs w:val="22"/>
            </w:rPr>
            <w:fldChar w:fldCharType="end"/>
          </w:r>
        </w:p>
      </w:sdtContent>
    </w:sdt>
    <w:p w14:paraId="16721066" w14:textId="77777777" w:rsidR="003D43E2" w:rsidRPr="004C0D01" w:rsidRDefault="003D43E2" w:rsidP="00967B61">
      <w:pPr>
        <w:pStyle w:val="Gindextitle"/>
        <w:rPr>
          <w:lang w:val="en-US"/>
        </w:rPr>
      </w:pPr>
    </w:p>
    <w:p w14:paraId="30EBDFF0" w14:textId="77777777" w:rsidR="00C821AD" w:rsidRPr="004C0D01" w:rsidRDefault="00C821AD">
      <w:pPr>
        <w:widowControl/>
        <w:spacing w:before="0" w:after="0" w:line="240" w:lineRule="auto"/>
        <w:contextualSpacing w:val="0"/>
        <w:rPr>
          <w:b/>
          <w:caps/>
          <w:color w:val="BD2027" w:themeColor="text2"/>
          <w:sz w:val="22"/>
          <w:lang w:val="en-US"/>
        </w:rPr>
      </w:pPr>
      <w:r w:rsidRPr="004C0D01">
        <w:rPr>
          <w:lang w:val="en-US"/>
        </w:rPr>
        <w:br w:type="page"/>
      </w:r>
    </w:p>
    <w:p w14:paraId="7460BE14" w14:textId="72BD4AD9" w:rsidR="00D24752" w:rsidRDefault="00D502BD" w:rsidP="000F45C0">
      <w:pPr>
        <w:pStyle w:val="Heading1"/>
      </w:pPr>
      <w:bookmarkStart w:id="2" w:name="_Toc35352390"/>
      <w:r>
        <w:lastRenderedPageBreak/>
        <w:t>Exercise 1</w:t>
      </w:r>
      <w:bookmarkEnd w:id="2"/>
    </w:p>
    <w:p w14:paraId="3E68F74F" w14:textId="01683C86" w:rsidR="00D24752" w:rsidRDefault="00D502BD" w:rsidP="00D24752">
      <w:r>
        <w:t xml:space="preserve">The exercise will guide you how to </w:t>
      </w:r>
      <w:r w:rsidR="00414840">
        <w:t>perform source code management through the git</w:t>
      </w:r>
    </w:p>
    <w:p w14:paraId="3A33DBFA" w14:textId="6921E187" w:rsidR="00414840" w:rsidRDefault="00414840" w:rsidP="00D24752"/>
    <w:p w14:paraId="5157AEBC" w14:textId="050B1C05" w:rsidR="00414840" w:rsidRDefault="00414840" w:rsidP="00D24752">
      <w:r>
        <w:t>Prerequi</w:t>
      </w:r>
      <w:r w:rsidR="00AB1F64">
        <w:t>si</w:t>
      </w:r>
      <w:r>
        <w:t>te</w:t>
      </w:r>
    </w:p>
    <w:p w14:paraId="272731EB" w14:textId="2B14FD5A" w:rsidR="00AB1F64" w:rsidRDefault="00AB1F64" w:rsidP="00425A3D">
      <w:pPr>
        <w:pStyle w:val="ListParagraph"/>
        <w:numPr>
          <w:ilvl w:val="0"/>
          <w:numId w:val="8"/>
        </w:numPr>
      </w:pPr>
      <w:r>
        <w:t>Register</w:t>
      </w:r>
      <w:r w:rsidR="00F73F8F">
        <w:t xml:space="preserve"> a new account in </w:t>
      </w:r>
      <w:r w:rsidR="00F73F8F">
        <w:fldChar w:fldCharType="begin"/>
      </w:r>
      <w:r w:rsidR="00F73F8F">
        <w:instrText xml:space="preserve"> HYPERLINK "https://github.com/" </w:instrText>
      </w:r>
      <w:r w:rsidR="00F73F8F">
        <w:fldChar w:fldCharType="separate"/>
      </w:r>
      <w:r w:rsidR="00F73F8F">
        <w:rPr>
          <w:rStyle w:val="Hyperlink"/>
        </w:rPr>
        <w:t>https://github.com/</w:t>
      </w:r>
      <w:r w:rsidR="00F73F8F">
        <w:fldChar w:fldCharType="end"/>
      </w:r>
    </w:p>
    <w:p w14:paraId="5A135FEE" w14:textId="77777777" w:rsidR="00366E0B" w:rsidRDefault="00F73F8F" w:rsidP="00425A3D">
      <w:pPr>
        <w:pStyle w:val="ListParagraph"/>
        <w:numPr>
          <w:ilvl w:val="0"/>
          <w:numId w:val="8"/>
        </w:numPr>
      </w:pPr>
      <w:r>
        <w:t>Download a git command and install it</w:t>
      </w:r>
    </w:p>
    <w:p w14:paraId="2BF3C5EF" w14:textId="6A3DF9DF" w:rsidR="00302A36" w:rsidRDefault="00366E0B" w:rsidP="00425A3D">
      <w:pPr>
        <w:pStyle w:val="ListParagraph"/>
        <w:numPr>
          <w:ilvl w:val="1"/>
          <w:numId w:val="8"/>
        </w:numPr>
      </w:pPr>
      <w:r>
        <w:t xml:space="preserve">Download git command from </w:t>
      </w:r>
      <w:r>
        <w:fldChar w:fldCharType="begin"/>
      </w:r>
      <w:r>
        <w:instrText xml:space="preserve"> HYPERLINK "</w:instrText>
      </w:r>
      <w:r w:rsidRPr="00366E0B">
        <w:instrText>https://git-scm.com/downloads</w:instrText>
      </w:r>
      <w:r>
        <w:instrText xml:space="preserve">" </w:instrText>
      </w:r>
      <w:r>
        <w:fldChar w:fldCharType="separate"/>
      </w:r>
      <w:r w:rsidRPr="007A2214">
        <w:rPr>
          <w:rStyle w:val="Hyperlink"/>
        </w:rPr>
        <w:t>https://git-scm.com/downloads</w:t>
      </w:r>
      <w:r>
        <w:fldChar w:fldCharType="end"/>
      </w:r>
    </w:p>
    <w:p w14:paraId="18B32651" w14:textId="1B739FBC" w:rsidR="00366E0B" w:rsidRDefault="0091230A" w:rsidP="00425A3D">
      <w:pPr>
        <w:pStyle w:val="ListParagraph"/>
        <w:numPr>
          <w:ilvl w:val="1"/>
          <w:numId w:val="8"/>
        </w:numPr>
      </w:pPr>
      <w:r w:rsidRPr="0091230A">
        <w:drawing>
          <wp:anchor distT="0" distB="0" distL="114300" distR="114300" simplePos="0" relativeHeight="251661312" behindDoc="0" locked="0" layoutInCell="1" allowOverlap="1" wp14:anchorId="158CACDE" wp14:editId="0ACE6A9D">
            <wp:simplePos x="0" y="0"/>
            <wp:positionH relativeFrom="column">
              <wp:posOffset>933450</wp:posOffset>
            </wp:positionH>
            <wp:positionV relativeFrom="paragraph">
              <wp:posOffset>232556</wp:posOffset>
            </wp:positionV>
            <wp:extent cx="2416175" cy="1859915"/>
            <wp:effectExtent l="0" t="0" r="3175"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6175" cy="1859915"/>
                    </a:xfrm>
                    <a:prstGeom prst="rect">
                      <a:avLst/>
                    </a:prstGeom>
                  </pic:spPr>
                </pic:pic>
              </a:graphicData>
            </a:graphic>
            <wp14:sizeRelH relativeFrom="page">
              <wp14:pctWidth>0</wp14:pctWidth>
            </wp14:sizeRelH>
            <wp14:sizeRelV relativeFrom="page">
              <wp14:pctHeight>0</wp14:pctHeight>
            </wp14:sizeRelV>
          </wp:anchor>
        </w:drawing>
      </w:r>
      <w:r w:rsidR="00A43331">
        <w:t xml:space="preserve">Follow the instructions to install the Git </w:t>
      </w:r>
      <w:r w:rsidR="00B87785">
        <w:t>with default options</w:t>
      </w:r>
    </w:p>
    <w:p w14:paraId="233285C0" w14:textId="1B184E93" w:rsidR="0091230A" w:rsidRDefault="0091230A" w:rsidP="00DC1857">
      <w:pPr>
        <w:ind w:left="1080"/>
      </w:pPr>
    </w:p>
    <w:p w14:paraId="38EFF78C" w14:textId="24D44BCE" w:rsidR="0091230A" w:rsidRDefault="0091230A" w:rsidP="0095294A"/>
    <w:p w14:paraId="5BE456DB" w14:textId="3EFFD362" w:rsidR="00D24752" w:rsidRDefault="00F73F8F" w:rsidP="00D24752">
      <w:pPr>
        <w:pStyle w:val="Heading2"/>
        <w:keepNext/>
        <w:keepLines/>
        <w:spacing w:before="40" w:after="0" w:line="259" w:lineRule="auto"/>
        <w:contextualSpacing w:val="0"/>
      </w:pPr>
      <w:bookmarkStart w:id="3" w:name="_Toc35352391"/>
      <w:r>
        <w:t>Create new repository</w:t>
      </w:r>
      <w:bookmarkEnd w:id="3"/>
    </w:p>
    <w:p w14:paraId="53504FF7" w14:textId="448E13D2" w:rsidR="00A72A76" w:rsidRDefault="00A72A76" w:rsidP="00A72A76">
      <w:pPr>
        <w:pStyle w:val="Heading3"/>
      </w:pPr>
      <w:r>
        <w:t xml:space="preserve">Create </w:t>
      </w:r>
      <w:r>
        <w:t>new respository in GitHub</w:t>
      </w:r>
    </w:p>
    <w:p w14:paraId="3C2A9E73" w14:textId="0BD3292F" w:rsidR="00C6444F" w:rsidRDefault="0050612D" w:rsidP="00CB694D">
      <w:pPr>
        <w:pStyle w:val="ListParagraph"/>
      </w:pPr>
      <w:r w:rsidRPr="0050612D">
        <w:drawing>
          <wp:anchor distT="0" distB="0" distL="114300" distR="114300" simplePos="0" relativeHeight="251658240" behindDoc="0" locked="0" layoutInCell="1" allowOverlap="1" wp14:anchorId="7005DFCF" wp14:editId="2DB6F137">
            <wp:simplePos x="0" y="0"/>
            <wp:positionH relativeFrom="column">
              <wp:posOffset>496961</wp:posOffset>
            </wp:positionH>
            <wp:positionV relativeFrom="paragraph">
              <wp:posOffset>266944</wp:posOffset>
            </wp:positionV>
            <wp:extent cx="4187825" cy="244729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7825" cy="2447290"/>
                    </a:xfrm>
                    <a:prstGeom prst="rect">
                      <a:avLst/>
                    </a:prstGeom>
                  </pic:spPr>
                </pic:pic>
              </a:graphicData>
            </a:graphic>
            <wp14:sizeRelH relativeFrom="margin">
              <wp14:pctWidth>0</wp14:pctWidth>
            </wp14:sizeRelH>
            <wp14:sizeRelV relativeFrom="margin">
              <wp14:pctHeight>0</wp14:pctHeight>
            </wp14:sizeRelV>
          </wp:anchor>
        </w:drawing>
      </w:r>
      <w:r w:rsidRPr="0050612D">
        <w:t>Click</w:t>
      </w:r>
      <w:r>
        <w:rPr>
          <w:b/>
          <w:bCs/>
        </w:rPr>
        <w:t xml:space="preserve"> </w:t>
      </w:r>
      <w:r w:rsidR="00286E83" w:rsidRPr="00286E83">
        <w:rPr>
          <w:b/>
          <w:bCs/>
        </w:rPr>
        <w:t>New</w:t>
      </w:r>
      <w:r w:rsidR="00286E83">
        <w:t xml:space="preserve"> </w:t>
      </w:r>
      <w:r>
        <w:t xml:space="preserve">to new </w:t>
      </w:r>
      <w:r w:rsidR="00286E83">
        <w:t xml:space="preserve">a repository </w:t>
      </w:r>
    </w:p>
    <w:p w14:paraId="4F78987E" w14:textId="77777777" w:rsidR="00286E83" w:rsidRPr="00286E83" w:rsidRDefault="00286E83" w:rsidP="00DC1857">
      <w:pPr>
        <w:ind w:left="1080"/>
      </w:pPr>
    </w:p>
    <w:p w14:paraId="1AA47A27" w14:textId="7FAB0309" w:rsidR="00DB71B2" w:rsidRDefault="00DB71B2" w:rsidP="00CB694D">
      <w:pPr>
        <w:pStyle w:val="ListParagraph"/>
      </w:pPr>
      <w:r>
        <w:t xml:space="preserve">Enter repository name </w:t>
      </w:r>
      <w:r w:rsidRPr="00DB71B2">
        <w:t>gitflow-test</w:t>
      </w:r>
      <w:r w:rsidR="00FB3498">
        <w:t xml:space="preserve"> </w:t>
      </w:r>
      <w:r w:rsidR="00FB3498" w:rsidRPr="00FB3498">
        <w:t>and click</w:t>
      </w:r>
      <w:r w:rsidR="00FB3498">
        <w:t xml:space="preserve"> Create respository</w:t>
      </w:r>
    </w:p>
    <w:p w14:paraId="32EEFD0A" w14:textId="15EF0A28" w:rsidR="00DB71B2" w:rsidRDefault="00F73988" w:rsidP="00DC1857">
      <w:pPr>
        <w:ind w:left="1080"/>
      </w:pPr>
      <w:r w:rsidRPr="00F73988">
        <w:lastRenderedPageBreak/>
        <w:drawing>
          <wp:anchor distT="0" distB="0" distL="114300" distR="114300" simplePos="0" relativeHeight="251660288" behindDoc="0" locked="0" layoutInCell="1" allowOverlap="1" wp14:anchorId="6E7D1342" wp14:editId="2FB7FF12">
            <wp:simplePos x="0" y="0"/>
            <wp:positionH relativeFrom="column">
              <wp:posOffset>574431</wp:posOffset>
            </wp:positionH>
            <wp:positionV relativeFrom="paragraph">
              <wp:posOffset>203591</wp:posOffset>
            </wp:positionV>
            <wp:extent cx="3575050" cy="301053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050" cy="3010535"/>
                    </a:xfrm>
                    <a:prstGeom prst="rect">
                      <a:avLst/>
                    </a:prstGeom>
                  </pic:spPr>
                </pic:pic>
              </a:graphicData>
            </a:graphic>
            <wp14:sizeRelH relativeFrom="page">
              <wp14:pctWidth>0</wp14:pctWidth>
            </wp14:sizeRelH>
            <wp14:sizeRelV relativeFrom="page">
              <wp14:pctHeight>0</wp14:pctHeight>
            </wp14:sizeRelV>
          </wp:anchor>
        </w:drawing>
      </w:r>
    </w:p>
    <w:p w14:paraId="551B9F08" w14:textId="6A724E2D" w:rsidR="00DB71B2" w:rsidRDefault="00DB71B2" w:rsidP="00DC1857">
      <w:pPr>
        <w:ind w:left="1080"/>
      </w:pPr>
    </w:p>
    <w:p w14:paraId="5D2A238A" w14:textId="0E3762B6" w:rsidR="00DB71B2" w:rsidRDefault="00DB71B2" w:rsidP="00DC1857">
      <w:pPr>
        <w:ind w:left="1080"/>
      </w:pPr>
    </w:p>
    <w:p w14:paraId="593DA8D2" w14:textId="32EA9613" w:rsidR="00286E83" w:rsidRPr="00286E83" w:rsidRDefault="00286E83" w:rsidP="00DC1857">
      <w:pPr>
        <w:ind w:left="1080"/>
      </w:pPr>
    </w:p>
    <w:p w14:paraId="2A7C1C0E" w14:textId="07AC281A" w:rsidR="00286E83" w:rsidRPr="00514F64" w:rsidRDefault="00514F64" w:rsidP="00CB694D">
      <w:pPr>
        <w:pStyle w:val="ListParagraph"/>
        <w:rPr>
          <w:b/>
          <w:bCs/>
        </w:rPr>
      </w:pPr>
      <w:r w:rsidRPr="00514F64">
        <w:rPr>
          <w:b/>
          <w:bCs/>
        </w:rPr>
        <w:drawing>
          <wp:anchor distT="0" distB="0" distL="114300" distR="114300" simplePos="0" relativeHeight="251662336" behindDoc="0" locked="0" layoutInCell="1" allowOverlap="1" wp14:anchorId="39AEEB2F" wp14:editId="1A170D15">
            <wp:simplePos x="0" y="0"/>
            <wp:positionH relativeFrom="column">
              <wp:posOffset>702115</wp:posOffset>
            </wp:positionH>
            <wp:positionV relativeFrom="paragraph">
              <wp:posOffset>203541</wp:posOffset>
            </wp:positionV>
            <wp:extent cx="4137660" cy="26949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660" cy="2694940"/>
                    </a:xfrm>
                    <a:prstGeom prst="rect">
                      <a:avLst/>
                    </a:prstGeom>
                  </pic:spPr>
                </pic:pic>
              </a:graphicData>
            </a:graphic>
            <wp14:sizeRelH relativeFrom="page">
              <wp14:pctWidth>0</wp14:pctWidth>
            </wp14:sizeRelH>
            <wp14:sizeRelV relativeFrom="page">
              <wp14:pctHeight>0</wp14:pctHeight>
            </wp14:sizeRelV>
          </wp:anchor>
        </w:drawing>
      </w:r>
      <w:r w:rsidR="00776A54">
        <w:t>T</w:t>
      </w:r>
      <w:r w:rsidR="004B46E3">
        <w:t xml:space="preserve">he </w:t>
      </w:r>
      <w:r>
        <w:t xml:space="preserve"> http</w:t>
      </w:r>
      <w:r w:rsidR="0013641B">
        <w:t>/ssh</w:t>
      </w:r>
      <w:r w:rsidR="00E43556">
        <w:t xml:space="preserve"> url </w:t>
      </w:r>
      <w:r w:rsidR="00776A54">
        <w:t>in the</w:t>
      </w:r>
      <w:r w:rsidR="00E43556">
        <w:t xml:space="preserve"> result screen</w:t>
      </w:r>
      <w:r w:rsidR="00776A54">
        <w:t xml:space="preserve"> is the remote url we used </w:t>
      </w:r>
      <w:r w:rsidR="0013641B">
        <w:t>to access the git repository</w:t>
      </w:r>
    </w:p>
    <w:p w14:paraId="098530CF" w14:textId="515C8A79" w:rsidR="00514F64" w:rsidRPr="00E43556" w:rsidRDefault="00514F64" w:rsidP="00DC1857">
      <w:pPr>
        <w:ind w:left="1080"/>
      </w:pPr>
    </w:p>
    <w:p w14:paraId="70CC716A" w14:textId="1F671151" w:rsidR="00E43556" w:rsidRPr="00286E83" w:rsidRDefault="00E43556" w:rsidP="00DC1857">
      <w:pPr>
        <w:ind w:left="1080"/>
      </w:pPr>
    </w:p>
    <w:p w14:paraId="513C853B" w14:textId="3573B6D2" w:rsidR="002830C7" w:rsidRDefault="002830C7" w:rsidP="00CB694D">
      <w:pPr>
        <w:pStyle w:val="ListParagraph"/>
      </w:pPr>
      <w:r>
        <w:t>On your local machine, you can create a new directory to maintain your git repository</w:t>
      </w:r>
    </w:p>
    <w:p w14:paraId="07959EE2" w14:textId="6E6A533D" w:rsidR="002830C7" w:rsidRPr="00F17960" w:rsidRDefault="00142E09" w:rsidP="00DC1857">
      <w:pPr>
        <w:ind w:left="1080"/>
      </w:pPr>
      <w:r w:rsidRPr="00F17960">
        <w:t>m</w:t>
      </w:r>
      <w:r w:rsidR="002830C7" w:rsidRPr="00F17960">
        <w:t>kdir c:\local-git</w:t>
      </w:r>
    </w:p>
    <w:p w14:paraId="23995A3D" w14:textId="728B189A" w:rsidR="00142E09" w:rsidRPr="00F17960" w:rsidRDefault="000C234D" w:rsidP="00DC1857">
      <w:pPr>
        <w:ind w:left="1080"/>
      </w:pPr>
      <w:r w:rsidRPr="00F17960">
        <w:drawing>
          <wp:anchor distT="0" distB="0" distL="114300" distR="114300" simplePos="0" relativeHeight="251663360" behindDoc="0" locked="0" layoutInCell="1" allowOverlap="1" wp14:anchorId="646F875B" wp14:editId="0C34A5E7">
            <wp:simplePos x="0" y="0"/>
            <wp:positionH relativeFrom="column">
              <wp:posOffset>686777</wp:posOffset>
            </wp:positionH>
            <wp:positionV relativeFrom="paragraph">
              <wp:posOffset>264844</wp:posOffset>
            </wp:positionV>
            <wp:extent cx="3135630" cy="672465"/>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630" cy="672465"/>
                    </a:xfrm>
                    <a:prstGeom prst="rect">
                      <a:avLst/>
                    </a:prstGeom>
                  </pic:spPr>
                </pic:pic>
              </a:graphicData>
            </a:graphic>
            <wp14:sizeRelH relativeFrom="page">
              <wp14:pctWidth>0</wp14:pctWidth>
            </wp14:sizeRelH>
            <wp14:sizeRelV relativeFrom="page">
              <wp14:pctHeight>0</wp14:pctHeight>
            </wp14:sizeRelV>
          </wp:anchor>
        </w:drawing>
      </w:r>
      <w:r w:rsidR="00142E09" w:rsidRPr="00F17960">
        <w:t>cd c:\local-git</w:t>
      </w:r>
    </w:p>
    <w:p w14:paraId="633D9A7E" w14:textId="1593E6CC" w:rsidR="000C234D" w:rsidRDefault="000C234D" w:rsidP="00DC1857">
      <w:pPr>
        <w:ind w:left="1080"/>
      </w:pPr>
    </w:p>
    <w:p w14:paraId="3BBE63EA" w14:textId="73D1C341" w:rsidR="00286E83" w:rsidRPr="0013641B" w:rsidRDefault="00446C1D" w:rsidP="00CB694D">
      <w:pPr>
        <w:pStyle w:val="ListParagraph"/>
      </w:pPr>
      <w:r>
        <w:t xml:space="preserve">Follow the steps </w:t>
      </w:r>
      <w:r w:rsidRPr="0013641B">
        <w:t xml:space="preserve">Create a new repository on the </w:t>
      </w:r>
      <w:r w:rsidR="00776A54" w:rsidRPr="0013641B">
        <w:t>command line</w:t>
      </w:r>
    </w:p>
    <w:p w14:paraId="6C083034" w14:textId="77777777" w:rsidR="00DE7341" w:rsidRPr="00DC1857" w:rsidRDefault="00DE7341" w:rsidP="00DC1857">
      <w:pPr>
        <w:ind w:left="1080"/>
        <w:rPr>
          <w:lang w:val="en-US" w:eastAsia="zh-CN"/>
        </w:rPr>
      </w:pPr>
    </w:p>
    <w:p w14:paraId="7C32FC2D" w14:textId="1507EC7D" w:rsidR="00DE7341" w:rsidRPr="00DC1857" w:rsidRDefault="00DE7341" w:rsidP="00DC1857">
      <w:pPr>
        <w:ind w:left="1080"/>
        <w:rPr>
          <w:lang w:val="en-US" w:eastAsia="zh-CN"/>
        </w:rPr>
      </w:pPr>
      <w:r w:rsidRPr="00DC1857">
        <w:rPr>
          <w:lang w:val="en-US" w:eastAsia="zh-CN"/>
        </w:rPr>
        <w:t xml:space="preserve">echo "# </w:t>
      </w:r>
      <w:proofErr w:type="spellStart"/>
      <w:r w:rsidRPr="00DC1857">
        <w:rPr>
          <w:lang w:val="en-US" w:eastAsia="zh-CN"/>
        </w:rPr>
        <w:t>gitflow</w:t>
      </w:r>
      <w:proofErr w:type="spellEnd"/>
      <w:r w:rsidRPr="00DC1857">
        <w:rPr>
          <w:lang w:val="en-US" w:eastAsia="zh-CN"/>
        </w:rPr>
        <w:t>-test" &gt;&gt; README.md</w:t>
      </w:r>
    </w:p>
    <w:p w14:paraId="4B0138CB" w14:textId="77777777" w:rsidR="00DE7341" w:rsidRPr="00DC1857" w:rsidRDefault="00DE7341" w:rsidP="00DC1857">
      <w:pPr>
        <w:ind w:left="1080"/>
        <w:rPr>
          <w:lang w:val="en-US" w:eastAsia="zh-CN"/>
        </w:rPr>
      </w:pPr>
      <w:r w:rsidRPr="00DC1857">
        <w:rPr>
          <w:lang w:val="en-US" w:eastAsia="zh-CN"/>
        </w:rPr>
        <w:t xml:space="preserve">git </w:t>
      </w:r>
      <w:proofErr w:type="spellStart"/>
      <w:r w:rsidRPr="00DC1857">
        <w:rPr>
          <w:lang w:val="en-US" w:eastAsia="zh-CN"/>
        </w:rPr>
        <w:t>init</w:t>
      </w:r>
      <w:proofErr w:type="spellEnd"/>
    </w:p>
    <w:p w14:paraId="08EC93B3" w14:textId="77777777" w:rsidR="00DE7341" w:rsidRPr="00DC1857" w:rsidRDefault="00DE7341" w:rsidP="00DC1857">
      <w:pPr>
        <w:ind w:left="1080"/>
        <w:rPr>
          <w:lang w:val="en-US" w:eastAsia="zh-CN"/>
        </w:rPr>
      </w:pPr>
      <w:r w:rsidRPr="00DC1857">
        <w:rPr>
          <w:lang w:val="en-US" w:eastAsia="zh-CN"/>
        </w:rPr>
        <w:t>git add README.md</w:t>
      </w:r>
    </w:p>
    <w:p w14:paraId="76EAE63B" w14:textId="77777777" w:rsidR="00DE7341" w:rsidRPr="00DC1857" w:rsidRDefault="00DE7341" w:rsidP="00DC1857">
      <w:pPr>
        <w:ind w:left="1080"/>
        <w:rPr>
          <w:lang w:val="en-US" w:eastAsia="zh-CN"/>
        </w:rPr>
      </w:pPr>
      <w:r w:rsidRPr="00DC1857">
        <w:rPr>
          <w:lang w:val="en-US" w:eastAsia="zh-CN"/>
        </w:rPr>
        <w:t>git commit -m "first commit"</w:t>
      </w:r>
    </w:p>
    <w:p w14:paraId="2C8F6C15" w14:textId="7B5A0085" w:rsidR="00DE7341" w:rsidRPr="00DC1857" w:rsidRDefault="00DE7341" w:rsidP="00DC1857">
      <w:pPr>
        <w:ind w:left="1080"/>
        <w:rPr>
          <w:lang w:val="en-US" w:eastAsia="zh-CN"/>
        </w:rPr>
      </w:pPr>
      <w:r w:rsidRPr="00DC1857">
        <w:rPr>
          <w:lang w:val="en-US" w:eastAsia="zh-CN"/>
        </w:rPr>
        <w:t xml:space="preserve">git remote add origin </w:t>
      </w:r>
      <w:r w:rsidRPr="00DC1857">
        <w:rPr>
          <w:lang w:val="en-US" w:eastAsia="zh-CN"/>
        </w:rPr>
        <w:t xml:space="preserve">&lt;your git </w:t>
      </w:r>
      <w:proofErr w:type="spellStart"/>
      <w:r w:rsidRPr="00DC1857">
        <w:rPr>
          <w:lang w:val="en-US" w:eastAsia="zh-CN"/>
        </w:rPr>
        <w:t>url</w:t>
      </w:r>
      <w:proofErr w:type="spellEnd"/>
      <w:r w:rsidRPr="00DC1857">
        <w:rPr>
          <w:lang w:val="en-US" w:eastAsia="zh-CN"/>
        </w:rPr>
        <w:t>&gt;</w:t>
      </w:r>
    </w:p>
    <w:p w14:paraId="153224D8" w14:textId="5665EE22" w:rsidR="00DE7341" w:rsidRPr="00DC1857" w:rsidRDefault="00F17960" w:rsidP="00DC1857">
      <w:pPr>
        <w:ind w:left="1080"/>
        <w:rPr>
          <w:lang w:val="en-US" w:eastAsia="zh-CN"/>
        </w:rPr>
      </w:pPr>
      <w:r w:rsidRPr="002930B4">
        <w:drawing>
          <wp:anchor distT="0" distB="0" distL="114300" distR="114300" simplePos="0" relativeHeight="251664384" behindDoc="0" locked="0" layoutInCell="1" allowOverlap="1" wp14:anchorId="153C5ABC" wp14:editId="46119124">
            <wp:simplePos x="0" y="0"/>
            <wp:positionH relativeFrom="column">
              <wp:posOffset>815779</wp:posOffset>
            </wp:positionH>
            <wp:positionV relativeFrom="paragraph">
              <wp:posOffset>223716</wp:posOffset>
            </wp:positionV>
            <wp:extent cx="4784090" cy="36645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4090" cy="3664585"/>
                    </a:xfrm>
                    <a:prstGeom prst="rect">
                      <a:avLst/>
                    </a:prstGeom>
                  </pic:spPr>
                </pic:pic>
              </a:graphicData>
            </a:graphic>
            <wp14:sizeRelH relativeFrom="page">
              <wp14:pctWidth>0</wp14:pctWidth>
            </wp14:sizeRelH>
            <wp14:sizeRelV relativeFrom="page">
              <wp14:pctHeight>0</wp14:pctHeight>
            </wp14:sizeRelV>
          </wp:anchor>
        </w:drawing>
      </w:r>
      <w:r w:rsidR="00DE7341" w:rsidRPr="00DC1857">
        <w:rPr>
          <w:lang w:val="en-US" w:eastAsia="zh-CN"/>
        </w:rPr>
        <w:t>git push -u origin master</w:t>
      </w:r>
    </w:p>
    <w:p w14:paraId="7B8076CA" w14:textId="1F6D7AED" w:rsidR="0013641B" w:rsidRDefault="00F17960" w:rsidP="00DC1857">
      <w:pPr>
        <w:ind w:left="1080"/>
      </w:pPr>
      <w:r w:rsidRPr="00B653F1">
        <w:drawing>
          <wp:anchor distT="0" distB="0" distL="114300" distR="114300" simplePos="0" relativeHeight="251665408" behindDoc="0" locked="0" layoutInCell="1" allowOverlap="1" wp14:anchorId="093D975B" wp14:editId="6FDFB733">
            <wp:simplePos x="0" y="0"/>
            <wp:positionH relativeFrom="margin">
              <wp:align>center</wp:align>
            </wp:positionH>
            <wp:positionV relativeFrom="paragraph">
              <wp:posOffset>3924838</wp:posOffset>
            </wp:positionV>
            <wp:extent cx="4853305" cy="1884045"/>
            <wp:effectExtent l="0" t="0" r="4445"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305" cy="1884045"/>
                    </a:xfrm>
                    <a:prstGeom prst="rect">
                      <a:avLst/>
                    </a:prstGeom>
                  </pic:spPr>
                </pic:pic>
              </a:graphicData>
            </a:graphic>
            <wp14:sizeRelH relativeFrom="page">
              <wp14:pctWidth>0</wp14:pctWidth>
            </wp14:sizeRelH>
            <wp14:sizeRelV relativeFrom="page">
              <wp14:pctHeight>0</wp14:pctHeight>
            </wp14:sizeRelV>
          </wp:anchor>
        </w:drawing>
      </w:r>
    </w:p>
    <w:p w14:paraId="0D1FF036" w14:textId="1D4F0AFB" w:rsidR="00FC33F4" w:rsidRDefault="00FC33F4" w:rsidP="00DC1857">
      <w:pPr>
        <w:ind w:left="1080"/>
      </w:pPr>
    </w:p>
    <w:p w14:paraId="6CDD4E21" w14:textId="010B2F65" w:rsidR="00FC33F4" w:rsidRDefault="00FC33F4" w:rsidP="00F17960"/>
    <w:p w14:paraId="2525DC48" w14:textId="38807E8A" w:rsidR="00FC33F4" w:rsidRDefault="00FC33F4" w:rsidP="00F17960">
      <w:pPr>
        <w:ind w:left="810"/>
      </w:pPr>
    </w:p>
    <w:p w14:paraId="348344F2" w14:textId="77777777" w:rsidR="00FC33F4" w:rsidRDefault="00FC33F4" w:rsidP="00DC1857">
      <w:pPr>
        <w:ind w:left="1080"/>
      </w:pPr>
    </w:p>
    <w:p w14:paraId="20AB4E6F" w14:textId="78CECC9A" w:rsidR="00286E83" w:rsidRDefault="005D328F" w:rsidP="00CB694D">
      <w:pPr>
        <w:pStyle w:val="ListParagraph"/>
      </w:pPr>
      <w:r>
        <w:t>Browse your Github page and refresh it, your files and repository should be there</w:t>
      </w:r>
    </w:p>
    <w:p w14:paraId="3355A9B0" w14:textId="2AC5CC93" w:rsidR="007D26EE" w:rsidRDefault="007D26EE" w:rsidP="00DC1857">
      <w:pPr>
        <w:ind w:left="1080"/>
      </w:pPr>
    </w:p>
    <w:p w14:paraId="1C1AFB2D" w14:textId="76AF2BAB" w:rsidR="005D328F" w:rsidRDefault="00FC33F4" w:rsidP="00DC1857">
      <w:pPr>
        <w:ind w:left="1080"/>
      </w:pPr>
      <w:r w:rsidRPr="00FC33F4">
        <w:lastRenderedPageBreak/>
        <w:drawing>
          <wp:anchor distT="0" distB="0" distL="114300" distR="114300" simplePos="0" relativeHeight="251666432" behindDoc="0" locked="0" layoutInCell="1" allowOverlap="1" wp14:anchorId="07EEE880" wp14:editId="62835C31">
            <wp:simplePos x="0" y="0"/>
            <wp:positionH relativeFrom="column">
              <wp:posOffset>743292</wp:posOffset>
            </wp:positionH>
            <wp:positionV relativeFrom="paragraph">
              <wp:posOffset>43571</wp:posOffset>
            </wp:positionV>
            <wp:extent cx="4826635" cy="260096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635" cy="2600960"/>
                    </a:xfrm>
                    <a:prstGeom prst="rect">
                      <a:avLst/>
                    </a:prstGeom>
                  </pic:spPr>
                </pic:pic>
              </a:graphicData>
            </a:graphic>
            <wp14:sizeRelH relativeFrom="page">
              <wp14:pctWidth>0</wp14:pctWidth>
            </wp14:sizeRelH>
            <wp14:sizeRelV relativeFrom="page">
              <wp14:pctHeight>0</wp14:pctHeight>
            </wp14:sizeRelV>
          </wp:anchor>
        </w:drawing>
      </w:r>
      <w:r w:rsidR="007D26EE">
        <w:t>A master branch is created already</w:t>
      </w:r>
      <w:r w:rsidR="00E81586">
        <w:t>.</w:t>
      </w:r>
    </w:p>
    <w:p w14:paraId="701BC3D5" w14:textId="75DECF8E" w:rsidR="00ED118D" w:rsidRDefault="00ED118D" w:rsidP="00ED118D">
      <w:pPr>
        <w:pStyle w:val="Heading3"/>
      </w:pPr>
      <w:r>
        <w:t>Create develop branch</w:t>
      </w:r>
    </w:p>
    <w:p w14:paraId="3C90A910" w14:textId="3E98A044" w:rsidR="00E81586" w:rsidRDefault="00090AC2" w:rsidP="00090AC2">
      <w:pPr>
        <w:ind w:left="576"/>
      </w:pPr>
      <w:r>
        <w:t>Apart from the master branch, we should create develop branch also</w:t>
      </w:r>
    </w:p>
    <w:p w14:paraId="398D9298" w14:textId="32AAC650" w:rsidR="00090AC2" w:rsidRPr="003723ED" w:rsidRDefault="004C589B" w:rsidP="00425A3D">
      <w:pPr>
        <w:pStyle w:val="ListParagraph"/>
        <w:numPr>
          <w:ilvl w:val="0"/>
          <w:numId w:val="9"/>
        </w:numPr>
      </w:pPr>
      <w:r w:rsidRPr="000D7CBD">
        <w:drawing>
          <wp:anchor distT="0" distB="0" distL="114300" distR="114300" simplePos="0" relativeHeight="251667456" behindDoc="0" locked="0" layoutInCell="1" allowOverlap="1" wp14:anchorId="18C9AF9B" wp14:editId="27E34CD2">
            <wp:simplePos x="0" y="0"/>
            <wp:positionH relativeFrom="column">
              <wp:posOffset>604814</wp:posOffset>
            </wp:positionH>
            <wp:positionV relativeFrom="paragraph">
              <wp:posOffset>241544</wp:posOffset>
            </wp:positionV>
            <wp:extent cx="4712335" cy="30518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335" cy="3051810"/>
                    </a:xfrm>
                    <a:prstGeom prst="rect">
                      <a:avLst/>
                    </a:prstGeom>
                  </pic:spPr>
                </pic:pic>
              </a:graphicData>
            </a:graphic>
            <wp14:sizeRelH relativeFrom="page">
              <wp14:pctWidth>0</wp14:pctWidth>
            </wp14:sizeRelH>
            <wp14:sizeRelV relativeFrom="page">
              <wp14:pctHeight>0</wp14:pctHeight>
            </wp14:sizeRelV>
          </wp:anchor>
        </w:drawing>
      </w:r>
      <w:r w:rsidR="007D2090">
        <w:t xml:space="preserve">In your command pompt, enter </w:t>
      </w:r>
      <w:r w:rsidR="007D2090" w:rsidRPr="008C666A">
        <w:t xml:space="preserve">git </w:t>
      </w:r>
      <w:r w:rsidR="001B4EC4">
        <w:t>checkout -b</w:t>
      </w:r>
      <w:r w:rsidR="008C666A" w:rsidRPr="008C666A">
        <w:t xml:space="preserve"> develop</w:t>
      </w:r>
      <w:r w:rsidR="003723ED">
        <w:t xml:space="preserve"> </w:t>
      </w:r>
      <w:r w:rsidR="003723ED" w:rsidRPr="003723ED">
        <w:t>and</w:t>
      </w:r>
      <w:r w:rsidR="003723ED">
        <w:t xml:space="preserve"> </w:t>
      </w:r>
      <w:r w:rsidR="003723ED" w:rsidRPr="003723ED">
        <w:t>git push -u origin develop</w:t>
      </w:r>
    </w:p>
    <w:p w14:paraId="5D7507F0" w14:textId="594E79FD" w:rsidR="003723ED" w:rsidRPr="007D2090" w:rsidRDefault="003723ED" w:rsidP="00DC1857">
      <w:pPr>
        <w:ind w:left="1080"/>
      </w:pPr>
    </w:p>
    <w:p w14:paraId="4032BFB1" w14:textId="563EB2A9" w:rsidR="004C589B" w:rsidRDefault="004C589B" w:rsidP="00DC1857">
      <w:pPr>
        <w:ind w:left="1080"/>
      </w:pPr>
    </w:p>
    <w:p w14:paraId="3E58E4A5" w14:textId="73487351" w:rsidR="004C589B" w:rsidRDefault="004C589B" w:rsidP="00F17960"/>
    <w:p w14:paraId="7353A881" w14:textId="77777777" w:rsidR="004C589B" w:rsidRDefault="004C589B" w:rsidP="00F17960"/>
    <w:p w14:paraId="300DD2AA" w14:textId="77777777" w:rsidR="004C589B" w:rsidRDefault="004C589B" w:rsidP="00DC1857">
      <w:pPr>
        <w:ind w:left="1080"/>
      </w:pPr>
    </w:p>
    <w:p w14:paraId="17863C4B" w14:textId="081413E1" w:rsidR="007D2090" w:rsidRDefault="004C589B" w:rsidP="00425A3D">
      <w:pPr>
        <w:pStyle w:val="ListParagraph"/>
        <w:numPr>
          <w:ilvl w:val="0"/>
          <w:numId w:val="9"/>
        </w:numPr>
      </w:pPr>
      <w:r w:rsidRPr="004C589B">
        <w:lastRenderedPageBreak/>
        <w:drawing>
          <wp:anchor distT="0" distB="0" distL="114300" distR="114300" simplePos="0" relativeHeight="251668480" behindDoc="0" locked="0" layoutInCell="1" allowOverlap="1" wp14:anchorId="04AB6DBD" wp14:editId="44F788FE">
            <wp:simplePos x="0" y="0"/>
            <wp:positionH relativeFrom="column">
              <wp:posOffset>587375</wp:posOffset>
            </wp:positionH>
            <wp:positionV relativeFrom="paragraph">
              <wp:posOffset>253365</wp:posOffset>
            </wp:positionV>
            <wp:extent cx="4879340" cy="278574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340" cy="2785745"/>
                    </a:xfrm>
                    <a:prstGeom prst="rect">
                      <a:avLst/>
                    </a:prstGeom>
                  </pic:spPr>
                </pic:pic>
              </a:graphicData>
            </a:graphic>
            <wp14:sizeRelH relativeFrom="page">
              <wp14:pctWidth>0</wp14:pctWidth>
            </wp14:sizeRelH>
            <wp14:sizeRelV relativeFrom="page">
              <wp14:pctHeight>0</wp14:pctHeight>
            </wp14:sizeRelV>
          </wp:anchor>
        </w:drawing>
      </w:r>
      <w:r w:rsidR="000D7CBD">
        <w:t xml:space="preserve">Refresh your Github page and </w:t>
      </w:r>
      <w:r w:rsidR="006F1079">
        <w:t>you should found your develop branch</w:t>
      </w:r>
    </w:p>
    <w:p w14:paraId="1A217507" w14:textId="6C078C09" w:rsidR="006F1079" w:rsidRDefault="006F1079" w:rsidP="00DC1857">
      <w:pPr>
        <w:ind w:left="1080"/>
      </w:pPr>
    </w:p>
    <w:p w14:paraId="2C17423F" w14:textId="4878EBBE" w:rsidR="006F1079" w:rsidRDefault="006F1079" w:rsidP="00DC1857">
      <w:pPr>
        <w:ind w:left="1080"/>
      </w:pPr>
    </w:p>
    <w:p w14:paraId="492E8E9A" w14:textId="6B09FEA1" w:rsidR="006F1079" w:rsidRPr="00E81586" w:rsidRDefault="004C589B" w:rsidP="00425A3D">
      <w:pPr>
        <w:pStyle w:val="ListParagraph"/>
        <w:numPr>
          <w:ilvl w:val="0"/>
          <w:numId w:val="9"/>
        </w:numPr>
      </w:pPr>
      <w:r>
        <w:t xml:space="preserve">You can click  </w:t>
      </w:r>
      <w:r w:rsidRPr="004C589B">
        <w:rPr>
          <w:b/>
          <w:bCs/>
        </w:rPr>
        <w:t>develop</w:t>
      </w:r>
      <w:r>
        <w:rPr>
          <w:b/>
          <w:bCs/>
        </w:rPr>
        <w:t xml:space="preserve"> </w:t>
      </w:r>
      <w:r w:rsidRPr="00576282">
        <w:t xml:space="preserve">to switch </w:t>
      </w:r>
      <w:r w:rsidR="00576282" w:rsidRPr="00576282">
        <w:t>to view develop branch files</w:t>
      </w:r>
    </w:p>
    <w:p w14:paraId="3C50500C" w14:textId="284247F4" w:rsidR="00ED118D" w:rsidRPr="00ED118D" w:rsidRDefault="00ED118D" w:rsidP="00ED118D">
      <w:pPr>
        <w:ind w:left="576"/>
      </w:pPr>
    </w:p>
    <w:p w14:paraId="596B0936" w14:textId="404E7E83" w:rsidR="00C14714" w:rsidRDefault="00C14714" w:rsidP="00C14714">
      <w:pPr>
        <w:pStyle w:val="Heading2"/>
        <w:keepNext/>
        <w:keepLines/>
        <w:spacing w:before="40" w:after="0" w:line="259" w:lineRule="auto"/>
        <w:contextualSpacing w:val="0"/>
      </w:pPr>
      <w:bookmarkStart w:id="4" w:name="_Toc35352392"/>
      <w:r>
        <w:t>C</w:t>
      </w:r>
      <w:r>
        <w:t>hekcout from central repository</w:t>
      </w:r>
      <w:bookmarkEnd w:id="4"/>
    </w:p>
    <w:p w14:paraId="713AA554" w14:textId="500CB6FF" w:rsidR="00C14714" w:rsidRDefault="001055A9" w:rsidP="001055A9">
      <w:pPr>
        <w:pStyle w:val="Heading3"/>
      </w:pPr>
      <w:r>
        <w:t>Clone the respository</w:t>
      </w:r>
    </w:p>
    <w:p w14:paraId="12D5244A" w14:textId="48650D1A" w:rsidR="00E93D85" w:rsidRDefault="00E93D85" w:rsidP="00E93D85">
      <w:pPr>
        <w:ind w:left="720"/>
      </w:pPr>
      <w:r>
        <w:t xml:space="preserve">Assume you are another developer now and you want to checkout the code from the code repository. You can clone the repository from </w:t>
      </w:r>
      <w:r w:rsidR="003759C1">
        <w:t>Github</w:t>
      </w:r>
    </w:p>
    <w:p w14:paraId="67B47117" w14:textId="6F1B8A9A" w:rsidR="003759C1" w:rsidRDefault="003759C1" w:rsidP="00425A3D">
      <w:pPr>
        <w:pStyle w:val="ListParagraph"/>
        <w:numPr>
          <w:ilvl w:val="0"/>
          <w:numId w:val="10"/>
        </w:numPr>
      </w:pPr>
      <w:r>
        <w:t xml:space="preserve">Create a new folder and enter </w:t>
      </w:r>
      <w:r w:rsidRPr="00C750CB">
        <w:rPr>
          <w:b/>
          <w:bCs/>
        </w:rPr>
        <w:t>git clone &lt;git url&gt;</w:t>
      </w:r>
    </w:p>
    <w:p w14:paraId="0EA12F8F" w14:textId="732E3168" w:rsidR="008347F6" w:rsidRDefault="00012EBE" w:rsidP="00DC1857">
      <w:pPr>
        <w:ind w:left="1080"/>
      </w:pPr>
      <w:r w:rsidRPr="00012EBE">
        <w:lastRenderedPageBreak/>
        <w:drawing>
          <wp:anchor distT="0" distB="0" distL="114300" distR="114300" simplePos="0" relativeHeight="251669504" behindDoc="0" locked="0" layoutInCell="1" allowOverlap="1" wp14:anchorId="52EB0200" wp14:editId="025366A9">
            <wp:simplePos x="0" y="0"/>
            <wp:positionH relativeFrom="column">
              <wp:posOffset>609502</wp:posOffset>
            </wp:positionH>
            <wp:positionV relativeFrom="paragraph">
              <wp:posOffset>488</wp:posOffset>
            </wp:positionV>
            <wp:extent cx="4998085" cy="4463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8085" cy="4463415"/>
                    </a:xfrm>
                    <a:prstGeom prst="rect">
                      <a:avLst/>
                    </a:prstGeom>
                  </pic:spPr>
                </pic:pic>
              </a:graphicData>
            </a:graphic>
            <wp14:sizeRelH relativeFrom="page">
              <wp14:pctWidth>0</wp14:pctWidth>
            </wp14:sizeRelH>
            <wp14:sizeRelV relativeFrom="page">
              <wp14:pctHeight>0</wp14:pctHeight>
            </wp14:sizeRelV>
          </wp:anchor>
        </w:drawing>
      </w:r>
    </w:p>
    <w:p w14:paraId="6CFF4C1C" w14:textId="40582C40" w:rsidR="003759C1" w:rsidRDefault="00C750CB" w:rsidP="00DC1857">
      <w:pPr>
        <w:ind w:left="1080"/>
      </w:pPr>
      <w:r>
        <w:t>The respository folder will be created automat</w:t>
      </w:r>
      <w:r w:rsidR="00CE40AE">
        <w:t xml:space="preserve">ically. In this folder, you will found your code there </w:t>
      </w:r>
    </w:p>
    <w:p w14:paraId="2FD6CD86" w14:textId="59A84F9D" w:rsidR="00CE40AE" w:rsidRDefault="00CE40AE" w:rsidP="00DC1857">
      <w:pPr>
        <w:ind w:left="1080"/>
      </w:pPr>
      <w:r>
        <w:t>But, what is the branch?</w:t>
      </w:r>
    </w:p>
    <w:p w14:paraId="1FCD94AF" w14:textId="3F0202D7" w:rsidR="00CE40AE" w:rsidRDefault="00F91E07" w:rsidP="00DC1857">
      <w:pPr>
        <w:ind w:left="1080"/>
      </w:pPr>
      <w:r w:rsidRPr="00F91E07">
        <w:drawing>
          <wp:anchor distT="0" distB="0" distL="114300" distR="114300" simplePos="0" relativeHeight="251670528" behindDoc="0" locked="0" layoutInCell="1" allowOverlap="1" wp14:anchorId="209D3056" wp14:editId="40CCC9D9">
            <wp:simplePos x="0" y="0"/>
            <wp:positionH relativeFrom="column">
              <wp:posOffset>684383</wp:posOffset>
            </wp:positionH>
            <wp:positionV relativeFrom="paragraph">
              <wp:posOffset>264648</wp:posOffset>
            </wp:positionV>
            <wp:extent cx="3985260" cy="8851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5260" cy="885190"/>
                    </a:xfrm>
                    <a:prstGeom prst="rect">
                      <a:avLst/>
                    </a:prstGeom>
                  </pic:spPr>
                </pic:pic>
              </a:graphicData>
            </a:graphic>
            <wp14:sizeRelH relativeFrom="page">
              <wp14:pctWidth>0</wp14:pctWidth>
            </wp14:sizeRelH>
            <wp14:sizeRelV relativeFrom="page">
              <wp14:pctHeight>0</wp14:pctHeight>
            </wp14:sizeRelV>
          </wp:anchor>
        </w:drawing>
      </w:r>
      <w:r w:rsidR="00CE40AE">
        <w:t xml:space="preserve">Enter </w:t>
      </w:r>
      <w:r w:rsidR="00CE40AE" w:rsidRPr="00DC1857">
        <w:rPr>
          <w:b/>
          <w:bCs/>
        </w:rPr>
        <w:t xml:space="preserve">git branch </w:t>
      </w:r>
      <w:r w:rsidR="00CE40AE" w:rsidRPr="00CE40AE">
        <w:t>to view</w:t>
      </w:r>
      <w:r w:rsidR="00CE40AE">
        <w:t xml:space="preserve"> what is the branch you are viewing</w:t>
      </w:r>
    </w:p>
    <w:p w14:paraId="6C1C1131" w14:textId="4B665842" w:rsidR="00CE40AE" w:rsidRDefault="00CE40AE" w:rsidP="00DC1857">
      <w:pPr>
        <w:ind w:left="1080"/>
      </w:pPr>
    </w:p>
    <w:p w14:paraId="3488CC9E" w14:textId="6C08A39E" w:rsidR="008347F6" w:rsidRPr="00E93D85" w:rsidRDefault="00423288" w:rsidP="00425A3D">
      <w:pPr>
        <w:pStyle w:val="ListParagraph"/>
        <w:numPr>
          <w:ilvl w:val="0"/>
          <w:numId w:val="10"/>
        </w:numPr>
      </w:pPr>
      <w:r w:rsidRPr="00423288">
        <w:lastRenderedPageBreak/>
        <w:drawing>
          <wp:anchor distT="0" distB="0" distL="114300" distR="114300" simplePos="0" relativeHeight="251671552" behindDoc="0" locked="0" layoutInCell="1" allowOverlap="1" wp14:anchorId="47E804AF" wp14:editId="4A02D160">
            <wp:simplePos x="0" y="0"/>
            <wp:positionH relativeFrom="column">
              <wp:posOffset>880598</wp:posOffset>
            </wp:positionH>
            <wp:positionV relativeFrom="paragraph">
              <wp:posOffset>183711</wp:posOffset>
            </wp:positionV>
            <wp:extent cx="3566746" cy="2112743"/>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746" cy="2112743"/>
                    </a:xfrm>
                    <a:prstGeom prst="rect">
                      <a:avLst/>
                    </a:prstGeom>
                  </pic:spPr>
                </pic:pic>
              </a:graphicData>
            </a:graphic>
            <wp14:sizeRelH relativeFrom="page">
              <wp14:pctWidth>0</wp14:pctWidth>
            </wp14:sizeRelH>
            <wp14:sizeRelV relativeFrom="page">
              <wp14:pctHeight>0</wp14:pctHeight>
            </wp14:sizeRelV>
          </wp:anchor>
        </w:drawing>
      </w:r>
      <w:r w:rsidR="00F91E07">
        <w:t xml:space="preserve">Enter </w:t>
      </w:r>
      <w:r w:rsidR="00F91E07" w:rsidRPr="00DB6286">
        <w:t>git checkout</w:t>
      </w:r>
      <w:r w:rsidR="00DB6286" w:rsidRPr="00DB6286">
        <w:t xml:space="preserve"> develop</w:t>
      </w:r>
    </w:p>
    <w:p w14:paraId="2BC5F976" w14:textId="17D4A12A" w:rsidR="001055A9" w:rsidRDefault="001055A9" w:rsidP="001055A9">
      <w:pPr>
        <w:pStyle w:val="Heading3"/>
      </w:pPr>
      <w:r>
        <w:t>Create new feature branch</w:t>
      </w:r>
    </w:p>
    <w:p w14:paraId="0A6FB077" w14:textId="2D1BAC50" w:rsidR="00A23CD1" w:rsidRPr="00A23CD1" w:rsidRDefault="00A23CD1" w:rsidP="00A23CD1">
      <w:pPr>
        <w:ind w:left="720"/>
      </w:pPr>
      <w:r>
        <w:t>Now, you want to start the development. You needed to create a new feature branch based on the develop branch</w:t>
      </w:r>
    </w:p>
    <w:p w14:paraId="6830361B" w14:textId="025B96C6" w:rsidR="00A23CD1" w:rsidRDefault="009E0A8F" w:rsidP="00425A3D">
      <w:pPr>
        <w:pStyle w:val="ListParagraph"/>
        <w:numPr>
          <w:ilvl w:val="0"/>
          <w:numId w:val="11"/>
        </w:numPr>
      </w:pPr>
      <w:r>
        <w:t>Make sure you checkout the develop branch successfully and you are in the develop branch</w:t>
      </w:r>
    </w:p>
    <w:p w14:paraId="0E00121D" w14:textId="2D472CC1" w:rsidR="001212BA" w:rsidRDefault="009D59D7" w:rsidP="00DC1857">
      <w:pPr>
        <w:ind w:left="1080"/>
      </w:pPr>
      <w:r w:rsidRPr="009D59D7">
        <w:drawing>
          <wp:anchor distT="0" distB="0" distL="114300" distR="114300" simplePos="0" relativeHeight="251672576" behindDoc="0" locked="0" layoutInCell="1" allowOverlap="1" wp14:anchorId="6AD6CC8A" wp14:editId="6DF76EA7">
            <wp:simplePos x="0" y="0"/>
            <wp:positionH relativeFrom="column">
              <wp:posOffset>438150</wp:posOffset>
            </wp:positionH>
            <wp:positionV relativeFrom="paragraph">
              <wp:posOffset>231775</wp:posOffset>
            </wp:positionV>
            <wp:extent cx="3964940" cy="1388745"/>
            <wp:effectExtent l="0" t="0" r="0" b="1905"/>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940" cy="1388745"/>
                    </a:xfrm>
                    <a:prstGeom prst="rect">
                      <a:avLst/>
                    </a:prstGeom>
                  </pic:spPr>
                </pic:pic>
              </a:graphicData>
            </a:graphic>
            <wp14:sizeRelH relativeFrom="page">
              <wp14:pctWidth>0</wp14:pctWidth>
            </wp14:sizeRelH>
            <wp14:sizeRelV relativeFrom="page">
              <wp14:pctHeight>0</wp14:pctHeight>
            </wp14:sizeRelV>
          </wp:anchor>
        </w:drawing>
      </w:r>
      <w:r w:rsidR="001212BA">
        <w:t xml:space="preserve">Enter </w:t>
      </w:r>
      <w:r w:rsidR="001212BA" w:rsidRPr="00DC1857">
        <w:rPr>
          <w:b/>
          <w:bCs/>
        </w:rPr>
        <w:t>git branch</w:t>
      </w:r>
      <w:r w:rsidR="001212BA">
        <w:t xml:space="preserve"> to view the branch you are working now</w:t>
      </w:r>
    </w:p>
    <w:p w14:paraId="4905F7DB" w14:textId="160BC6F3" w:rsidR="001212BA" w:rsidRPr="001212BA" w:rsidRDefault="001212BA" w:rsidP="00DC1857">
      <w:pPr>
        <w:ind w:left="1080"/>
      </w:pPr>
    </w:p>
    <w:p w14:paraId="175FBE40" w14:textId="35FA42C4" w:rsidR="001212BA" w:rsidRDefault="009C5F2E" w:rsidP="00425A3D">
      <w:pPr>
        <w:pStyle w:val="ListParagraph"/>
        <w:numPr>
          <w:ilvl w:val="0"/>
          <w:numId w:val="11"/>
        </w:numPr>
      </w:pPr>
      <w:r>
        <w:t>T</w:t>
      </w:r>
      <w:r w:rsidR="00A120CE">
        <w:t xml:space="preserve">he feature branch name should be meaningful and easy to identify. </w:t>
      </w:r>
      <w:r>
        <w:t xml:space="preserve">In best practice, </w:t>
      </w:r>
      <w:r>
        <w:t xml:space="preserve">we will use the jira number as the branch name. e.g   </w:t>
      </w:r>
      <w:r w:rsidR="006F51CB">
        <w:t xml:space="preserve">We have a story in Jira with number  </w:t>
      </w:r>
      <w:r w:rsidR="006F51CB" w:rsidRPr="006F51CB">
        <w:rPr>
          <w:b/>
          <w:bCs/>
        </w:rPr>
        <w:t>GenAPIPoc-001</w:t>
      </w:r>
      <w:r w:rsidR="006F51CB">
        <w:rPr>
          <w:b/>
          <w:bCs/>
        </w:rPr>
        <w:t xml:space="preserve"> </w:t>
      </w:r>
      <w:r w:rsidR="006F51CB">
        <w:t xml:space="preserve">and we are developing new features for </w:t>
      </w:r>
      <w:r w:rsidR="00C42CAC">
        <w:t>this Jira</w:t>
      </w:r>
    </w:p>
    <w:p w14:paraId="0A7D9E53" w14:textId="76610C96" w:rsidR="001055A9" w:rsidRDefault="00EB5AA0" w:rsidP="00DC1857">
      <w:pPr>
        <w:ind w:left="1080"/>
      </w:pPr>
      <w:r w:rsidRPr="00EB5AA0">
        <w:drawing>
          <wp:anchor distT="0" distB="0" distL="114300" distR="114300" simplePos="0" relativeHeight="251673600" behindDoc="0" locked="0" layoutInCell="1" allowOverlap="1" wp14:anchorId="2B3A85FD" wp14:editId="4B0F0D7D">
            <wp:simplePos x="0" y="0"/>
            <wp:positionH relativeFrom="column">
              <wp:posOffset>438150</wp:posOffset>
            </wp:positionH>
            <wp:positionV relativeFrom="paragraph">
              <wp:posOffset>247650</wp:posOffset>
            </wp:positionV>
            <wp:extent cx="3991610" cy="1434465"/>
            <wp:effectExtent l="0" t="0" r="8890" b="0"/>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1610" cy="1434465"/>
                    </a:xfrm>
                    <a:prstGeom prst="rect">
                      <a:avLst/>
                    </a:prstGeom>
                  </pic:spPr>
                </pic:pic>
              </a:graphicData>
            </a:graphic>
            <wp14:sizeRelH relativeFrom="page">
              <wp14:pctWidth>0</wp14:pctWidth>
            </wp14:sizeRelH>
            <wp14:sizeRelV relativeFrom="page">
              <wp14:pctHeight>0</wp14:pctHeight>
            </wp14:sizeRelV>
          </wp:anchor>
        </w:drawing>
      </w:r>
      <w:r w:rsidR="00C42CAC">
        <w:t xml:space="preserve">Enter </w:t>
      </w:r>
      <w:r w:rsidR="00C42CAC" w:rsidRPr="007402FE">
        <w:t xml:space="preserve">git </w:t>
      </w:r>
      <w:r w:rsidR="00C42CAC" w:rsidRPr="00C42CAC">
        <w:t>checkout -b GenAPIPoc-001</w:t>
      </w:r>
    </w:p>
    <w:p w14:paraId="43271E13" w14:textId="52BCE399" w:rsidR="007402FE" w:rsidRDefault="007402FE" w:rsidP="00DC1857">
      <w:pPr>
        <w:ind w:left="1080"/>
      </w:pPr>
    </w:p>
    <w:p w14:paraId="7E39A5ED" w14:textId="604124D7" w:rsidR="00EB5AA0" w:rsidRDefault="00EB5AA0" w:rsidP="00DC1857">
      <w:pPr>
        <w:ind w:left="1080"/>
      </w:pPr>
      <w:r>
        <w:t>A new branch is created locally and you can start your development tasks now</w:t>
      </w:r>
      <w:r w:rsidR="00721566">
        <w:t>.</w:t>
      </w:r>
    </w:p>
    <w:p w14:paraId="5C0ED0E8" w14:textId="174664F0" w:rsidR="00721566" w:rsidRDefault="00721566" w:rsidP="00DC1857">
      <w:pPr>
        <w:ind w:left="1080"/>
      </w:pPr>
    </w:p>
    <w:p w14:paraId="745F28CB" w14:textId="1E021372" w:rsidR="00721566" w:rsidRDefault="00721566" w:rsidP="00DC1857">
      <w:pPr>
        <w:ind w:left="1080"/>
      </w:pPr>
      <w:r>
        <w:t xml:space="preserve">**The new feature branch is not yet created in central repository </w:t>
      </w:r>
    </w:p>
    <w:p w14:paraId="326CFFFD" w14:textId="2FEA73C2" w:rsidR="00C447BB" w:rsidRDefault="00C447BB" w:rsidP="00DC1857">
      <w:pPr>
        <w:ind w:left="1080"/>
      </w:pPr>
    </w:p>
    <w:p w14:paraId="01AB1368" w14:textId="3AF9404A" w:rsidR="00C447BB" w:rsidRDefault="0018462B" w:rsidP="00425A3D">
      <w:pPr>
        <w:pStyle w:val="ListParagraph"/>
        <w:numPr>
          <w:ilvl w:val="0"/>
          <w:numId w:val="11"/>
        </w:numPr>
      </w:pPr>
      <w:r>
        <w:t>Push the code back to central repository</w:t>
      </w:r>
    </w:p>
    <w:p w14:paraId="7D5813D7" w14:textId="6629057B" w:rsidR="0018462B" w:rsidRDefault="00C94BF4" w:rsidP="00DC1857">
      <w:pPr>
        <w:ind w:left="1080"/>
      </w:pPr>
      <w:r w:rsidRPr="00624757">
        <w:lastRenderedPageBreak/>
        <w:drawing>
          <wp:anchor distT="0" distB="0" distL="114300" distR="114300" simplePos="0" relativeHeight="251674624" behindDoc="0" locked="0" layoutInCell="1" allowOverlap="1" wp14:anchorId="4A3E8974" wp14:editId="68712CE2">
            <wp:simplePos x="0" y="0"/>
            <wp:positionH relativeFrom="column">
              <wp:posOffset>467360</wp:posOffset>
            </wp:positionH>
            <wp:positionV relativeFrom="paragraph">
              <wp:posOffset>266065</wp:posOffset>
            </wp:positionV>
            <wp:extent cx="4094480" cy="1416685"/>
            <wp:effectExtent l="0" t="0" r="1270" b="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4480" cy="1416685"/>
                    </a:xfrm>
                    <a:prstGeom prst="rect">
                      <a:avLst/>
                    </a:prstGeom>
                  </pic:spPr>
                </pic:pic>
              </a:graphicData>
            </a:graphic>
            <wp14:sizeRelH relativeFrom="page">
              <wp14:pctWidth>0</wp14:pctWidth>
            </wp14:sizeRelH>
            <wp14:sizeRelV relativeFrom="page">
              <wp14:pctHeight>0</wp14:pctHeight>
            </wp14:sizeRelV>
          </wp:anchor>
        </w:drawing>
      </w:r>
      <w:r w:rsidR="0018462B">
        <w:t xml:space="preserve">Enter </w:t>
      </w:r>
      <w:r w:rsidR="0018462B" w:rsidRPr="0018462B">
        <w:t>git push -u origin GenAPIPoc-001</w:t>
      </w:r>
    </w:p>
    <w:p w14:paraId="7883A78D" w14:textId="6791117E" w:rsidR="0018462B" w:rsidRDefault="0018462B" w:rsidP="00DC1857">
      <w:pPr>
        <w:ind w:left="1080"/>
      </w:pPr>
    </w:p>
    <w:p w14:paraId="71E72535" w14:textId="2E837F37" w:rsidR="0018462B" w:rsidRDefault="0018462B" w:rsidP="00DC1857">
      <w:pPr>
        <w:ind w:left="1080"/>
      </w:pPr>
    </w:p>
    <w:p w14:paraId="66B9C4D8" w14:textId="171044B8" w:rsidR="00544D92" w:rsidRDefault="00544D92" w:rsidP="00DC1857">
      <w:pPr>
        <w:ind w:left="1080"/>
      </w:pPr>
    </w:p>
    <w:p w14:paraId="3E75758E" w14:textId="77777777" w:rsidR="00544D92" w:rsidRDefault="00544D92" w:rsidP="00DC1857">
      <w:pPr>
        <w:ind w:left="1080"/>
      </w:pPr>
    </w:p>
    <w:p w14:paraId="3B028EA2" w14:textId="052931FC" w:rsidR="0018462B" w:rsidRDefault="0018462B" w:rsidP="00DC1857">
      <w:pPr>
        <w:ind w:left="1080"/>
      </w:pPr>
      <w:r>
        <w:t xml:space="preserve">You can view the </w:t>
      </w:r>
      <w:r w:rsidR="00892A04">
        <w:t>new branch from GitHub page</w:t>
      </w:r>
    </w:p>
    <w:p w14:paraId="1E0F8CAF" w14:textId="0AD17A86" w:rsidR="00C94BF4" w:rsidRDefault="00C94BF4" w:rsidP="00DC1857">
      <w:pPr>
        <w:ind w:left="1080"/>
      </w:pPr>
    </w:p>
    <w:p w14:paraId="4A1C906F" w14:textId="3F286B4C" w:rsidR="00C94BF4" w:rsidRDefault="00C94BF4" w:rsidP="00DC1857">
      <w:pPr>
        <w:ind w:left="1080"/>
      </w:pPr>
    </w:p>
    <w:p w14:paraId="0D66C7FE" w14:textId="22C616C3" w:rsidR="00C94BF4" w:rsidRDefault="00C94BF4" w:rsidP="00DC1857">
      <w:pPr>
        <w:ind w:left="1080"/>
      </w:pPr>
      <w:r w:rsidRPr="00C94BF4">
        <w:drawing>
          <wp:anchor distT="0" distB="0" distL="114300" distR="114300" simplePos="0" relativeHeight="251675648" behindDoc="0" locked="0" layoutInCell="1" allowOverlap="1" wp14:anchorId="40CE6898" wp14:editId="5A2C5A7E">
            <wp:simplePos x="0" y="0"/>
            <wp:positionH relativeFrom="column">
              <wp:posOffset>804203</wp:posOffset>
            </wp:positionH>
            <wp:positionV relativeFrom="paragraph">
              <wp:posOffset>391</wp:posOffset>
            </wp:positionV>
            <wp:extent cx="4646295" cy="2411730"/>
            <wp:effectExtent l="0" t="0" r="1905" b="7620"/>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6295" cy="2411730"/>
                    </a:xfrm>
                    <a:prstGeom prst="rect">
                      <a:avLst/>
                    </a:prstGeom>
                  </pic:spPr>
                </pic:pic>
              </a:graphicData>
            </a:graphic>
            <wp14:sizeRelH relativeFrom="page">
              <wp14:pctWidth>0</wp14:pctWidth>
            </wp14:sizeRelH>
            <wp14:sizeRelV relativeFrom="page">
              <wp14:pctHeight>0</wp14:pctHeight>
            </wp14:sizeRelV>
          </wp:anchor>
        </w:drawing>
      </w:r>
    </w:p>
    <w:p w14:paraId="64AE12FB" w14:textId="34064E58" w:rsidR="00C94BF4" w:rsidRDefault="00C94BF4" w:rsidP="00DC1857">
      <w:pPr>
        <w:ind w:left="1080"/>
      </w:pPr>
    </w:p>
    <w:p w14:paraId="5BDC690C" w14:textId="1765E4AC" w:rsidR="001055A9" w:rsidRDefault="00CD49FC" w:rsidP="001055A9">
      <w:pPr>
        <w:pStyle w:val="Heading2"/>
        <w:keepNext/>
        <w:keepLines/>
        <w:spacing w:before="40" w:after="0" w:line="259" w:lineRule="auto"/>
        <w:contextualSpacing w:val="0"/>
      </w:pPr>
      <w:bookmarkStart w:id="5" w:name="_Toc35352393"/>
      <w:r>
        <w:t>Daily Operations</w:t>
      </w:r>
      <w:bookmarkEnd w:id="5"/>
    </w:p>
    <w:p w14:paraId="31B6E7D2" w14:textId="0341436C" w:rsidR="001055A9" w:rsidRDefault="00CD49FC" w:rsidP="00CD49FC">
      <w:pPr>
        <w:pStyle w:val="Heading3"/>
      </w:pPr>
      <w:r>
        <w:t>Pull the code</w:t>
      </w:r>
    </w:p>
    <w:p w14:paraId="218F0262" w14:textId="0A19CE4C" w:rsidR="006B42B7" w:rsidRDefault="006B42B7" w:rsidP="006B42B7">
      <w:pPr>
        <w:ind w:left="720"/>
      </w:pPr>
      <w:r>
        <w:t xml:space="preserve">Developer should pull the code from </w:t>
      </w:r>
      <w:r w:rsidR="00B27DEB">
        <w:t xml:space="preserve">feature branch regularly </w:t>
      </w:r>
      <w:r w:rsidR="008C2EC6">
        <w:t xml:space="preserve">to synchronize the code checked in by other </w:t>
      </w:r>
      <w:r w:rsidR="00494648">
        <w:t>developers</w:t>
      </w:r>
    </w:p>
    <w:p w14:paraId="38D38997" w14:textId="18F46F56" w:rsidR="00494648" w:rsidRDefault="00494648" w:rsidP="006B42B7">
      <w:pPr>
        <w:ind w:left="720"/>
      </w:pPr>
    </w:p>
    <w:p w14:paraId="18F81AE8" w14:textId="182483C1" w:rsidR="003B54AD" w:rsidRPr="003B54AD" w:rsidRDefault="003B54AD" w:rsidP="00425A3D">
      <w:pPr>
        <w:pStyle w:val="ListParagraph"/>
        <w:numPr>
          <w:ilvl w:val="0"/>
          <w:numId w:val="12"/>
        </w:numPr>
      </w:pPr>
      <w:r w:rsidRPr="003B54AD">
        <w:lastRenderedPageBreak/>
        <w:drawing>
          <wp:anchor distT="0" distB="0" distL="114300" distR="114300" simplePos="0" relativeHeight="251676672" behindDoc="0" locked="0" layoutInCell="1" allowOverlap="1" wp14:anchorId="2FC4B715" wp14:editId="4FFE50D8">
            <wp:simplePos x="0" y="0"/>
            <wp:positionH relativeFrom="column">
              <wp:posOffset>1872126</wp:posOffset>
            </wp:positionH>
            <wp:positionV relativeFrom="paragraph">
              <wp:posOffset>307633</wp:posOffset>
            </wp:positionV>
            <wp:extent cx="2461473" cy="1958510"/>
            <wp:effectExtent l="0" t="0" r="0" b="381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1473" cy="1958510"/>
                    </a:xfrm>
                    <a:prstGeom prst="rect">
                      <a:avLst/>
                    </a:prstGeom>
                  </pic:spPr>
                </pic:pic>
              </a:graphicData>
            </a:graphic>
            <wp14:sizeRelH relativeFrom="page">
              <wp14:pctWidth>0</wp14:pctWidth>
            </wp14:sizeRelH>
            <wp14:sizeRelV relativeFrom="page">
              <wp14:pctHeight>0</wp14:pctHeight>
            </wp14:sizeRelV>
          </wp:anchor>
        </w:drawing>
      </w:r>
      <w:r w:rsidR="00494648">
        <w:t xml:space="preserve">On the GitHub, switch to the feature branch </w:t>
      </w:r>
      <w:r w:rsidR="00494648" w:rsidRPr="003B54AD">
        <w:rPr>
          <w:b/>
          <w:bCs/>
        </w:rPr>
        <w:t>GenAPIPoc-001</w:t>
      </w:r>
    </w:p>
    <w:p w14:paraId="49D51A1E" w14:textId="06FD3BB2" w:rsidR="003B54AD" w:rsidRDefault="003B54AD" w:rsidP="003B54AD"/>
    <w:p w14:paraId="6928D36C" w14:textId="2398B2AB" w:rsidR="003B54AD" w:rsidRPr="003B54AD" w:rsidRDefault="003B54AD" w:rsidP="003B54AD"/>
    <w:p w14:paraId="467BCF46" w14:textId="598EDB38" w:rsidR="00494648" w:rsidRDefault="00D270B7" w:rsidP="00425A3D">
      <w:pPr>
        <w:pStyle w:val="ListParagraph"/>
        <w:numPr>
          <w:ilvl w:val="0"/>
          <w:numId w:val="12"/>
        </w:numPr>
      </w:pPr>
      <w:r w:rsidRPr="00D270B7">
        <w:drawing>
          <wp:anchor distT="0" distB="0" distL="114300" distR="114300" simplePos="0" relativeHeight="251677696" behindDoc="0" locked="0" layoutInCell="1" allowOverlap="1" wp14:anchorId="15FC05C1" wp14:editId="78158AD7">
            <wp:simplePos x="0" y="0"/>
            <wp:positionH relativeFrom="column">
              <wp:posOffset>977607</wp:posOffset>
            </wp:positionH>
            <wp:positionV relativeFrom="paragraph">
              <wp:posOffset>235683</wp:posOffset>
            </wp:positionV>
            <wp:extent cx="4362646" cy="1377498"/>
            <wp:effectExtent l="0" t="0" r="0" b="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646" cy="1377498"/>
                    </a:xfrm>
                    <a:prstGeom prst="rect">
                      <a:avLst/>
                    </a:prstGeom>
                  </pic:spPr>
                </pic:pic>
              </a:graphicData>
            </a:graphic>
            <wp14:sizeRelH relativeFrom="page">
              <wp14:pctWidth>0</wp14:pctWidth>
            </wp14:sizeRelH>
            <wp14:sizeRelV relativeFrom="page">
              <wp14:pctHeight>0</wp14:pctHeight>
            </wp14:sizeRelV>
          </wp:anchor>
        </w:drawing>
      </w:r>
      <w:r w:rsidR="004E7340">
        <w:t xml:space="preserve">Click the </w:t>
      </w:r>
      <w:r w:rsidR="004E7340" w:rsidRPr="004E7340">
        <w:rPr>
          <w:b/>
          <w:bCs/>
        </w:rPr>
        <w:t>Edit</w:t>
      </w:r>
      <w:r w:rsidR="004E7340">
        <w:t xml:space="preserve"> to e</w:t>
      </w:r>
      <w:r w:rsidR="006D2357">
        <w:t xml:space="preserve">dit the </w:t>
      </w:r>
      <w:r w:rsidR="006D2357" w:rsidRPr="003B54AD">
        <w:rPr>
          <w:b/>
          <w:bCs/>
        </w:rPr>
        <w:t>README.md</w:t>
      </w:r>
      <w:r w:rsidR="006D2357">
        <w:t xml:space="preserve"> file content</w:t>
      </w:r>
    </w:p>
    <w:p w14:paraId="69A00E02" w14:textId="0598FF82" w:rsidR="004E7340" w:rsidRDefault="004E7340" w:rsidP="00DC1857">
      <w:pPr>
        <w:ind w:left="1080"/>
      </w:pPr>
    </w:p>
    <w:p w14:paraId="486FBD89" w14:textId="5B2FF42E" w:rsidR="003B54AD" w:rsidRDefault="003B54AD" w:rsidP="00DC1857">
      <w:pPr>
        <w:ind w:left="1080"/>
      </w:pPr>
    </w:p>
    <w:p w14:paraId="025B9E91" w14:textId="6CC3930D" w:rsidR="003B54AD" w:rsidRDefault="008C4BC2" w:rsidP="00425A3D">
      <w:pPr>
        <w:pStyle w:val="ListParagraph"/>
        <w:numPr>
          <w:ilvl w:val="0"/>
          <w:numId w:val="12"/>
        </w:numPr>
      </w:pPr>
      <w:r w:rsidRPr="008C4BC2">
        <w:drawing>
          <wp:anchor distT="0" distB="0" distL="114300" distR="114300" simplePos="0" relativeHeight="251678720" behindDoc="0" locked="0" layoutInCell="1" allowOverlap="1" wp14:anchorId="3DEE1A1A" wp14:editId="1E51CF6E">
            <wp:simplePos x="0" y="0"/>
            <wp:positionH relativeFrom="column">
              <wp:posOffset>1173773</wp:posOffset>
            </wp:positionH>
            <wp:positionV relativeFrom="paragraph">
              <wp:posOffset>244</wp:posOffset>
            </wp:positionV>
            <wp:extent cx="3745230" cy="3400425"/>
            <wp:effectExtent l="0" t="0" r="7620" b="9525"/>
            <wp:wrapTopAndBottom/>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5230" cy="3400425"/>
                    </a:xfrm>
                    <a:prstGeom prst="rect">
                      <a:avLst/>
                    </a:prstGeom>
                  </pic:spPr>
                </pic:pic>
              </a:graphicData>
            </a:graphic>
            <wp14:sizeRelH relativeFrom="page">
              <wp14:pctWidth>0</wp14:pctWidth>
            </wp14:sizeRelH>
            <wp14:sizeRelV relativeFrom="page">
              <wp14:pctHeight>0</wp14:pctHeight>
            </wp14:sizeRelV>
          </wp:anchor>
        </w:drawing>
      </w:r>
      <w:r w:rsidR="008C7A5F">
        <w:t xml:space="preserve">Click </w:t>
      </w:r>
      <w:r w:rsidR="008C7A5F" w:rsidRPr="008C7A5F">
        <w:t>Commit Changes</w:t>
      </w:r>
    </w:p>
    <w:p w14:paraId="68CC26CC" w14:textId="4A0D46F4" w:rsidR="003B54AD" w:rsidRDefault="00F13B98" w:rsidP="00425A3D">
      <w:pPr>
        <w:pStyle w:val="ListParagraph"/>
        <w:numPr>
          <w:ilvl w:val="0"/>
          <w:numId w:val="12"/>
        </w:numPr>
      </w:pPr>
      <w:r w:rsidRPr="009657E4">
        <w:lastRenderedPageBreak/>
        <w:drawing>
          <wp:anchor distT="0" distB="0" distL="114300" distR="114300" simplePos="0" relativeHeight="251679744" behindDoc="0" locked="0" layoutInCell="1" allowOverlap="1" wp14:anchorId="0D4CF7C6" wp14:editId="360CD853">
            <wp:simplePos x="0" y="0"/>
            <wp:positionH relativeFrom="column">
              <wp:posOffset>1250266</wp:posOffset>
            </wp:positionH>
            <wp:positionV relativeFrom="paragraph">
              <wp:posOffset>244426</wp:posOffset>
            </wp:positionV>
            <wp:extent cx="4241800" cy="2153285"/>
            <wp:effectExtent l="0" t="0" r="6350" b="0"/>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1800" cy="2153285"/>
                    </a:xfrm>
                    <a:prstGeom prst="rect">
                      <a:avLst/>
                    </a:prstGeom>
                  </pic:spPr>
                </pic:pic>
              </a:graphicData>
            </a:graphic>
            <wp14:sizeRelH relativeFrom="page">
              <wp14:pctWidth>0</wp14:pctWidth>
            </wp14:sizeRelH>
            <wp14:sizeRelV relativeFrom="page">
              <wp14:pctHeight>0</wp14:pctHeight>
            </wp14:sizeRelV>
          </wp:anchor>
        </w:drawing>
      </w:r>
      <w:r w:rsidR="00B7188D">
        <w:t xml:space="preserve">In local machine, enter </w:t>
      </w:r>
      <w:r w:rsidR="00B7188D" w:rsidRPr="00B7188D">
        <w:rPr>
          <w:b/>
          <w:bCs/>
        </w:rPr>
        <w:t>git pull</w:t>
      </w:r>
      <w:r w:rsidR="00253116">
        <w:rPr>
          <w:b/>
          <w:bCs/>
        </w:rPr>
        <w:t xml:space="preserve"> </w:t>
      </w:r>
      <w:r w:rsidR="009657E4">
        <w:t>to get lastest changes from central repository</w:t>
      </w:r>
    </w:p>
    <w:p w14:paraId="08CA88A8" w14:textId="638D1034" w:rsidR="009657E4" w:rsidRPr="00B7188D" w:rsidRDefault="009657E4" w:rsidP="00DC1857">
      <w:pPr>
        <w:ind w:left="1080"/>
      </w:pPr>
    </w:p>
    <w:p w14:paraId="57B02425" w14:textId="2DFACC87" w:rsidR="00B7188D" w:rsidRDefault="00C95AF4" w:rsidP="00DC1857">
      <w:pPr>
        <w:ind w:left="1080"/>
      </w:pPr>
      <w:r>
        <w:t>When you view the file content, latest changes should be downloaded.</w:t>
      </w:r>
    </w:p>
    <w:p w14:paraId="6CBDD570" w14:textId="51F4FAE9" w:rsidR="003B54AD" w:rsidRPr="00494648" w:rsidRDefault="003B54AD" w:rsidP="00DC1857">
      <w:pPr>
        <w:ind w:left="1080"/>
      </w:pPr>
    </w:p>
    <w:p w14:paraId="50E843CC" w14:textId="413DEC17" w:rsidR="001055A9" w:rsidRDefault="00623B6D" w:rsidP="00CD49FC">
      <w:pPr>
        <w:pStyle w:val="Heading3"/>
      </w:pPr>
      <w:r>
        <w:t>Commit the changes</w:t>
      </w:r>
    </w:p>
    <w:p w14:paraId="6878292D" w14:textId="7A67D58E" w:rsidR="00F13B98" w:rsidRDefault="00615637" w:rsidP="00425A3D">
      <w:pPr>
        <w:pStyle w:val="ListParagraph"/>
        <w:numPr>
          <w:ilvl w:val="0"/>
          <w:numId w:val="13"/>
        </w:numPr>
      </w:pPr>
      <w:r w:rsidRPr="00615637">
        <w:drawing>
          <wp:anchor distT="0" distB="0" distL="114300" distR="114300" simplePos="0" relativeHeight="251680768" behindDoc="0" locked="0" layoutInCell="1" allowOverlap="1" wp14:anchorId="06161226" wp14:editId="7C789D65">
            <wp:simplePos x="0" y="0"/>
            <wp:positionH relativeFrom="margin">
              <wp:align>center</wp:align>
            </wp:positionH>
            <wp:positionV relativeFrom="paragraph">
              <wp:posOffset>176627</wp:posOffset>
            </wp:positionV>
            <wp:extent cx="3970655" cy="1314450"/>
            <wp:effectExtent l="0" t="0" r="0" b="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0655" cy="1314450"/>
                    </a:xfrm>
                    <a:prstGeom prst="rect">
                      <a:avLst/>
                    </a:prstGeom>
                  </pic:spPr>
                </pic:pic>
              </a:graphicData>
            </a:graphic>
            <wp14:sizeRelH relativeFrom="page">
              <wp14:pctWidth>0</wp14:pctWidth>
            </wp14:sizeRelH>
            <wp14:sizeRelV relativeFrom="page">
              <wp14:pctHeight>0</wp14:pctHeight>
            </wp14:sizeRelV>
          </wp:anchor>
        </w:drawing>
      </w:r>
      <w:r w:rsidR="00F13B98">
        <w:t xml:space="preserve">Edit the README.md file </w:t>
      </w:r>
      <w:r w:rsidR="00823637">
        <w:t>and save</w:t>
      </w:r>
      <w:r>
        <w:t xml:space="preserve"> the file</w:t>
      </w:r>
    </w:p>
    <w:p w14:paraId="6112EF52" w14:textId="663DA32C" w:rsidR="00615637" w:rsidRDefault="00615637" w:rsidP="00DC1857">
      <w:pPr>
        <w:ind w:left="1080"/>
      </w:pPr>
    </w:p>
    <w:p w14:paraId="3C4E18CC" w14:textId="741FFEF1" w:rsidR="00674109" w:rsidRDefault="00674109" w:rsidP="00DC1857">
      <w:pPr>
        <w:ind w:left="1080"/>
      </w:pPr>
    </w:p>
    <w:p w14:paraId="7CF05CDC" w14:textId="7FDC7D00" w:rsidR="00823637" w:rsidRPr="00674109" w:rsidRDefault="00823637" w:rsidP="00425A3D">
      <w:pPr>
        <w:pStyle w:val="ListParagraph"/>
        <w:numPr>
          <w:ilvl w:val="0"/>
          <w:numId w:val="13"/>
        </w:numPr>
      </w:pPr>
      <w:r>
        <w:t xml:space="preserve">Add the file to stage. Enter </w:t>
      </w:r>
      <w:r w:rsidRPr="00823637">
        <w:rPr>
          <w:b/>
          <w:bCs/>
        </w:rPr>
        <w:t>git add README.md</w:t>
      </w:r>
    </w:p>
    <w:p w14:paraId="644BE70B" w14:textId="4851F7CD" w:rsidR="00674109" w:rsidRDefault="00674109" w:rsidP="00DC1857">
      <w:pPr>
        <w:ind w:left="1080"/>
      </w:pPr>
    </w:p>
    <w:p w14:paraId="142C4EEB" w14:textId="450D6069" w:rsidR="00823637" w:rsidRPr="00E00147" w:rsidRDefault="00E00147" w:rsidP="00425A3D">
      <w:pPr>
        <w:pStyle w:val="ListParagraph"/>
        <w:numPr>
          <w:ilvl w:val="0"/>
          <w:numId w:val="13"/>
        </w:numPr>
      </w:pPr>
      <w:r w:rsidRPr="00E00147">
        <w:lastRenderedPageBreak/>
        <w:drawing>
          <wp:anchor distT="0" distB="0" distL="114300" distR="114300" simplePos="0" relativeHeight="251681792" behindDoc="0" locked="0" layoutInCell="1" allowOverlap="1" wp14:anchorId="2E21ADE9" wp14:editId="6F5AEAA4">
            <wp:simplePos x="0" y="0"/>
            <wp:positionH relativeFrom="column">
              <wp:posOffset>1152867</wp:posOffset>
            </wp:positionH>
            <wp:positionV relativeFrom="paragraph">
              <wp:posOffset>212481</wp:posOffset>
            </wp:positionV>
            <wp:extent cx="4246880" cy="3322320"/>
            <wp:effectExtent l="0" t="0" r="1270" b="0"/>
            <wp:wrapTopAndBottom/>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6880" cy="3322320"/>
                    </a:xfrm>
                    <a:prstGeom prst="rect">
                      <a:avLst/>
                    </a:prstGeom>
                  </pic:spPr>
                </pic:pic>
              </a:graphicData>
            </a:graphic>
            <wp14:sizeRelH relativeFrom="page">
              <wp14:pctWidth>0</wp14:pctWidth>
            </wp14:sizeRelH>
            <wp14:sizeRelV relativeFrom="page">
              <wp14:pctHeight>0</wp14:pctHeight>
            </wp14:sizeRelV>
          </wp:anchor>
        </w:drawing>
      </w:r>
      <w:r w:rsidR="00823637">
        <w:t xml:space="preserve">Commit </w:t>
      </w:r>
      <w:r w:rsidR="00674109">
        <w:t xml:space="preserve">the file changes </w:t>
      </w:r>
      <w:r w:rsidR="00674109" w:rsidRPr="00674109">
        <w:t>git commit -m “change from dev”</w:t>
      </w:r>
    </w:p>
    <w:p w14:paraId="3404945B" w14:textId="62DC8DEF" w:rsidR="00E00147" w:rsidRDefault="00E00147" w:rsidP="00DC1857">
      <w:pPr>
        <w:ind w:left="1080"/>
      </w:pPr>
    </w:p>
    <w:p w14:paraId="4B34649C" w14:textId="4EC5E486" w:rsidR="00E00147" w:rsidRPr="00F13B98" w:rsidRDefault="00E00147" w:rsidP="00DC1857">
      <w:pPr>
        <w:ind w:left="1080"/>
      </w:pPr>
    </w:p>
    <w:p w14:paraId="797DC126" w14:textId="3989A58A" w:rsidR="001055A9" w:rsidRDefault="00623B6D" w:rsidP="00623B6D">
      <w:pPr>
        <w:pStyle w:val="Heading3"/>
      </w:pPr>
      <w:r>
        <w:t>Push the code</w:t>
      </w:r>
    </w:p>
    <w:p w14:paraId="5F097A0D" w14:textId="049D8F82" w:rsidR="000F7A73" w:rsidRDefault="000F7A73" w:rsidP="000F7A73">
      <w:pPr>
        <w:ind w:left="720"/>
      </w:pPr>
      <w:r>
        <w:t>Upload the changes to central repository</w:t>
      </w:r>
    </w:p>
    <w:p w14:paraId="7502AF8B" w14:textId="2D387F34" w:rsidR="000F7A73" w:rsidRDefault="00870E76" w:rsidP="00425A3D">
      <w:pPr>
        <w:pStyle w:val="ListParagraph"/>
        <w:numPr>
          <w:ilvl w:val="0"/>
          <w:numId w:val="14"/>
        </w:numPr>
      </w:pPr>
      <w:r w:rsidRPr="00870E76">
        <w:drawing>
          <wp:anchor distT="0" distB="0" distL="114300" distR="114300" simplePos="0" relativeHeight="251682816" behindDoc="0" locked="0" layoutInCell="1" allowOverlap="1" wp14:anchorId="1A311315" wp14:editId="3F2A6944">
            <wp:simplePos x="0" y="0"/>
            <wp:positionH relativeFrom="column">
              <wp:posOffset>1194337</wp:posOffset>
            </wp:positionH>
            <wp:positionV relativeFrom="paragraph">
              <wp:posOffset>187031</wp:posOffset>
            </wp:positionV>
            <wp:extent cx="3931285" cy="1303655"/>
            <wp:effectExtent l="0" t="0" r="0" b="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1285" cy="1303655"/>
                    </a:xfrm>
                    <a:prstGeom prst="rect">
                      <a:avLst/>
                    </a:prstGeom>
                  </pic:spPr>
                </pic:pic>
              </a:graphicData>
            </a:graphic>
            <wp14:sizeRelH relativeFrom="page">
              <wp14:pctWidth>0</wp14:pctWidth>
            </wp14:sizeRelH>
            <wp14:sizeRelV relativeFrom="page">
              <wp14:pctHeight>0</wp14:pctHeight>
            </wp14:sizeRelV>
          </wp:anchor>
        </w:drawing>
      </w:r>
      <w:r w:rsidR="00071F47">
        <w:t xml:space="preserve">Enter </w:t>
      </w:r>
      <w:r w:rsidR="00071F47" w:rsidRPr="00870E76">
        <w:rPr>
          <w:b/>
          <w:bCs/>
        </w:rPr>
        <w:t>git push</w:t>
      </w:r>
      <w:r w:rsidR="00071F47">
        <w:t xml:space="preserve"> </w:t>
      </w:r>
    </w:p>
    <w:p w14:paraId="1A0A2DE5" w14:textId="20BB3EFF" w:rsidR="00870E76" w:rsidRDefault="00392482" w:rsidP="00425A3D">
      <w:pPr>
        <w:pStyle w:val="ListParagraph"/>
        <w:numPr>
          <w:ilvl w:val="0"/>
          <w:numId w:val="14"/>
        </w:numPr>
      </w:pPr>
      <w:r w:rsidRPr="00392482">
        <w:drawing>
          <wp:anchor distT="0" distB="0" distL="114300" distR="114300" simplePos="0" relativeHeight="251683840" behindDoc="0" locked="0" layoutInCell="1" allowOverlap="1" wp14:anchorId="6EE0A2B4" wp14:editId="377A42DB">
            <wp:simplePos x="0" y="0"/>
            <wp:positionH relativeFrom="page">
              <wp:posOffset>1728568</wp:posOffset>
            </wp:positionH>
            <wp:positionV relativeFrom="paragraph">
              <wp:posOffset>1511251</wp:posOffset>
            </wp:positionV>
            <wp:extent cx="3871546" cy="1948717"/>
            <wp:effectExtent l="0" t="0" r="0" b="0"/>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1546" cy="1948717"/>
                    </a:xfrm>
                    <a:prstGeom prst="rect">
                      <a:avLst/>
                    </a:prstGeom>
                  </pic:spPr>
                </pic:pic>
              </a:graphicData>
            </a:graphic>
            <wp14:sizeRelH relativeFrom="page">
              <wp14:pctWidth>0</wp14:pctWidth>
            </wp14:sizeRelH>
            <wp14:sizeRelV relativeFrom="page">
              <wp14:pctHeight>0</wp14:pctHeight>
            </wp14:sizeRelV>
          </wp:anchor>
        </w:drawing>
      </w:r>
      <w:r>
        <w:t>Local changes is uploaded to central repository</w:t>
      </w:r>
    </w:p>
    <w:p w14:paraId="392C1089" w14:textId="02661008" w:rsidR="00392482" w:rsidRPr="000F7A73" w:rsidRDefault="00392482" w:rsidP="00DC1857">
      <w:pPr>
        <w:ind w:left="1080"/>
      </w:pPr>
    </w:p>
    <w:p w14:paraId="6867B90D" w14:textId="1C4461D7" w:rsidR="001055A9" w:rsidRDefault="00623B6D" w:rsidP="001055A9">
      <w:pPr>
        <w:pStyle w:val="Heading2"/>
        <w:keepNext/>
        <w:keepLines/>
        <w:spacing w:before="40" w:after="0" w:line="259" w:lineRule="auto"/>
        <w:contextualSpacing w:val="0"/>
      </w:pPr>
      <w:bookmarkStart w:id="6" w:name="_Toc35352394"/>
      <w:r>
        <w:lastRenderedPageBreak/>
        <w:t>Merge conflict</w:t>
      </w:r>
      <w:bookmarkEnd w:id="6"/>
    </w:p>
    <w:p w14:paraId="6D6E1FE0" w14:textId="3864CEC5" w:rsidR="00375F89" w:rsidRPr="00375F89" w:rsidRDefault="00375F89" w:rsidP="00375F89">
      <w:pPr>
        <w:ind w:left="576"/>
      </w:pPr>
      <w:r>
        <w:t xml:space="preserve">Different team members may working on the same file which introduce </w:t>
      </w:r>
      <w:r w:rsidR="00362EA7">
        <w:t>code conflict. Developers should fix it when commit the code the repository</w:t>
      </w:r>
    </w:p>
    <w:p w14:paraId="5D4991C4" w14:textId="24A17F19" w:rsidR="00623B6D" w:rsidRDefault="00623B6D" w:rsidP="00623B6D">
      <w:pPr>
        <w:pStyle w:val="Heading3"/>
      </w:pPr>
      <w:r>
        <w:t xml:space="preserve">Modify the file </w:t>
      </w:r>
      <w:r w:rsidR="007E5FAE">
        <w:t>from remote repository</w:t>
      </w:r>
    </w:p>
    <w:p w14:paraId="29AB5EE2" w14:textId="5725B863" w:rsidR="00362EA7" w:rsidRDefault="00656E4C" w:rsidP="00425A3D">
      <w:pPr>
        <w:pStyle w:val="ListParagraph"/>
        <w:numPr>
          <w:ilvl w:val="0"/>
          <w:numId w:val="15"/>
        </w:numPr>
      </w:pPr>
      <w:r w:rsidRPr="00656E4C">
        <w:drawing>
          <wp:anchor distT="0" distB="0" distL="114300" distR="114300" simplePos="0" relativeHeight="251684864" behindDoc="0" locked="0" layoutInCell="1" allowOverlap="1" wp14:anchorId="4B60363E" wp14:editId="1F30A9EC">
            <wp:simplePos x="0" y="0"/>
            <wp:positionH relativeFrom="column">
              <wp:posOffset>1165029</wp:posOffset>
            </wp:positionH>
            <wp:positionV relativeFrom="paragraph">
              <wp:posOffset>222836</wp:posOffset>
            </wp:positionV>
            <wp:extent cx="4070350" cy="3749675"/>
            <wp:effectExtent l="0" t="0" r="6350" b="317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0350" cy="3749675"/>
                    </a:xfrm>
                    <a:prstGeom prst="rect">
                      <a:avLst/>
                    </a:prstGeom>
                  </pic:spPr>
                </pic:pic>
              </a:graphicData>
            </a:graphic>
            <wp14:sizeRelH relativeFrom="page">
              <wp14:pctWidth>0</wp14:pctWidth>
            </wp14:sizeRelH>
            <wp14:sizeRelV relativeFrom="page">
              <wp14:pctHeight>0</wp14:pctHeight>
            </wp14:sizeRelV>
          </wp:anchor>
        </w:drawing>
      </w:r>
      <w:r w:rsidR="00362EA7">
        <w:t xml:space="preserve">Edit the </w:t>
      </w:r>
      <w:r w:rsidR="00362EA7" w:rsidRPr="00712A60">
        <w:rPr>
          <w:b/>
          <w:bCs/>
        </w:rPr>
        <w:t>README.md</w:t>
      </w:r>
      <w:r w:rsidR="00712A60">
        <w:rPr>
          <w:b/>
          <w:bCs/>
        </w:rPr>
        <w:t xml:space="preserve"> </w:t>
      </w:r>
      <w:r w:rsidR="00712A60" w:rsidRPr="00712A60">
        <w:t>again</w:t>
      </w:r>
      <w:r w:rsidR="00712A60">
        <w:t xml:space="preserve"> online directly to simulate another developer</w:t>
      </w:r>
      <w:r w:rsidR="008F380C">
        <w:t xml:space="preserve"> is updated it</w:t>
      </w:r>
    </w:p>
    <w:p w14:paraId="0A6F17D8" w14:textId="3928375D" w:rsidR="008F380C" w:rsidRDefault="008F380C" w:rsidP="00DC1857">
      <w:pPr>
        <w:ind w:left="1080"/>
      </w:pPr>
    </w:p>
    <w:p w14:paraId="7ADE46E7" w14:textId="0CC49E6B" w:rsidR="00B43C42" w:rsidRDefault="00F22F19" w:rsidP="00DC1857">
      <w:pPr>
        <w:ind w:left="1080"/>
      </w:pPr>
      <w:r>
        <w:t xml:space="preserve">Save and </w:t>
      </w:r>
      <w:r w:rsidRPr="00F22F19">
        <w:rPr>
          <w:b/>
          <w:bCs/>
        </w:rPr>
        <w:t>Commit Changes</w:t>
      </w:r>
      <w:r>
        <w:rPr>
          <w:b/>
          <w:bCs/>
        </w:rPr>
        <w:t xml:space="preserve"> </w:t>
      </w:r>
    </w:p>
    <w:p w14:paraId="5A5DC37D" w14:textId="584332E3" w:rsidR="00B43C42" w:rsidRPr="00362EA7" w:rsidRDefault="00B43C42" w:rsidP="00DC1857">
      <w:pPr>
        <w:ind w:left="1080"/>
      </w:pPr>
    </w:p>
    <w:p w14:paraId="1F077593" w14:textId="6DFE27F7" w:rsidR="00823360" w:rsidRDefault="009953EA" w:rsidP="008B0A1E">
      <w:pPr>
        <w:pStyle w:val="Heading3"/>
      </w:pPr>
      <w:r w:rsidRPr="009953EA">
        <w:drawing>
          <wp:anchor distT="0" distB="0" distL="114300" distR="114300" simplePos="0" relativeHeight="251685888" behindDoc="0" locked="0" layoutInCell="1" allowOverlap="1" wp14:anchorId="0028AE25" wp14:editId="57B222F7">
            <wp:simplePos x="0" y="0"/>
            <wp:positionH relativeFrom="column">
              <wp:posOffset>1334770</wp:posOffset>
            </wp:positionH>
            <wp:positionV relativeFrom="paragraph">
              <wp:posOffset>406400</wp:posOffset>
            </wp:positionV>
            <wp:extent cx="3821430" cy="499745"/>
            <wp:effectExtent l="0" t="0" r="7620" b="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1430" cy="499745"/>
                    </a:xfrm>
                    <a:prstGeom prst="rect">
                      <a:avLst/>
                    </a:prstGeom>
                  </pic:spPr>
                </pic:pic>
              </a:graphicData>
            </a:graphic>
            <wp14:sizeRelH relativeFrom="page">
              <wp14:pctWidth>0</wp14:pctWidth>
            </wp14:sizeRelH>
            <wp14:sizeRelV relativeFrom="page">
              <wp14:pctHeight>0</wp14:pctHeight>
            </wp14:sizeRelV>
          </wp:anchor>
        </w:drawing>
      </w:r>
      <w:r w:rsidR="007E5FAE">
        <w:t xml:space="preserve">Modify the file from </w:t>
      </w:r>
      <w:r w:rsidR="00823360">
        <w:t>local</w:t>
      </w:r>
    </w:p>
    <w:p w14:paraId="1111A718" w14:textId="6C1C56DA" w:rsidR="009953EA" w:rsidRDefault="009953EA" w:rsidP="00804A58">
      <w:pPr>
        <w:ind w:left="720"/>
      </w:pPr>
    </w:p>
    <w:p w14:paraId="629D3446" w14:textId="77777777" w:rsidR="009953EA" w:rsidRDefault="009953EA" w:rsidP="00804A58">
      <w:pPr>
        <w:ind w:left="720"/>
      </w:pPr>
    </w:p>
    <w:p w14:paraId="4F97F9C7" w14:textId="6D43F1B9" w:rsidR="00804A58" w:rsidRPr="00823360" w:rsidRDefault="00804A58" w:rsidP="00804A58">
      <w:pPr>
        <w:ind w:left="720"/>
      </w:pPr>
      <w:r>
        <w:t>We edit the 4th line from local and this line should be updated in the central repository already</w:t>
      </w:r>
    </w:p>
    <w:p w14:paraId="69732FAB" w14:textId="063FEB6A" w:rsidR="007E5FAE" w:rsidRDefault="007E5FAE" w:rsidP="007E5FAE">
      <w:pPr>
        <w:pStyle w:val="Heading3"/>
      </w:pPr>
      <w:r>
        <w:t>Push the code</w:t>
      </w:r>
      <w:r>
        <w:t xml:space="preserve"> and merge conflict</w:t>
      </w:r>
    </w:p>
    <w:p w14:paraId="5D36FA87" w14:textId="77EF2CF5" w:rsidR="00DC1857" w:rsidRPr="00DC1857" w:rsidRDefault="00DC1857" w:rsidP="00CB694D">
      <w:pPr>
        <w:pStyle w:val="ListParagraph"/>
      </w:pPr>
      <w:r>
        <w:t xml:space="preserve">Enter </w:t>
      </w:r>
      <w:r w:rsidRPr="004601E5">
        <w:t>git add README.md</w:t>
      </w:r>
    </w:p>
    <w:p w14:paraId="2D9CA319" w14:textId="349075AB" w:rsidR="00DC1857" w:rsidRPr="00DC1857" w:rsidRDefault="00DC1857" w:rsidP="00CB694D">
      <w:pPr>
        <w:pStyle w:val="ListParagraph"/>
      </w:pPr>
      <w:r>
        <w:t xml:space="preserve">Enter </w:t>
      </w:r>
      <w:r w:rsidRPr="004601E5">
        <w:t>git commit -m “edit from local again”</w:t>
      </w:r>
    </w:p>
    <w:p w14:paraId="24FEE622" w14:textId="4A9F2DF7" w:rsidR="00DC1857" w:rsidRDefault="00DC1857" w:rsidP="00CB694D">
      <w:pPr>
        <w:pStyle w:val="ListParagraph"/>
      </w:pPr>
      <w:r w:rsidRPr="00DC1857">
        <w:t>Enter</w:t>
      </w:r>
      <w:r w:rsidR="004601E5">
        <w:t xml:space="preserve"> </w:t>
      </w:r>
      <w:r w:rsidR="004601E5" w:rsidRPr="004601E5">
        <w:t>git push</w:t>
      </w:r>
    </w:p>
    <w:p w14:paraId="57B33824" w14:textId="117DAE00" w:rsidR="004601E5" w:rsidRDefault="004601E5" w:rsidP="00623E17">
      <w:pPr>
        <w:ind w:left="720"/>
      </w:pPr>
    </w:p>
    <w:p w14:paraId="1D88DF37" w14:textId="4FC28448" w:rsidR="004601E5" w:rsidRDefault="004601E5" w:rsidP="00623E17">
      <w:pPr>
        <w:ind w:left="720"/>
      </w:pPr>
    </w:p>
    <w:p w14:paraId="2B0A44A5" w14:textId="3BA7A6D1" w:rsidR="004601E5" w:rsidRDefault="004601E5" w:rsidP="00623E17">
      <w:pPr>
        <w:ind w:left="720"/>
      </w:pPr>
    </w:p>
    <w:p w14:paraId="29B77DE3" w14:textId="682AD902" w:rsidR="003E48FE" w:rsidRDefault="003E48FE" w:rsidP="00623E17">
      <w:pPr>
        <w:ind w:left="720"/>
      </w:pPr>
    </w:p>
    <w:p w14:paraId="4ED3FF50" w14:textId="35F674E2" w:rsidR="003E48FE" w:rsidRDefault="003E48FE" w:rsidP="00623E17">
      <w:pPr>
        <w:ind w:left="720"/>
      </w:pPr>
    </w:p>
    <w:p w14:paraId="4AEECD41" w14:textId="06F10A6E" w:rsidR="003E48FE" w:rsidRDefault="003E48FE" w:rsidP="00623E17">
      <w:pPr>
        <w:ind w:left="720"/>
      </w:pPr>
      <w:r w:rsidRPr="003E48FE">
        <w:drawing>
          <wp:anchor distT="0" distB="0" distL="114300" distR="114300" simplePos="0" relativeHeight="251686912" behindDoc="0" locked="0" layoutInCell="1" allowOverlap="1" wp14:anchorId="412ED5EF" wp14:editId="7B24D499">
            <wp:simplePos x="0" y="0"/>
            <wp:positionH relativeFrom="column">
              <wp:posOffset>781930</wp:posOffset>
            </wp:positionH>
            <wp:positionV relativeFrom="paragraph">
              <wp:posOffset>49</wp:posOffset>
            </wp:positionV>
            <wp:extent cx="5008245" cy="4411980"/>
            <wp:effectExtent l="0" t="0" r="1905" b="7620"/>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8245" cy="4411980"/>
                    </a:xfrm>
                    <a:prstGeom prst="rect">
                      <a:avLst/>
                    </a:prstGeom>
                  </pic:spPr>
                </pic:pic>
              </a:graphicData>
            </a:graphic>
            <wp14:sizeRelH relativeFrom="page">
              <wp14:pctWidth>0</wp14:pctWidth>
            </wp14:sizeRelH>
            <wp14:sizeRelV relativeFrom="page">
              <wp14:pctHeight>0</wp14:pctHeight>
            </wp14:sizeRelV>
          </wp:anchor>
        </w:drawing>
      </w:r>
    </w:p>
    <w:p w14:paraId="2337BFC0" w14:textId="5BCF67F0" w:rsidR="004601E5" w:rsidRPr="004601E5" w:rsidRDefault="003E48FE" w:rsidP="00623E17">
      <w:pPr>
        <w:ind w:left="720"/>
      </w:pPr>
      <w:r>
        <w:t xml:space="preserve">The push is </w:t>
      </w:r>
      <w:r w:rsidRPr="00623E17">
        <w:rPr>
          <w:b/>
          <w:bCs/>
        </w:rPr>
        <w:t xml:space="preserve">rejected </w:t>
      </w:r>
      <w:r w:rsidRPr="003E48FE">
        <w:t>as</w:t>
      </w:r>
      <w:r>
        <w:t xml:space="preserve"> the local changes conflict</w:t>
      </w:r>
      <w:r w:rsidR="00CD71F0">
        <w:t xml:space="preserve"> with the one in the central repository. Git does not know which version is correct. We needed to resolve the conflict.</w:t>
      </w:r>
    </w:p>
    <w:p w14:paraId="59DE4B17" w14:textId="162EBEE4" w:rsidR="004601E5" w:rsidRPr="001F7D75" w:rsidRDefault="00D072E8" w:rsidP="00CB694D">
      <w:pPr>
        <w:pStyle w:val="ListParagraph"/>
      </w:pPr>
      <w:r>
        <w:t>We pull the latest code from repository</w:t>
      </w:r>
      <w:r w:rsidR="001F7D75">
        <w:t xml:space="preserve">. Enter </w:t>
      </w:r>
      <w:r w:rsidR="001F7D75" w:rsidRPr="001F7D75">
        <w:rPr>
          <w:b/>
          <w:bCs/>
        </w:rPr>
        <w:t>git pull</w:t>
      </w:r>
    </w:p>
    <w:p w14:paraId="75BB4FF9" w14:textId="3ED3374E" w:rsidR="001F7D75" w:rsidRPr="004601E5" w:rsidRDefault="00534CCA" w:rsidP="00623E17">
      <w:pPr>
        <w:ind w:left="720"/>
      </w:pPr>
      <w:r w:rsidRPr="00534CCA">
        <w:drawing>
          <wp:anchor distT="0" distB="0" distL="114300" distR="114300" simplePos="0" relativeHeight="251687936" behindDoc="0" locked="0" layoutInCell="1" allowOverlap="1" wp14:anchorId="1EEDFE8D" wp14:editId="680EF359">
            <wp:simplePos x="0" y="0"/>
            <wp:positionH relativeFrom="column">
              <wp:posOffset>804692</wp:posOffset>
            </wp:positionH>
            <wp:positionV relativeFrom="paragraph">
              <wp:posOffset>176676</wp:posOffset>
            </wp:positionV>
            <wp:extent cx="5017135" cy="2263140"/>
            <wp:effectExtent l="0" t="0" r="0" b="381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7135" cy="2263140"/>
                    </a:xfrm>
                    <a:prstGeom prst="rect">
                      <a:avLst/>
                    </a:prstGeom>
                  </pic:spPr>
                </pic:pic>
              </a:graphicData>
            </a:graphic>
            <wp14:sizeRelH relativeFrom="page">
              <wp14:pctWidth>0</wp14:pctWidth>
            </wp14:sizeRelH>
            <wp14:sizeRelV relativeFrom="page">
              <wp14:pctHeight>0</wp14:pctHeight>
            </wp14:sizeRelV>
          </wp:anchor>
        </w:drawing>
      </w:r>
    </w:p>
    <w:p w14:paraId="00C564D6" w14:textId="4FD97E1C" w:rsidR="00534CCA" w:rsidRDefault="00743D78" w:rsidP="00623E17">
      <w:pPr>
        <w:ind w:left="720"/>
      </w:pPr>
      <w:r>
        <w:t xml:space="preserve">Git will try to merge the code for us. However, the automatic merge is </w:t>
      </w:r>
      <w:r w:rsidR="00C875A6">
        <w:t>fail</w:t>
      </w:r>
      <w:r>
        <w:t xml:space="preserve"> as git have not idea whi</w:t>
      </w:r>
      <w:r w:rsidR="00C875A6">
        <w:t>ch version should be kept when both versions working on the same line.</w:t>
      </w:r>
    </w:p>
    <w:p w14:paraId="65C7EABC" w14:textId="41852416" w:rsidR="00D47FFD" w:rsidRDefault="00D47FFD" w:rsidP="00623E17">
      <w:pPr>
        <w:ind w:left="720"/>
      </w:pPr>
    </w:p>
    <w:p w14:paraId="2BC62826" w14:textId="6BFF1092" w:rsidR="00D47FFD" w:rsidRDefault="00D47FFD" w:rsidP="00623E17">
      <w:pPr>
        <w:ind w:left="720"/>
      </w:pPr>
    </w:p>
    <w:p w14:paraId="332B97EB" w14:textId="2A6FD4FC" w:rsidR="00D47FFD" w:rsidRDefault="00D47FFD" w:rsidP="00623E17">
      <w:pPr>
        <w:ind w:left="720"/>
      </w:pPr>
    </w:p>
    <w:p w14:paraId="1F4A8D62" w14:textId="0A1EA72C" w:rsidR="00D47FFD" w:rsidRDefault="00D47FFD" w:rsidP="00623E17">
      <w:pPr>
        <w:ind w:left="720"/>
      </w:pPr>
    </w:p>
    <w:p w14:paraId="54FFE9CC" w14:textId="77777777" w:rsidR="00D47FFD" w:rsidRDefault="00D47FFD" w:rsidP="00623E17">
      <w:pPr>
        <w:ind w:left="720"/>
      </w:pPr>
    </w:p>
    <w:p w14:paraId="36B8E96E" w14:textId="23D23C56" w:rsidR="004601E5" w:rsidRDefault="00D47FFD" w:rsidP="00CB694D">
      <w:pPr>
        <w:pStyle w:val="ListParagraph"/>
      </w:pPr>
      <w:r w:rsidRPr="00D47FFD">
        <w:drawing>
          <wp:anchor distT="0" distB="0" distL="114300" distR="114300" simplePos="0" relativeHeight="251688960" behindDoc="0" locked="0" layoutInCell="1" allowOverlap="1" wp14:anchorId="4336A442" wp14:editId="1C8EE157">
            <wp:simplePos x="0" y="0"/>
            <wp:positionH relativeFrom="column">
              <wp:posOffset>960022</wp:posOffset>
            </wp:positionH>
            <wp:positionV relativeFrom="paragraph">
              <wp:posOffset>226646</wp:posOffset>
            </wp:positionV>
            <wp:extent cx="4442460" cy="1362710"/>
            <wp:effectExtent l="0" t="0" r="0" b="8890"/>
            <wp:wrapTopAndBottom/>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2460" cy="1362710"/>
                    </a:xfrm>
                    <a:prstGeom prst="rect">
                      <a:avLst/>
                    </a:prstGeom>
                  </pic:spPr>
                </pic:pic>
              </a:graphicData>
            </a:graphic>
            <wp14:sizeRelH relativeFrom="page">
              <wp14:pctWidth>0</wp14:pctWidth>
            </wp14:sizeRelH>
            <wp14:sizeRelV relativeFrom="page">
              <wp14:pctHeight>0</wp14:pctHeight>
            </wp14:sizeRelV>
          </wp:anchor>
        </w:drawing>
      </w:r>
      <w:r w:rsidR="006F4F00">
        <w:t>Now, we open the README.md file again and handle the change manually</w:t>
      </w:r>
      <w:r w:rsidR="00FF2718">
        <w:t>. Conflict lines are indicated</w:t>
      </w:r>
      <w:r>
        <w:t xml:space="preserve"> in the file</w:t>
      </w:r>
    </w:p>
    <w:p w14:paraId="1A46F8DA" w14:textId="70AECF86" w:rsidR="00D47FFD" w:rsidRDefault="00D47FFD" w:rsidP="00D47FFD">
      <w:pPr>
        <w:ind w:left="360"/>
      </w:pPr>
    </w:p>
    <w:p w14:paraId="530EC015" w14:textId="4FF4CD51" w:rsidR="00FF2718" w:rsidRDefault="00850BA5" w:rsidP="00CB694D">
      <w:pPr>
        <w:pStyle w:val="ListParagraph"/>
      </w:pPr>
      <w:r>
        <w:t>We can edit the file directly to let git knows what should be the content</w:t>
      </w:r>
      <w:r w:rsidR="00110245">
        <w:t xml:space="preserve">. </w:t>
      </w:r>
    </w:p>
    <w:p w14:paraId="742DF770" w14:textId="4908CE0B" w:rsidR="00110245" w:rsidRDefault="00110245" w:rsidP="00623E17">
      <w:pPr>
        <w:ind w:left="1440"/>
      </w:pPr>
      <w:r w:rsidRPr="00110245">
        <w:drawing>
          <wp:anchor distT="0" distB="0" distL="114300" distR="114300" simplePos="0" relativeHeight="251689984" behindDoc="0" locked="0" layoutInCell="1" allowOverlap="1" wp14:anchorId="469F6903" wp14:editId="7ACAD7E4">
            <wp:simplePos x="0" y="0"/>
            <wp:positionH relativeFrom="page">
              <wp:posOffset>1547153</wp:posOffset>
            </wp:positionH>
            <wp:positionV relativeFrom="paragraph">
              <wp:posOffset>268019</wp:posOffset>
            </wp:positionV>
            <wp:extent cx="4431030" cy="882650"/>
            <wp:effectExtent l="0" t="0" r="762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1030" cy="882650"/>
                    </a:xfrm>
                    <a:prstGeom prst="rect">
                      <a:avLst/>
                    </a:prstGeom>
                  </pic:spPr>
                </pic:pic>
              </a:graphicData>
            </a:graphic>
            <wp14:sizeRelH relativeFrom="page">
              <wp14:pctWidth>0</wp14:pctWidth>
            </wp14:sizeRelH>
            <wp14:sizeRelV relativeFrom="page">
              <wp14:pctHeight>0</wp14:pctHeight>
            </wp14:sizeRelV>
          </wp:anchor>
        </w:drawing>
      </w:r>
    </w:p>
    <w:p w14:paraId="61C24069" w14:textId="3A09EA5A" w:rsidR="00110245" w:rsidRDefault="00110245" w:rsidP="00110245">
      <w:pPr>
        <w:ind w:left="360"/>
      </w:pPr>
    </w:p>
    <w:p w14:paraId="5CB707FE" w14:textId="40D38A85" w:rsidR="00850BA5" w:rsidRDefault="002928DD" w:rsidP="00623E17">
      <w:pPr>
        <w:ind w:left="720"/>
      </w:pPr>
      <w:r>
        <w:t>**</w:t>
      </w:r>
      <w:r w:rsidR="00110245">
        <w:t xml:space="preserve">There are different code merge tools in the market to help us </w:t>
      </w:r>
      <w:r>
        <w:t>handle the conflict easier. Such as Eclipse Merge</w:t>
      </w:r>
      <w:r w:rsidR="000633BF">
        <w:t xml:space="preserve"> Tool, </w:t>
      </w:r>
    </w:p>
    <w:p w14:paraId="14280025" w14:textId="0DA641C4" w:rsidR="006F4F00" w:rsidRDefault="006F4F00" w:rsidP="00623E17">
      <w:pPr>
        <w:ind w:left="720"/>
      </w:pPr>
    </w:p>
    <w:p w14:paraId="69973461" w14:textId="4391B1F9" w:rsidR="00534CCA" w:rsidRDefault="000633BF" w:rsidP="00CB694D">
      <w:pPr>
        <w:pStyle w:val="ListParagraph"/>
      </w:pPr>
      <w:r>
        <w:t>Commit the file again and push to repository</w:t>
      </w:r>
    </w:p>
    <w:p w14:paraId="1C39887C" w14:textId="71D561BF" w:rsidR="00DA6331" w:rsidRDefault="00DA6331" w:rsidP="00623E17">
      <w:pPr>
        <w:ind w:left="720"/>
      </w:pPr>
      <w:r w:rsidRPr="00DA6331">
        <w:lastRenderedPageBreak/>
        <w:drawing>
          <wp:anchor distT="0" distB="0" distL="114300" distR="114300" simplePos="0" relativeHeight="251691008" behindDoc="0" locked="0" layoutInCell="1" allowOverlap="1" wp14:anchorId="0705D374" wp14:editId="2213CFDA">
            <wp:simplePos x="0" y="0"/>
            <wp:positionH relativeFrom="margin">
              <wp:align>center</wp:align>
            </wp:positionH>
            <wp:positionV relativeFrom="paragraph">
              <wp:posOffset>138625</wp:posOffset>
            </wp:positionV>
            <wp:extent cx="4632325" cy="380873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2325" cy="3808730"/>
                    </a:xfrm>
                    <a:prstGeom prst="rect">
                      <a:avLst/>
                    </a:prstGeom>
                  </pic:spPr>
                </pic:pic>
              </a:graphicData>
            </a:graphic>
            <wp14:sizeRelH relativeFrom="page">
              <wp14:pctWidth>0</wp14:pctWidth>
            </wp14:sizeRelH>
            <wp14:sizeRelV relativeFrom="page">
              <wp14:pctHeight>0</wp14:pctHeight>
            </wp14:sizeRelV>
          </wp:anchor>
        </w:drawing>
      </w:r>
    </w:p>
    <w:p w14:paraId="65E4CA42" w14:textId="5BAF478E" w:rsidR="00534CCA" w:rsidRPr="004601E5" w:rsidRDefault="00534CCA" w:rsidP="00534CCA"/>
    <w:p w14:paraId="60FC546A" w14:textId="74846CD6" w:rsidR="004601E5" w:rsidRPr="00DC1857" w:rsidRDefault="004601E5" w:rsidP="004601E5">
      <w:pPr>
        <w:ind w:left="720"/>
      </w:pPr>
    </w:p>
    <w:p w14:paraId="2C879BDD" w14:textId="049E19EF" w:rsidR="007E5FAE" w:rsidRPr="007E5FAE" w:rsidRDefault="007E5FAE" w:rsidP="007E5FAE"/>
    <w:p w14:paraId="7F8AB90C" w14:textId="2382923C" w:rsidR="00623B6D" w:rsidRDefault="000F71FE" w:rsidP="00623B6D">
      <w:pPr>
        <w:pStyle w:val="Heading2"/>
        <w:keepNext/>
        <w:keepLines/>
        <w:spacing w:before="40" w:after="0" w:line="259" w:lineRule="auto"/>
        <w:contextualSpacing w:val="0"/>
      </w:pPr>
      <w:bookmarkStart w:id="7" w:name="_Toc35352395"/>
      <w:r>
        <w:t>Raise pull requ</w:t>
      </w:r>
      <w:r w:rsidR="00F676A1">
        <w:t>est</w:t>
      </w:r>
      <w:bookmarkEnd w:id="7"/>
    </w:p>
    <w:p w14:paraId="5C46B8A8" w14:textId="7E796ACA" w:rsidR="00324C76" w:rsidRDefault="00324C76" w:rsidP="00324C76">
      <w:pPr>
        <w:ind w:left="576"/>
      </w:pPr>
      <w:r>
        <w:t xml:space="preserve">Once the </w:t>
      </w:r>
      <w:r w:rsidR="00D6172E">
        <w:t xml:space="preserve">feature development is completed, we should merge the code from feature branch back to develop branch. Before we merge the code, we should ask the owner of the develop branch to review the changes in the feature branch and approve </w:t>
      </w:r>
      <w:r w:rsidR="008B3E3A">
        <w:t>the merge request.</w:t>
      </w:r>
    </w:p>
    <w:p w14:paraId="08C94458" w14:textId="1618AA89" w:rsidR="008B3E3A" w:rsidRDefault="008B3E3A" w:rsidP="00324C76">
      <w:pPr>
        <w:ind w:left="576"/>
      </w:pPr>
    </w:p>
    <w:p w14:paraId="3C9A4C26" w14:textId="631703F5" w:rsidR="008B3E3A" w:rsidRDefault="008B3E3A" w:rsidP="00425A3D">
      <w:pPr>
        <w:pStyle w:val="ListParagraph"/>
        <w:numPr>
          <w:ilvl w:val="0"/>
          <w:numId w:val="16"/>
        </w:numPr>
      </w:pPr>
      <w:r>
        <w:t xml:space="preserve">Raise the Pull Request  to notify team members to review the </w:t>
      </w:r>
      <w:r w:rsidR="00C856A4">
        <w:t>code</w:t>
      </w:r>
    </w:p>
    <w:p w14:paraId="73F5E1FA" w14:textId="76ABEE56" w:rsidR="009D263A" w:rsidRDefault="00107224" w:rsidP="00623E17">
      <w:pPr>
        <w:ind w:left="936"/>
      </w:pPr>
      <w:r w:rsidRPr="00107224">
        <w:lastRenderedPageBreak/>
        <w:drawing>
          <wp:anchor distT="0" distB="0" distL="114300" distR="114300" simplePos="0" relativeHeight="251692032" behindDoc="0" locked="0" layoutInCell="1" allowOverlap="1" wp14:anchorId="74140C9E" wp14:editId="5959DF2E">
            <wp:simplePos x="0" y="0"/>
            <wp:positionH relativeFrom="column">
              <wp:posOffset>985960</wp:posOffset>
            </wp:positionH>
            <wp:positionV relativeFrom="paragraph">
              <wp:posOffset>227184</wp:posOffset>
            </wp:positionV>
            <wp:extent cx="4159885" cy="28003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9885" cy="2800350"/>
                    </a:xfrm>
                    <a:prstGeom prst="rect">
                      <a:avLst/>
                    </a:prstGeom>
                  </pic:spPr>
                </pic:pic>
              </a:graphicData>
            </a:graphic>
            <wp14:sizeRelH relativeFrom="page">
              <wp14:pctWidth>0</wp14:pctWidth>
            </wp14:sizeRelH>
            <wp14:sizeRelV relativeFrom="page">
              <wp14:pctHeight>0</wp14:pctHeight>
            </wp14:sizeRelV>
          </wp:anchor>
        </w:drawing>
      </w:r>
      <w:r w:rsidR="00E12ED4">
        <w:t xml:space="preserve">Click </w:t>
      </w:r>
      <w:r w:rsidR="00E12ED4" w:rsidRPr="00E12ED4">
        <w:t>Compare &amp; pull request</w:t>
      </w:r>
      <w:r w:rsidR="00E12ED4">
        <w:t>.</w:t>
      </w:r>
    </w:p>
    <w:p w14:paraId="1E40E494" w14:textId="2B296E67" w:rsidR="00107224" w:rsidRDefault="00107224" w:rsidP="00623E17">
      <w:pPr>
        <w:ind w:left="936"/>
      </w:pPr>
    </w:p>
    <w:p w14:paraId="19BA3C01" w14:textId="03E4DB57" w:rsidR="001544B7" w:rsidRDefault="001544B7" w:rsidP="00623E17">
      <w:pPr>
        <w:ind w:left="936"/>
      </w:pPr>
    </w:p>
    <w:p w14:paraId="3B742EED" w14:textId="3CE35BC5" w:rsidR="00000A7F" w:rsidRDefault="00BE186E" w:rsidP="00425A3D">
      <w:pPr>
        <w:pStyle w:val="ListParagraph"/>
        <w:numPr>
          <w:ilvl w:val="0"/>
          <w:numId w:val="16"/>
        </w:numPr>
      </w:pPr>
      <w:r w:rsidRPr="00BE186E">
        <w:drawing>
          <wp:anchor distT="0" distB="0" distL="114300" distR="114300" simplePos="0" relativeHeight="251693056" behindDoc="0" locked="0" layoutInCell="1" allowOverlap="1" wp14:anchorId="6AF1B46E" wp14:editId="3237FDBB">
            <wp:simplePos x="0" y="0"/>
            <wp:positionH relativeFrom="column">
              <wp:posOffset>1062355</wp:posOffset>
            </wp:positionH>
            <wp:positionV relativeFrom="paragraph">
              <wp:posOffset>270803</wp:posOffset>
            </wp:positionV>
            <wp:extent cx="3952875" cy="2608580"/>
            <wp:effectExtent l="0" t="0" r="9525"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2875" cy="2608580"/>
                    </a:xfrm>
                    <a:prstGeom prst="rect">
                      <a:avLst/>
                    </a:prstGeom>
                  </pic:spPr>
                </pic:pic>
              </a:graphicData>
            </a:graphic>
            <wp14:sizeRelH relativeFrom="page">
              <wp14:pctWidth>0</wp14:pctWidth>
            </wp14:sizeRelH>
            <wp14:sizeRelV relativeFrom="page">
              <wp14:pctHeight>0</wp14:pctHeight>
            </wp14:sizeRelV>
          </wp:anchor>
        </w:drawing>
      </w:r>
      <w:r w:rsidR="002A6D29">
        <w:t xml:space="preserve">We want to merge from </w:t>
      </w:r>
      <w:r w:rsidR="002A6D29" w:rsidRPr="002A6D29">
        <w:rPr>
          <w:b/>
          <w:bCs/>
        </w:rPr>
        <w:t>GenAPIPoc-001</w:t>
      </w:r>
      <w:r w:rsidR="002A6D29">
        <w:t xml:space="preserve"> to </w:t>
      </w:r>
      <w:r w:rsidR="002A6D29" w:rsidRPr="002A6D29">
        <w:rPr>
          <w:b/>
          <w:bCs/>
        </w:rPr>
        <w:t>develop</w:t>
      </w:r>
      <w:r w:rsidR="002A6D29">
        <w:t xml:space="preserve"> </w:t>
      </w:r>
    </w:p>
    <w:p w14:paraId="64CCE942" w14:textId="4B23D823" w:rsidR="002A6D29" w:rsidRPr="00623E17" w:rsidRDefault="00BE186E" w:rsidP="00425A3D">
      <w:pPr>
        <w:pStyle w:val="ListParagraph"/>
        <w:numPr>
          <w:ilvl w:val="0"/>
          <w:numId w:val="16"/>
        </w:numPr>
      </w:pPr>
      <w:r>
        <w:t xml:space="preserve">Click </w:t>
      </w:r>
      <w:r w:rsidRPr="00BE186E">
        <w:t>Create pull request</w:t>
      </w:r>
    </w:p>
    <w:p w14:paraId="3B9CC362" w14:textId="77777777" w:rsidR="00623E17" w:rsidRDefault="00623E17" w:rsidP="00623E17">
      <w:pPr>
        <w:pStyle w:val="Heading2"/>
        <w:keepNext/>
        <w:keepLines/>
        <w:spacing w:before="40" w:after="0" w:line="259" w:lineRule="auto"/>
        <w:contextualSpacing w:val="0"/>
      </w:pPr>
      <w:r>
        <w:t xml:space="preserve">Merge Branch </w:t>
      </w:r>
    </w:p>
    <w:p w14:paraId="3927816B" w14:textId="77777777" w:rsidR="00623E17" w:rsidRPr="00BE186E" w:rsidRDefault="00623E17" w:rsidP="00623E17">
      <w:pPr>
        <w:ind w:left="936"/>
      </w:pPr>
    </w:p>
    <w:p w14:paraId="2C99D428" w14:textId="0FE7A1AF" w:rsidR="009D6DB7" w:rsidRDefault="00BE186E" w:rsidP="00425A3D">
      <w:pPr>
        <w:pStyle w:val="ListParagraph"/>
        <w:numPr>
          <w:ilvl w:val="0"/>
          <w:numId w:val="18"/>
        </w:numPr>
      </w:pPr>
      <w:r>
        <w:t>When other developers/</w:t>
      </w:r>
      <w:r w:rsidR="009D6DB7">
        <w:t xml:space="preserve"> p</w:t>
      </w:r>
      <w:r w:rsidR="00C856A4">
        <w:t xml:space="preserve">roject </w:t>
      </w:r>
      <w:r w:rsidR="00CF6423" w:rsidRPr="00CF6423">
        <w:t>maintainer</w:t>
      </w:r>
      <w:r w:rsidR="00CF6423">
        <w:t xml:space="preserve"> </w:t>
      </w:r>
      <w:r w:rsidR="009D6DB7">
        <w:t>login github, they can find the pull requests there.</w:t>
      </w:r>
    </w:p>
    <w:p w14:paraId="246CC85E" w14:textId="2FE72454" w:rsidR="009D6DB7" w:rsidRDefault="00170335" w:rsidP="00623E17">
      <w:pPr>
        <w:ind w:left="720"/>
      </w:pPr>
      <w:r w:rsidRPr="00170335">
        <w:lastRenderedPageBreak/>
        <w:drawing>
          <wp:anchor distT="0" distB="0" distL="114300" distR="114300" simplePos="0" relativeHeight="251694080" behindDoc="0" locked="0" layoutInCell="1" allowOverlap="1" wp14:anchorId="5030AF78" wp14:editId="584F457F">
            <wp:simplePos x="0" y="0"/>
            <wp:positionH relativeFrom="column">
              <wp:posOffset>1112422</wp:posOffset>
            </wp:positionH>
            <wp:positionV relativeFrom="paragraph">
              <wp:posOffset>148200</wp:posOffset>
            </wp:positionV>
            <wp:extent cx="3994150" cy="1574800"/>
            <wp:effectExtent l="0" t="0" r="635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4150" cy="1574800"/>
                    </a:xfrm>
                    <a:prstGeom prst="rect">
                      <a:avLst/>
                    </a:prstGeom>
                  </pic:spPr>
                </pic:pic>
              </a:graphicData>
            </a:graphic>
            <wp14:sizeRelH relativeFrom="page">
              <wp14:pctWidth>0</wp14:pctWidth>
            </wp14:sizeRelH>
            <wp14:sizeRelV relativeFrom="page">
              <wp14:pctHeight>0</wp14:pctHeight>
            </wp14:sizeRelV>
          </wp:anchor>
        </w:drawing>
      </w:r>
    </w:p>
    <w:p w14:paraId="693803E2" w14:textId="6334D6A6" w:rsidR="00C856A4" w:rsidRDefault="006C6AD0" w:rsidP="00425A3D">
      <w:pPr>
        <w:pStyle w:val="ListParagraph"/>
        <w:numPr>
          <w:ilvl w:val="0"/>
          <w:numId w:val="18"/>
        </w:numPr>
      </w:pPr>
      <w:r w:rsidRPr="0085421D">
        <w:drawing>
          <wp:anchor distT="0" distB="0" distL="114300" distR="114300" simplePos="0" relativeHeight="251695104" behindDoc="0" locked="0" layoutInCell="1" allowOverlap="1" wp14:anchorId="586D710F" wp14:editId="1E8B408C">
            <wp:simplePos x="0" y="0"/>
            <wp:positionH relativeFrom="column">
              <wp:posOffset>1109345</wp:posOffset>
            </wp:positionH>
            <wp:positionV relativeFrom="paragraph">
              <wp:posOffset>1905635</wp:posOffset>
            </wp:positionV>
            <wp:extent cx="3818255" cy="497776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8255" cy="4977765"/>
                    </a:xfrm>
                    <a:prstGeom prst="rect">
                      <a:avLst/>
                    </a:prstGeom>
                  </pic:spPr>
                </pic:pic>
              </a:graphicData>
            </a:graphic>
            <wp14:sizeRelH relativeFrom="page">
              <wp14:pctWidth>0</wp14:pctWidth>
            </wp14:sizeRelH>
            <wp14:sizeRelV relativeFrom="page">
              <wp14:pctHeight>0</wp14:pctHeight>
            </wp14:sizeRelV>
          </wp:anchor>
        </w:drawing>
      </w:r>
      <w:r w:rsidR="009D6DB7">
        <w:t xml:space="preserve">They </w:t>
      </w:r>
      <w:r w:rsidR="00CF6423">
        <w:t xml:space="preserve">can </w:t>
      </w:r>
      <w:r w:rsidR="009D6DB7">
        <w:t xml:space="preserve">reivew the changes and </w:t>
      </w:r>
      <w:r w:rsidR="00CF6423">
        <w:t>approve</w:t>
      </w:r>
      <w:r w:rsidR="009D6DB7">
        <w:t>/rej</w:t>
      </w:r>
      <w:r w:rsidR="0085421D">
        <w:t>e</w:t>
      </w:r>
      <w:r w:rsidR="009D6DB7">
        <w:t>ct</w:t>
      </w:r>
      <w:r w:rsidR="00CF6423">
        <w:t xml:space="preserve"> </w:t>
      </w:r>
      <w:r w:rsidR="009D6DB7">
        <w:t>the</w:t>
      </w:r>
      <w:r w:rsidR="00CF6423">
        <w:t xml:space="preserve"> </w:t>
      </w:r>
      <w:r w:rsidR="009D6DB7">
        <w:t>request</w:t>
      </w:r>
      <w:r w:rsidR="0085421D">
        <w:t xml:space="preserve">. </w:t>
      </w:r>
    </w:p>
    <w:p w14:paraId="65CBF782" w14:textId="1454DCF6" w:rsidR="006C6AD0" w:rsidRDefault="006C6AD0" w:rsidP="006C6AD0"/>
    <w:p w14:paraId="3EB0192C" w14:textId="203595A7" w:rsidR="006C6AD0" w:rsidRDefault="006C6AD0" w:rsidP="006C6AD0"/>
    <w:p w14:paraId="3259E541" w14:textId="68D3A034" w:rsidR="006C6AD0" w:rsidRDefault="006C6AD0" w:rsidP="006C6AD0"/>
    <w:p w14:paraId="0A7D68B1" w14:textId="5BC51BB7" w:rsidR="006C6AD0" w:rsidRDefault="006C6AD0" w:rsidP="006C6AD0"/>
    <w:p w14:paraId="1E340BF2" w14:textId="4DBB0C32" w:rsidR="006C6AD0" w:rsidRDefault="006C6AD0" w:rsidP="006C6AD0"/>
    <w:p w14:paraId="1BCFA65E" w14:textId="0B676AA9" w:rsidR="006C6AD0" w:rsidRDefault="006C6AD0" w:rsidP="006C6AD0"/>
    <w:p w14:paraId="6F7D568E" w14:textId="366E82B8" w:rsidR="006C6AD0" w:rsidRDefault="006C6AD0" w:rsidP="006C6AD0"/>
    <w:p w14:paraId="48998D82" w14:textId="7A5C613D" w:rsidR="006C6AD0" w:rsidRDefault="006C6AD0" w:rsidP="006C6AD0"/>
    <w:p w14:paraId="51ADA403" w14:textId="52A5ACDC" w:rsidR="006C6AD0" w:rsidRDefault="006C6AD0" w:rsidP="006C6AD0"/>
    <w:p w14:paraId="1A1B2097" w14:textId="7B7F9BC8" w:rsidR="006C6AD0" w:rsidRDefault="006C6AD0" w:rsidP="006C6AD0"/>
    <w:p w14:paraId="1C6F29F0" w14:textId="055FBB38" w:rsidR="00A17BC5" w:rsidRPr="006C6AD0" w:rsidRDefault="006C6AD0" w:rsidP="00425A3D">
      <w:pPr>
        <w:pStyle w:val="ListParagraph"/>
        <w:numPr>
          <w:ilvl w:val="0"/>
          <w:numId w:val="18"/>
        </w:numPr>
      </w:pPr>
      <w:r>
        <w:lastRenderedPageBreak/>
        <w:t xml:space="preserve">Click </w:t>
      </w:r>
      <w:r w:rsidRPr="0085421D">
        <w:rPr>
          <w:b/>
          <w:bCs/>
        </w:rPr>
        <w:t>Merge pull request</w:t>
      </w:r>
      <w:r w:rsidR="00C9247B" w:rsidRPr="00C9247B">
        <w:t xml:space="preserve"> to merge feature branch changes to develop branch</w:t>
      </w:r>
    </w:p>
    <w:p w14:paraId="5279A5CD" w14:textId="15A2D03E" w:rsidR="006C6AD0" w:rsidRDefault="00C9247B" w:rsidP="00623E17">
      <w:pPr>
        <w:ind w:left="936"/>
      </w:pPr>
      <w:r w:rsidRPr="00C9247B">
        <w:drawing>
          <wp:anchor distT="0" distB="0" distL="114300" distR="114300" simplePos="0" relativeHeight="251696128" behindDoc="0" locked="0" layoutInCell="1" allowOverlap="1" wp14:anchorId="5E38ECE1" wp14:editId="6B78D608">
            <wp:simplePos x="0" y="0"/>
            <wp:positionH relativeFrom="column">
              <wp:posOffset>1311764</wp:posOffset>
            </wp:positionH>
            <wp:positionV relativeFrom="paragraph">
              <wp:posOffset>219320</wp:posOffset>
            </wp:positionV>
            <wp:extent cx="3672205" cy="2183765"/>
            <wp:effectExtent l="0" t="0" r="4445"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2205" cy="2183765"/>
                    </a:xfrm>
                    <a:prstGeom prst="rect">
                      <a:avLst/>
                    </a:prstGeom>
                  </pic:spPr>
                </pic:pic>
              </a:graphicData>
            </a:graphic>
            <wp14:sizeRelH relativeFrom="page">
              <wp14:pctWidth>0</wp14:pctWidth>
            </wp14:sizeRelH>
            <wp14:sizeRelV relativeFrom="page">
              <wp14:pctHeight>0</wp14:pctHeight>
            </wp14:sizeRelV>
          </wp:anchor>
        </w:drawing>
      </w:r>
    </w:p>
    <w:p w14:paraId="204D9ECF" w14:textId="5687AE50" w:rsidR="006C6AD0" w:rsidRDefault="00E24DBC" w:rsidP="00623E17">
      <w:pPr>
        <w:ind w:left="936"/>
      </w:pPr>
      <w:r w:rsidRPr="00E24DBC">
        <w:drawing>
          <wp:anchor distT="0" distB="0" distL="114300" distR="114300" simplePos="0" relativeHeight="251697152" behindDoc="0" locked="0" layoutInCell="1" allowOverlap="1" wp14:anchorId="7CE4C0C1" wp14:editId="114747F9">
            <wp:simplePos x="0" y="0"/>
            <wp:positionH relativeFrom="column">
              <wp:posOffset>1619201</wp:posOffset>
            </wp:positionH>
            <wp:positionV relativeFrom="paragraph">
              <wp:posOffset>2472153</wp:posOffset>
            </wp:positionV>
            <wp:extent cx="3349625" cy="93408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9625" cy="934085"/>
                    </a:xfrm>
                    <a:prstGeom prst="rect">
                      <a:avLst/>
                    </a:prstGeom>
                  </pic:spPr>
                </pic:pic>
              </a:graphicData>
            </a:graphic>
            <wp14:sizeRelH relativeFrom="page">
              <wp14:pctWidth>0</wp14:pctWidth>
            </wp14:sizeRelH>
            <wp14:sizeRelV relativeFrom="page">
              <wp14:pctHeight>0</wp14:pctHeight>
            </wp14:sizeRelV>
          </wp:anchor>
        </w:drawing>
      </w:r>
    </w:p>
    <w:p w14:paraId="07B29933" w14:textId="69955A9E" w:rsidR="006C6AD0" w:rsidRDefault="008006AD" w:rsidP="00623E17">
      <w:pPr>
        <w:ind w:left="936"/>
      </w:pPr>
      <w:r w:rsidRPr="008006AD">
        <w:drawing>
          <wp:anchor distT="0" distB="0" distL="114300" distR="114300" simplePos="0" relativeHeight="251698176" behindDoc="0" locked="0" layoutInCell="1" allowOverlap="1" wp14:anchorId="67275670" wp14:editId="34B5B857">
            <wp:simplePos x="0" y="0"/>
            <wp:positionH relativeFrom="column">
              <wp:posOffset>1666240</wp:posOffset>
            </wp:positionH>
            <wp:positionV relativeFrom="paragraph">
              <wp:posOffset>1166495</wp:posOffset>
            </wp:positionV>
            <wp:extent cx="3411220" cy="474345"/>
            <wp:effectExtent l="0" t="0" r="0"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1220" cy="474345"/>
                    </a:xfrm>
                    <a:prstGeom prst="rect">
                      <a:avLst/>
                    </a:prstGeom>
                  </pic:spPr>
                </pic:pic>
              </a:graphicData>
            </a:graphic>
            <wp14:sizeRelH relativeFrom="page">
              <wp14:pctWidth>0</wp14:pctWidth>
            </wp14:sizeRelH>
            <wp14:sizeRelV relativeFrom="page">
              <wp14:pctHeight>0</wp14:pctHeight>
            </wp14:sizeRelV>
          </wp:anchor>
        </w:drawing>
      </w:r>
    </w:p>
    <w:p w14:paraId="03B2F0E9" w14:textId="5F94854A" w:rsidR="006C6AD0" w:rsidRDefault="006C6AD0" w:rsidP="00623E17">
      <w:pPr>
        <w:ind w:left="936"/>
      </w:pPr>
    </w:p>
    <w:p w14:paraId="1ED0F4D3" w14:textId="6D254C77" w:rsidR="006C6AD0" w:rsidRDefault="006C6AD0" w:rsidP="00623E17">
      <w:pPr>
        <w:ind w:left="936"/>
      </w:pPr>
    </w:p>
    <w:p w14:paraId="34CE0453" w14:textId="38E0C98E" w:rsidR="006C6AD0" w:rsidRDefault="0092371F" w:rsidP="00425A3D">
      <w:pPr>
        <w:pStyle w:val="ListParagraph"/>
        <w:numPr>
          <w:ilvl w:val="0"/>
          <w:numId w:val="18"/>
        </w:numPr>
      </w:pPr>
      <w:r w:rsidRPr="0092371F">
        <w:drawing>
          <wp:anchor distT="0" distB="0" distL="114300" distR="114300" simplePos="0" relativeHeight="251699200" behindDoc="0" locked="0" layoutInCell="1" allowOverlap="1" wp14:anchorId="275AAFD2" wp14:editId="46A39F17">
            <wp:simplePos x="0" y="0"/>
            <wp:positionH relativeFrom="page">
              <wp:posOffset>1427578</wp:posOffset>
            </wp:positionH>
            <wp:positionV relativeFrom="paragraph">
              <wp:posOffset>388132</wp:posOffset>
            </wp:positionV>
            <wp:extent cx="4328160" cy="14935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8160" cy="1493520"/>
                    </a:xfrm>
                    <a:prstGeom prst="rect">
                      <a:avLst/>
                    </a:prstGeom>
                  </pic:spPr>
                </pic:pic>
              </a:graphicData>
            </a:graphic>
            <wp14:sizeRelH relativeFrom="page">
              <wp14:pctWidth>0</wp14:pctWidth>
            </wp14:sizeRelH>
            <wp14:sizeRelV relativeFrom="page">
              <wp14:pctHeight>0</wp14:pctHeight>
            </wp14:sizeRelV>
          </wp:anchor>
        </w:drawing>
      </w:r>
      <w:r w:rsidR="00CB694D">
        <w:t>Changes are merged to develop branch</w:t>
      </w:r>
      <w:r>
        <w:t>es</w:t>
      </w:r>
    </w:p>
    <w:p w14:paraId="030F3A80" w14:textId="4D96125B" w:rsidR="00A17BC5" w:rsidRDefault="00A17BC5" w:rsidP="00623E17">
      <w:pPr>
        <w:ind w:left="2160"/>
      </w:pPr>
    </w:p>
    <w:p w14:paraId="34A8ADAD" w14:textId="51897AB2" w:rsidR="00E658FC" w:rsidRPr="00324C76" w:rsidRDefault="00E658FC" w:rsidP="00623E17">
      <w:pPr>
        <w:ind w:left="2160"/>
      </w:pPr>
    </w:p>
    <w:p w14:paraId="07E9FECB" w14:textId="01D57D14" w:rsidR="00623B6D" w:rsidRDefault="0000635F" w:rsidP="000F45C0">
      <w:pPr>
        <w:pStyle w:val="Heading1"/>
      </w:pPr>
      <w:r>
        <w:t>S</w:t>
      </w:r>
      <w:r w:rsidR="002F62D6">
        <w:t>OU</w:t>
      </w:r>
      <w:r>
        <w:t>RCETREE (Optional)</w:t>
      </w:r>
    </w:p>
    <w:p w14:paraId="55645415" w14:textId="5B1C2CF2" w:rsidR="00D24752" w:rsidRDefault="002F62D6" w:rsidP="00D24752">
      <w:r>
        <w:t xml:space="preserve">Sourcetree is a free Git </w:t>
      </w:r>
      <w:r w:rsidR="00746D3D">
        <w:t xml:space="preserve">GUI </w:t>
      </w:r>
      <w:r>
        <w:t>client</w:t>
      </w:r>
      <w:r w:rsidR="00746D3D">
        <w:t xml:space="preserve"> for Windows/Mac </w:t>
      </w:r>
      <w:r>
        <w:t>manage</w:t>
      </w:r>
      <w:r w:rsidR="00746D3D">
        <w:t xml:space="preserve"> your git repositories. </w:t>
      </w:r>
      <w:r w:rsidR="00AB6DE4">
        <w:t xml:space="preserve">It can let us focus on coding rather than git management </w:t>
      </w:r>
    </w:p>
    <w:p w14:paraId="62F53879" w14:textId="74845DC2" w:rsidR="00AB6DE4" w:rsidRDefault="00AB6DE4" w:rsidP="00D24752"/>
    <w:p w14:paraId="150DD995" w14:textId="7FDF3E1C" w:rsidR="00AB6DE4" w:rsidRDefault="00F40C80" w:rsidP="00D24752">
      <w:hyperlink r:id="rId51" w:history="1">
        <w:r>
          <w:rPr>
            <w:rStyle w:val="Hyperlink"/>
          </w:rPr>
          <w:t>https://www.sourcetreeapp.com/</w:t>
        </w:r>
      </w:hyperlink>
    </w:p>
    <w:p w14:paraId="325EBA2C" w14:textId="77777777" w:rsidR="00F40C80" w:rsidRPr="00EC4783" w:rsidRDefault="00F40C80" w:rsidP="00D24752"/>
    <w:p w14:paraId="4EAA944F" w14:textId="64A61466" w:rsidR="00D24752" w:rsidRDefault="00D24752" w:rsidP="00D24752"/>
    <w:p w14:paraId="6BF5A4A1" w14:textId="1BD412E0" w:rsidR="00FE6B55" w:rsidRDefault="004412C2" w:rsidP="00D24752">
      <w:pPr>
        <w:jc w:val="center"/>
      </w:pPr>
      <w:bookmarkStart w:id="8" w:name="_GoBack"/>
      <w:r w:rsidRPr="004412C2">
        <w:rPr>
          <w:noProof/>
        </w:rPr>
        <w:lastRenderedPageBreak/>
        <w:drawing>
          <wp:anchor distT="0" distB="0" distL="114300" distR="114300" simplePos="0" relativeHeight="251700224" behindDoc="0" locked="0" layoutInCell="1" allowOverlap="1" wp14:anchorId="31E4EB4A" wp14:editId="258BF762">
            <wp:simplePos x="0" y="0"/>
            <wp:positionH relativeFrom="column">
              <wp:posOffset>-1123</wp:posOffset>
            </wp:positionH>
            <wp:positionV relativeFrom="paragraph">
              <wp:posOffset>-244</wp:posOffset>
            </wp:positionV>
            <wp:extent cx="6475730" cy="3413125"/>
            <wp:effectExtent l="0" t="0" r="127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5730" cy="3413125"/>
                    </a:xfrm>
                    <a:prstGeom prst="rect">
                      <a:avLst/>
                    </a:prstGeom>
                  </pic:spPr>
                </pic:pic>
              </a:graphicData>
            </a:graphic>
            <wp14:sizeRelH relativeFrom="page">
              <wp14:pctWidth>0</wp14:pctWidth>
            </wp14:sizeRelH>
            <wp14:sizeRelV relativeFrom="page">
              <wp14:pctHeight>0</wp14:pctHeight>
            </wp14:sizeRelV>
          </wp:anchor>
        </w:drawing>
      </w:r>
      <w:bookmarkEnd w:id="8"/>
      <w:r w:rsidR="00351C66" w:rsidRPr="00351C66">
        <w:rPr>
          <w:noProof/>
        </w:rPr>
        <w:t xml:space="preserve"> </w:t>
      </w:r>
    </w:p>
    <w:p w14:paraId="010871B2" w14:textId="41788B73" w:rsidR="00D24752" w:rsidRPr="00EB22E6" w:rsidRDefault="00D24752" w:rsidP="00D24752">
      <w:pPr>
        <w:jc w:val="center"/>
      </w:pPr>
      <w:r>
        <w:t>END of Document</w:t>
      </w:r>
    </w:p>
    <w:p w14:paraId="2361B9A5" w14:textId="28D502C5" w:rsidR="00C23A36" w:rsidRPr="003F3743" w:rsidRDefault="00C23A36" w:rsidP="00C23A36"/>
    <w:p w14:paraId="771BB00D" w14:textId="18F8BDF5" w:rsidR="00C23A36" w:rsidRDefault="00C23A36" w:rsidP="00C94A5C"/>
    <w:p w14:paraId="10F00D9A" w14:textId="4EDC88CD" w:rsidR="00A17BC5" w:rsidRPr="003F3743" w:rsidRDefault="00A17BC5" w:rsidP="00C94A5C"/>
    <w:sectPr w:rsidR="00A17BC5" w:rsidRPr="003F3743" w:rsidSect="009343F5">
      <w:headerReference w:type="default" r:id="rId53"/>
      <w:footerReference w:type="default" r:id="rId54"/>
      <w:headerReference w:type="first" r:id="rId55"/>
      <w:pgSz w:w="11900" w:h="16840"/>
      <w:pgMar w:top="2268" w:right="851" w:bottom="1134" w:left="85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3A07B" w14:textId="77777777" w:rsidR="00425A3D" w:rsidRDefault="00425A3D" w:rsidP="003D426D">
      <w:pPr>
        <w:spacing w:before="0" w:after="0" w:line="240" w:lineRule="auto"/>
      </w:pPr>
      <w:r>
        <w:separator/>
      </w:r>
    </w:p>
  </w:endnote>
  <w:endnote w:type="continuationSeparator" w:id="0">
    <w:p w14:paraId="031EBAF5" w14:textId="77777777" w:rsidR="00425A3D" w:rsidRDefault="00425A3D" w:rsidP="003D426D">
      <w:pPr>
        <w:spacing w:before="0" w:after="0" w:line="240" w:lineRule="auto"/>
      </w:pPr>
      <w:r>
        <w:continuationSeparator/>
      </w:r>
    </w:p>
  </w:endnote>
  <w:endnote w:type="continuationNotice" w:id="1">
    <w:p w14:paraId="3CA510D0" w14:textId="77777777" w:rsidR="00425A3D" w:rsidRDefault="00425A3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Regular">
    <w:altName w:val="Arial"/>
    <w:panose1 w:val="00000000000000000000"/>
    <w:charset w:val="00"/>
    <w:family w:val="roman"/>
    <w:notTrueType/>
    <w:pitch w:val="default"/>
  </w:font>
  <w:font w:name="Arial Italic">
    <w:panose1 w:val="00000000000000000000"/>
    <w:charset w:val="00"/>
    <w:family w:val="roman"/>
    <w:notTrueType/>
    <w:pitch w:val="default"/>
  </w:font>
  <w:font w:name="Lucida Grande">
    <w:altName w:val="Calibr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0" w:type="dxa"/>
      <w:tblCellMar>
        <w:left w:w="0" w:type="dxa"/>
        <w:right w:w="0" w:type="dxa"/>
      </w:tblCellMar>
      <w:tblLook w:val="04A0" w:firstRow="1" w:lastRow="0" w:firstColumn="1" w:lastColumn="0" w:noHBand="0" w:noVBand="1"/>
    </w:tblPr>
    <w:tblGrid>
      <w:gridCol w:w="4860"/>
      <w:gridCol w:w="5340"/>
    </w:tblGrid>
    <w:tr w:rsidR="00653375" w14:paraId="596A0AC5" w14:textId="77777777" w:rsidTr="009343F5">
      <w:trPr>
        <w:trHeight w:val="283"/>
      </w:trPr>
      <w:tc>
        <w:tcPr>
          <w:tcW w:w="4860" w:type="dxa"/>
          <w:vAlign w:val="bottom"/>
        </w:tcPr>
        <w:sdt>
          <w:sdtPr>
            <w:alias w:val="Titolo"/>
            <w:tag w:val=""/>
            <w:id w:val="-331142497"/>
            <w:dataBinding w:prefixMappings="xmlns:ns0='http://purl.org/dc/elements/1.1/' xmlns:ns1='http://schemas.openxmlformats.org/package/2006/metadata/core-properties' " w:xpath="/ns1:coreProperties[1]/ns0:title[1]" w:storeItemID="{6C3C8BC8-F283-45AE-878A-BAB7291924A1}"/>
            <w:text/>
          </w:sdtPr>
          <w:sdtEndPr/>
          <w:sdtContent>
            <w:p w14:paraId="3824EF7C" w14:textId="407FC6F6" w:rsidR="00653375" w:rsidRPr="001B6882" w:rsidRDefault="00653375" w:rsidP="001B6882">
              <w:pPr>
                <w:pStyle w:val="Footer"/>
              </w:pPr>
              <w:r w:rsidRPr="001B6882">
                <w:t xml:space="preserve">API </w:t>
              </w:r>
              <w:r w:rsidR="0009155A">
                <w:t>Training Exercise</w:t>
              </w:r>
            </w:p>
          </w:sdtContent>
        </w:sdt>
        <w:p w14:paraId="3D78F228" w14:textId="3FA5EF0B" w:rsidR="00653375" w:rsidRPr="004806FF" w:rsidRDefault="00653375" w:rsidP="001B6882">
          <w:pPr>
            <w:pStyle w:val="Footer"/>
            <w:rPr>
              <w:lang w:val="en-US"/>
            </w:rPr>
          </w:pPr>
        </w:p>
      </w:tc>
      <w:tc>
        <w:tcPr>
          <w:tcW w:w="5340" w:type="dxa"/>
          <w:vAlign w:val="bottom"/>
        </w:tcPr>
        <w:p w14:paraId="63EEC0DF" w14:textId="77777777" w:rsidR="00653375" w:rsidRDefault="00653375" w:rsidP="00F60F35">
          <w:pPr>
            <w:pStyle w:val="Footer"/>
            <w:tabs>
              <w:tab w:val="clear" w:pos="4320"/>
            </w:tabs>
            <w:jc w:val="right"/>
          </w:pPr>
          <w:r w:rsidRPr="00442DCF">
            <w:fldChar w:fldCharType="begin"/>
          </w:r>
          <w:r w:rsidRPr="00442DCF">
            <w:instrText xml:space="preserve"> PAGE  \* LOWER </w:instrText>
          </w:r>
          <w:r w:rsidRPr="00442DCF">
            <w:fldChar w:fldCharType="separate"/>
          </w:r>
          <w:r>
            <w:rPr>
              <w:noProof/>
            </w:rPr>
            <w:t>2</w:t>
          </w:r>
          <w:r w:rsidRPr="00442DCF">
            <w:fldChar w:fldCharType="end"/>
          </w:r>
        </w:p>
      </w:tc>
    </w:tr>
  </w:tbl>
  <w:p w14:paraId="542C06A6" w14:textId="77777777" w:rsidR="00653375" w:rsidRPr="00F60F35" w:rsidRDefault="00653375" w:rsidP="00F60F35">
    <w:pPr>
      <w:pStyle w:val="interlinea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ACC00" w14:textId="77777777" w:rsidR="00425A3D" w:rsidRDefault="00425A3D" w:rsidP="003D426D">
      <w:pPr>
        <w:spacing w:before="0" w:after="0" w:line="240" w:lineRule="auto"/>
      </w:pPr>
      <w:r>
        <w:separator/>
      </w:r>
    </w:p>
  </w:footnote>
  <w:footnote w:type="continuationSeparator" w:id="0">
    <w:p w14:paraId="27EE363C" w14:textId="77777777" w:rsidR="00425A3D" w:rsidRDefault="00425A3D" w:rsidP="003D426D">
      <w:pPr>
        <w:spacing w:before="0" w:after="0" w:line="240" w:lineRule="auto"/>
      </w:pPr>
      <w:r>
        <w:continuationSeparator/>
      </w:r>
    </w:p>
  </w:footnote>
  <w:footnote w:type="continuationNotice" w:id="1">
    <w:p w14:paraId="2C9DBCAC" w14:textId="77777777" w:rsidR="00425A3D" w:rsidRDefault="00425A3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59FC" w14:textId="77777777" w:rsidR="00653375" w:rsidRDefault="00653375" w:rsidP="00EC4907">
    <w:pPr>
      <w:pStyle w:val="Header"/>
      <w:framePr w:hSpace="0" w:vSpace="0" w:wrap="auto" w:vAnchor="margin" w:yAlign="inline"/>
    </w:pPr>
    <w:r>
      <w:rPr>
        <w:noProof/>
        <w:lang w:val="en-US" w:eastAsia="en-US"/>
      </w:rPr>
      <w:drawing>
        <wp:anchor distT="0" distB="0" distL="114300" distR="114300" simplePos="0" relativeHeight="251658242" behindDoc="1" locked="1" layoutInCell="0" allowOverlap="1" wp14:anchorId="666F25F6" wp14:editId="3A0431AD">
          <wp:simplePos x="0" y="0"/>
          <wp:positionH relativeFrom="column">
            <wp:posOffset>5216525</wp:posOffset>
          </wp:positionH>
          <wp:positionV relativeFrom="page">
            <wp:posOffset>0</wp:posOffset>
          </wp:positionV>
          <wp:extent cx="1799590" cy="1439545"/>
          <wp:effectExtent l="0" t="0" r="0" b="8255"/>
          <wp:wrapNone/>
          <wp:docPr id="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1">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0" w:type="dxa"/>
        <w:right w:w="0" w:type="dxa"/>
      </w:tblCellMar>
      <w:tblLook w:val="04A0" w:firstRow="1" w:lastRow="0" w:firstColumn="1" w:lastColumn="0" w:noHBand="0" w:noVBand="1"/>
    </w:tblPr>
    <w:tblGrid>
      <w:gridCol w:w="425"/>
      <w:gridCol w:w="6955"/>
    </w:tblGrid>
    <w:tr w:rsidR="00653375" w14:paraId="7DCD306E" w14:textId="77777777" w:rsidTr="005C4216">
      <w:trPr>
        <w:cantSplit/>
        <w:trHeight w:hRule="exact" w:val="454"/>
      </w:trPr>
      <w:tc>
        <w:tcPr>
          <w:tcW w:w="425" w:type="dxa"/>
        </w:tcPr>
        <w:p w14:paraId="254463E1" w14:textId="77777777" w:rsidR="00653375" w:rsidRDefault="00653375" w:rsidP="00C94A5C">
          <w:pPr>
            <w:pStyle w:val="Header"/>
            <w:framePr w:hSpace="0" w:vSpace="0" w:wrap="auto" w:vAnchor="margin" w:yAlign="inline"/>
            <w:rPr>
              <w:noProof/>
            </w:rPr>
          </w:pPr>
          <w:r>
            <w:rPr>
              <w:noProof/>
              <w:lang w:val="en-US" w:eastAsia="en-US"/>
            </w:rPr>
            <w:drawing>
              <wp:anchor distT="0" distB="0" distL="114300" distR="114300" simplePos="0" relativeHeight="251658240" behindDoc="1" locked="0" layoutInCell="1" allowOverlap="1" wp14:anchorId="1891EA9B" wp14:editId="30E20BF5">
                <wp:simplePos x="0" y="0"/>
                <wp:positionH relativeFrom="column">
                  <wp:posOffset>-360045</wp:posOffset>
                </wp:positionH>
                <wp:positionV relativeFrom="paragraph">
                  <wp:posOffset>0</wp:posOffset>
                </wp:positionV>
                <wp:extent cx="360000" cy="2512800"/>
                <wp:effectExtent l="0" t="0" r="2540" b="19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0" cy="2512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55" w:type="dxa"/>
        </w:tcPr>
        <w:p w14:paraId="4BB870D3" w14:textId="77777777" w:rsidR="00653375" w:rsidRPr="009A375A" w:rsidRDefault="00653375" w:rsidP="00C94A5C">
          <w:pPr>
            <w:pStyle w:val="GcoverGeneraliGroup"/>
          </w:pPr>
          <w:r>
            <w:rPr>
              <w:noProof/>
              <w:lang w:val="en-US" w:eastAsia="en-US"/>
            </w:rPr>
            <w:drawing>
              <wp:anchor distT="0" distB="0" distL="114300" distR="114300" simplePos="0" relativeHeight="251658241" behindDoc="1" locked="1" layoutInCell="0" allowOverlap="1" wp14:anchorId="3D6749C4" wp14:editId="47027E2E">
                <wp:simplePos x="0" y="0"/>
                <wp:positionH relativeFrom="column">
                  <wp:posOffset>5216525</wp:posOffset>
                </wp:positionH>
                <wp:positionV relativeFrom="page">
                  <wp:posOffset>0</wp:posOffset>
                </wp:positionV>
                <wp:extent cx="1800000" cy="1440000"/>
                <wp:effectExtent l="0" t="0" r="0" b="8255"/>
                <wp:wrapNone/>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2">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14:sizeRelH relativeFrom="page">
                  <wp14:pctWidth>0</wp14:pctWidth>
                </wp14:sizeRelH>
                <wp14:sizeRelV relativeFrom="page">
                  <wp14:pctHeight>0</wp14:pctHeight>
                </wp14:sizeRelV>
              </wp:anchor>
            </w:drawing>
          </w:r>
        </w:p>
      </w:tc>
    </w:tr>
    <w:tr w:rsidR="00653375" w:rsidRPr="006E47D9" w14:paraId="0DCFECED" w14:textId="77777777" w:rsidTr="005C4216">
      <w:trPr>
        <w:cantSplit/>
        <w:trHeight w:hRule="exact" w:val="3317"/>
      </w:trPr>
      <w:tc>
        <w:tcPr>
          <w:tcW w:w="425" w:type="dxa"/>
          <w:vMerge w:val="restart"/>
        </w:tcPr>
        <w:p w14:paraId="43C7EDBD" w14:textId="77777777" w:rsidR="00653375" w:rsidRDefault="00653375" w:rsidP="00C94A5C">
          <w:pPr>
            <w:pStyle w:val="Header"/>
            <w:framePr w:hSpace="0" w:vSpace="0" w:wrap="auto" w:vAnchor="margin" w:yAlign="inline"/>
          </w:pPr>
        </w:p>
      </w:tc>
      <w:tc>
        <w:tcPr>
          <w:tcW w:w="6955" w:type="dxa"/>
        </w:tcPr>
        <w:p w14:paraId="67F83636" w14:textId="191E0B3B" w:rsidR="00653375" w:rsidRPr="00967B61" w:rsidRDefault="00653375" w:rsidP="00C94A5C">
          <w:pPr>
            <w:pStyle w:val="GcoverGeneraliGroup"/>
            <w:rPr>
              <w:lang w:val="en-US"/>
            </w:rPr>
          </w:pPr>
          <w:r w:rsidRPr="00967B61">
            <w:rPr>
              <w:lang w:val="en-US"/>
            </w:rPr>
            <w:t xml:space="preserve">Generali </w:t>
          </w:r>
          <w:r w:rsidR="002624B0">
            <w:rPr>
              <w:lang w:val="en-US"/>
            </w:rPr>
            <w:t>Asia Regional Office</w:t>
          </w:r>
        </w:p>
        <w:p w14:paraId="3844AB8E" w14:textId="77777777" w:rsidR="00653375" w:rsidRPr="00967B61" w:rsidRDefault="00653375" w:rsidP="00C94A5C">
          <w:pPr>
            <w:pStyle w:val="GcoverTitle"/>
            <w:rPr>
              <w:lang w:val="en-US"/>
            </w:rPr>
          </w:pPr>
        </w:p>
        <w:sdt>
          <w:sdtPr>
            <w:rPr>
              <w:lang w:val="en-US"/>
            </w:rPr>
            <w:alias w:val="Titolo"/>
            <w:tag w:val=""/>
            <w:id w:val="-172259696"/>
            <w:dataBinding w:prefixMappings="xmlns:ns0='http://purl.org/dc/elements/1.1/' xmlns:ns1='http://schemas.openxmlformats.org/package/2006/metadata/core-properties' " w:xpath="/ns1:coreProperties[1]/ns0:title[1]" w:storeItemID="{6C3C8BC8-F283-45AE-878A-BAB7291924A1}"/>
            <w:text/>
          </w:sdtPr>
          <w:sdtEndPr/>
          <w:sdtContent>
            <w:p w14:paraId="3D763CAE" w14:textId="1EFF3521" w:rsidR="00653375" w:rsidRPr="00967B61" w:rsidRDefault="0009155A" w:rsidP="00C94A5C">
              <w:pPr>
                <w:pStyle w:val="GcoverTitle"/>
                <w:rPr>
                  <w:lang w:val="en-US"/>
                </w:rPr>
              </w:pPr>
              <w:r>
                <w:rPr>
                  <w:lang w:val="en-US"/>
                </w:rPr>
                <w:t>API Training Exercise</w:t>
              </w:r>
            </w:p>
          </w:sdtContent>
        </w:sdt>
        <w:p w14:paraId="1BBC6CC9" w14:textId="77777777" w:rsidR="00653375" w:rsidRDefault="00653375" w:rsidP="00C94A5C">
          <w:pPr>
            <w:pStyle w:val="Gcoversubtitle"/>
            <w:rPr>
              <w:lang w:val="en-US"/>
            </w:rPr>
          </w:pPr>
          <w:r>
            <w:rPr>
              <w:lang w:val="en-US"/>
            </w:rPr>
            <w:t xml:space="preserve">Cookbook </w:t>
          </w:r>
        </w:p>
        <w:p w14:paraId="4B39534D" w14:textId="77777777" w:rsidR="00653375" w:rsidRDefault="00653375" w:rsidP="00C94A5C">
          <w:pPr>
            <w:pStyle w:val="Gcoversubtitle"/>
            <w:rPr>
              <w:lang w:val="en-US"/>
            </w:rPr>
          </w:pPr>
        </w:p>
        <w:p w14:paraId="17C4CDC4" w14:textId="50B02EC5" w:rsidR="007A3C24" w:rsidRDefault="00653375" w:rsidP="00C94A5C">
          <w:pPr>
            <w:pStyle w:val="Gcoversubtitle"/>
            <w:rPr>
              <w:lang w:val="en-US"/>
            </w:rPr>
          </w:pPr>
          <w:r>
            <w:rPr>
              <w:lang w:val="en-US"/>
            </w:rPr>
            <w:t>Ver. 1.</w:t>
          </w:r>
          <w:r w:rsidR="002C2A2C">
            <w:rPr>
              <w:lang w:val="en-US"/>
            </w:rPr>
            <w:t>5</w:t>
          </w:r>
          <w:r>
            <w:rPr>
              <w:lang w:val="en-US"/>
            </w:rPr>
            <w:t xml:space="preserve"> </w:t>
          </w:r>
        </w:p>
        <w:p w14:paraId="2238A6D0" w14:textId="77777777" w:rsidR="00FC6A35" w:rsidRDefault="00FC6A35" w:rsidP="00C94A5C">
          <w:pPr>
            <w:pStyle w:val="Gcoversubtitle"/>
            <w:rPr>
              <w:lang w:val="en-US"/>
            </w:rPr>
          </w:pPr>
        </w:p>
        <w:p w14:paraId="69C231F7" w14:textId="0460FC89" w:rsidR="00653375" w:rsidRDefault="00653375" w:rsidP="00C94A5C">
          <w:pPr>
            <w:pStyle w:val="Gcoversubtitle"/>
            <w:rPr>
              <w:lang w:val="en-US"/>
            </w:rPr>
          </w:pPr>
          <w:r>
            <w:rPr>
              <w:lang w:val="en-US"/>
            </w:rPr>
            <w:t>November 2019</w:t>
          </w:r>
        </w:p>
        <w:p w14:paraId="7C02ADBC" w14:textId="1B74A606" w:rsidR="00653375" w:rsidRPr="00967B61" w:rsidRDefault="00653375" w:rsidP="00C94A5C">
          <w:pPr>
            <w:pStyle w:val="Gcoversubtitle"/>
            <w:rPr>
              <w:b/>
              <w:lang w:val="en-US"/>
            </w:rPr>
          </w:pPr>
        </w:p>
      </w:tc>
    </w:tr>
    <w:tr w:rsidR="00653375" w14:paraId="5C88FEA2" w14:textId="77777777" w:rsidTr="005C4216">
      <w:trPr>
        <w:cantSplit/>
        <w:trHeight w:hRule="exact" w:val="363"/>
      </w:trPr>
      <w:tc>
        <w:tcPr>
          <w:tcW w:w="425" w:type="dxa"/>
          <w:vMerge/>
        </w:tcPr>
        <w:p w14:paraId="7CC0FBAA" w14:textId="77777777" w:rsidR="00653375" w:rsidRPr="00967B61" w:rsidRDefault="00653375" w:rsidP="00C94A5C">
          <w:pPr>
            <w:pStyle w:val="Header"/>
            <w:framePr w:hSpace="0" w:vSpace="0" w:wrap="auto" w:vAnchor="margin" w:yAlign="inline"/>
            <w:rPr>
              <w:lang w:val="en-US"/>
            </w:rPr>
          </w:pPr>
        </w:p>
      </w:tc>
      <w:tc>
        <w:tcPr>
          <w:tcW w:w="6955" w:type="dxa"/>
        </w:tcPr>
        <w:p w14:paraId="1283921C" w14:textId="77777777" w:rsidR="00653375" w:rsidRDefault="00653375" w:rsidP="00C94A5C">
          <w:pPr>
            <w:pStyle w:val="Gcoverwebsitesite"/>
          </w:pPr>
          <w:r>
            <w:t>generali.com</w:t>
          </w:r>
        </w:p>
      </w:tc>
    </w:tr>
  </w:tbl>
  <w:p w14:paraId="0E9D6B1D" w14:textId="77777777" w:rsidR="00653375" w:rsidRPr="00967B61" w:rsidRDefault="00653375" w:rsidP="00967B61">
    <w:pPr>
      <w:pStyle w:val="Header"/>
      <w:framePr w:hSpace="0" w:vSpace="0" w:wrap="auto" w:vAnchor="margin" w:yAlign="in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1" w15:restartNumberingAfterBreak="0">
    <w:nsid w:val="08000FB4"/>
    <w:multiLevelType w:val="hybridMultilevel"/>
    <w:tmpl w:val="A8E4C398"/>
    <w:lvl w:ilvl="0" w:tplc="20DC21AC">
      <w:start w:val="1"/>
      <w:numFmt w:val="decimal"/>
      <w:pStyle w:val="ListParagraph"/>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0C097052"/>
    <w:multiLevelType w:val="hybridMultilevel"/>
    <w:tmpl w:val="2E12D5FA"/>
    <w:lvl w:ilvl="0" w:tplc="5F78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FF43AB"/>
    <w:multiLevelType w:val="hybridMultilevel"/>
    <w:tmpl w:val="6C601C40"/>
    <w:lvl w:ilvl="0" w:tplc="53D6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DF31CE"/>
    <w:multiLevelType w:val="hybridMultilevel"/>
    <w:tmpl w:val="45EE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F7D04"/>
    <w:multiLevelType w:val="hybridMultilevel"/>
    <w:tmpl w:val="31A85FD8"/>
    <w:lvl w:ilvl="0" w:tplc="3BE8B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61155B"/>
    <w:multiLevelType w:val="hybridMultilevel"/>
    <w:tmpl w:val="276CBFB8"/>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31F70C39"/>
    <w:multiLevelType w:val="hybridMultilevel"/>
    <w:tmpl w:val="02361E3C"/>
    <w:lvl w:ilvl="0" w:tplc="7E40E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DE110D"/>
    <w:multiLevelType w:val="hybridMultilevel"/>
    <w:tmpl w:val="0A9A1CF2"/>
    <w:lvl w:ilvl="0" w:tplc="BF2C8E7E">
      <w:start w:val="1"/>
      <w:numFmt w:val="bullet"/>
      <w:pStyle w:val="textbullet"/>
      <w:lvlText w:val=""/>
      <w:lvlJc w:val="left"/>
      <w:pPr>
        <w:ind w:left="720" w:hanging="360"/>
      </w:pPr>
      <w:rPr>
        <w:rFonts w:ascii="Symbol" w:hAnsi="Symbol" w:hint="default"/>
        <w:color w:val="BD2027"/>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6F11F5"/>
    <w:multiLevelType w:val="hybridMultilevel"/>
    <w:tmpl w:val="F1D04DA6"/>
    <w:lvl w:ilvl="0" w:tplc="0EA2B9B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42253D3C"/>
    <w:multiLevelType w:val="hybridMultilevel"/>
    <w:tmpl w:val="F252D9DE"/>
    <w:lvl w:ilvl="0" w:tplc="981E46AE">
      <w:start w:val="1"/>
      <w:numFmt w:val="bullet"/>
      <w:pStyle w:val="Tabletxt2leve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315C62"/>
    <w:multiLevelType w:val="hybridMultilevel"/>
    <w:tmpl w:val="DC229C5C"/>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459E712F"/>
    <w:multiLevelType w:val="hybridMultilevel"/>
    <w:tmpl w:val="F4D29D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F629C1"/>
    <w:multiLevelType w:val="hybridMultilevel"/>
    <w:tmpl w:val="4DF0787A"/>
    <w:lvl w:ilvl="0" w:tplc="8354C8A8">
      <w:start w:val="1"/>
      <w:numFmt w:val="bullet"/>
      <w:pStyle w:val="tabletxt3levelbullet"/>
      <w:lvlText w:val="-"/>
      <w:lvlJc w:val="left"/>
      <w:pPr>
        <w:ind w:left="720" w:hanging="360"/>
      </w:pPr>
      <w:rPr>
        <w:rFonts w:ascii="Arial" w:hAnsi="Aria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F88575D"/>
    <w:multiLevelType w:val="hybridMultilevel"/>
    <w:tmpl w:val="BC629524"/>
    <w:lvl w:ilvl="0" w:tplc="0E505FEE">
      <w:start w:val="1"/>
      <w:numFmt w:val="bullet"/>
      <w:pStyle w:val="BulletLevel5"/>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0375E4F"/>
    <w:multiLevelType w:val="multilevel"/>
    <w:tmpl w:val="2C1EF55E"/>
    <w:lvl w:ilvl="0">
      <w:start w:val="1"/>
      <w:numFmt w:val="decimal"/>
      <w:pStyle w:val="Heading1"/>
      <w:lvlText w:val="%1"/>
      <w:lvlJc w:val="left"/>
      <w:pPr>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AF72E1A"/>
    <w:multiLevelType w:val="hybridMultilevel"/>
    <w:tmpl w:val="9EDE589C"/>
    <w:lvl w:ilvl="0" w:tplc="F3800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4"/>
  </w:num>
  <w:num w:numId="3">
    <w:abstractNumId w:val="9"/>
  </w:num>
  <w:num w:numId="4">
    <w:abstractNumId w:val="16"/>
  </w:num>
  <w:num w:numId="5">
    <w:abstractNumId w:val="6"/>
  </w:num>
  <w:num w:numId="6">
    <w:abstractNumId w:val="15"/>
  </w:num>
  <w:num w:numId="7">
    <w:abstractNumId w:val="0"/>
  </w:num>
  <w:num w:numId="8">
    <w:abstractNumId w:val="13"/>
  </w:num>
  <w:num w:numId="9">
    <w:abstractNumId w:val="10"/>
  </w:num>
  <w:num w:numId="10">
    <w:abstractNumId w:val="2"/>
  </w:num>
  <w:num w:numId="11">
    <w:abstractNumId w:val="4"/>
  </w:num>
  <w:num w:numId="12">
    <w:abstractNumId w:val="17"/>
  </w:num>
  <w:num w:numId="13">
    <w:abstractNumId w:val="8"/>
  </w:num>
  <w:num w:numId="14">
    <w:abstractNumId w:val="3"/>
  </w:num>
  <w:num w:numId="15">
    <w:abstractNumId w:val="5"/>
  </w:num>
  <w:num w:numId="16">
    <w:abstractNumId w:val="7"/>
  </w:num>
  <w:num w:numId="17">
    <w:abstractNumId w:val="1"/>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69"/>
    <w:rsid w:val="00000A7F"/>
    <w:rsid w:val="0000635F"/>
    <w:rsid w:val="000078DA"/>
    <w:rsid w:val="00012EBE"/>
    <w:rsid w:val="000171F7"/>
    <w:rsid w:val="00030CBD"/>
    <w:rsid w:val="0003162F"/>
    <w:rsid w:val="00031698"/>
    <w:rsid w:val="00052708"/>
    <w:rsid w:val="00052EED"/>
    <w:rsid w:val="000633BF"/>
    <w:rsid w:val="00071F47"/>
    <w:rsid w:val="00090452"/>
    <w:rsid w:val="00090AC2"/>
    <w:rsid w:val="0009155A"/>
    <w:rsid w:val="000A456E"/>
    <w:rsid w:val="000A5B8E"/>
    <w:rsid w:val="000B3FD8"/>
    <w:rsid w:val="000B6700"/>
    <w:rsid w:val="000C114B"/>
    <w:rsid w:val="000C234D"/>
    <w:rsid w:val="000C2A3E"/>
    <w:rsid w:val="000C38B5"/>
    <w:rsid w:val="000C4EE3"/>
    <w:rsid w:val="000D6F7D"/>
    <w:rsid w:val="000D7CBD"/>
    <w:rsid w:val="000E13DA"/>
    <w:rsid w:val="000E5F91"/>
    <w:rsid w:val="000E6FC5"/>
    <w:rsid w:val="000F1C34"/>
    <w:rsid w:val="000F45C0"/>
    <w:rsid w:val="000F71FE"/>
    <w:rsid w:val="000F7A73"/>
    <w:rsid w:val="00101A56"/>
    <w:rsid w:val="001055A9"/>
    <w:rsid w:val="00107224"/>
    <w:rsid w:val="00107993"/>
    <w:rsid w:val="00110245"/>
    <w:rsid w:val="00110BC7"/>
    <w:rsid w:val="001212BA"/>
    <w:rsid w:val="00124703"/>
    <w:rsid w:val="001268CD"/>
    <w:rsid w:val="001312F8"/>
    <w:rsid w:val="0013641B"/>
    <w:rsid w:val="00141DD5"/>
    <w:rsid w:val="00142E09"/>
    <w:rsid w:val="00146042"/>
    <w:rsid w:val="001544B7"/>
    <w:rsid w:val="00170335"/>
    <w:rsid w:val="0018462B"/>
    <w:rsid w:val="00185BC0"/>
    <w:rsid w:val="0019399E"/>
    <w:rsid w:val="001A7BBA"/>
    <w:rsid w:val="001B3C87"/>
    <w:rsid w:val="001B4EC4"/>
    <w:rsid w:val="001B6882"/>
    <w:rsid w:val="001C7992"/>
    <w:rsid w:val="001D544A"/>
    <w:rsid w:val="001E4217"/>
    <w:rsid w:val="001E4D73"/>
    <w:rsid w:val="001E51C4"/>
    <w:rsid w:val="001E754B"/>
    <w:rsid w:val="001F00B1"/>
    <w:rsid w:val="001F0FD5"/>
    <w:rsid w:val="001F5C19"/>
    <w:rsid w:val="001F7D75"/>
    <w:rsid w:val="00200D51"/>
    <w:rsid w:val="00205674"/>
    <w:rsid w:val="00206BBF"/>
    <w:rsid w:val="0021139A"/>
    <w:rsid w:val="00222CDE"/>
    <w:rsid w:val="0022471C"/>
    <w:rsid w:val="00231E69"/>
    <w:rsid w:val="002327B2"/>
    <w:rsid w:val="00240920"/>
    <w:rsid w:val="00242E0F"/>
    <w:rsid w:val="00246E8E"/>
    <w:rsid w:val="00247CE6"/>
    <w:rsid w:val="00253116"/>
    <w:rsid w:val="00255E9A"/>
    <w:rsid w:val="00256BE9"/>
    <w:rsid w:val="002624B0"/>
    <w:rsid w:val="00267141"/>
    <w:rsid w:val="00276F05"/>
    <w:rsid w:val="002830C7"/>
    <w:rsid w:val="00283969"/>
    <w:rsid w:val="00286E83"/>
    <w:rsid w:val="002928DD"/>
    <w:rsid w:val="002930B4"/>
    <w:rsid w:val="00297784"/>
    <w:rsid w:val="002A6D29"/>
    <w:rsid w:val="002A7E60"/>
    <w:rsid w:val="002C0F77"/>
    <w:rsid w:val="002C2A2C"/>
    <w:rsid w:val="002C36AE"/>
    <w:rsid w:val="002D2B31"/>
    <w:rsid w:val="002E2648"/>
    <w:rsid w:val="002E73D8"/>
    <w:rsid w:val="002F62D6"/>
    <w:rsid w:val="00302A36"/>
    <w:rsid w:val="003145B8"/>
    <w:rsid w:val="0031519E"/>
    <w:rsid w:val="0032160E"/>
    <w:rsid w:val="00324C76"/>
    <w:rsid w:val="00325022"/>
    <w:rsid w:val="00331C2D"/>
    <w:rsid w:val="00334B12"/>
    <w:rsid w:val="00342E98"/>
    <w:rsid w:val="003470D9"/>
    <w:rsid w:val="00351C66"/>
    <w:rsid w:val="00355F54"/>
    <w:rsid w:val="00362EA7"/>
    <w:rsid w:val="00366E0B"/>
    <w:rsid w:val="003723ED"/>
    <w:rsid w:val="00373F44"/>
    <w:rsid w:val="00375279"/>
    <w:rsid w:val="003759C1"/>
    <w:rsid w:val="00375F89"/>
    <w:rsid w:val="00376528"/>
    <w:rsid w:val="00377B3A"/>
    <w:rsid w:val="00392482"/>
    <w:rsid w:val="003A56A1"/>
    <w:rsid w:val="003B001A"/>
    <w:rsid w:val="003B4F7A"/>
    <w:rsid w:val="003B54AD"/>
    <w:rsid w:val="003C3586"/>
    <w:rsid w:val="003C3909"/>
    <w:rsid w:val="003C3A96"/>
    <w:rsid w:val="003C66C1"/>
    <w:rsid w:val="003C67A5"/>
    <w:rsid w:val="003D2822"/>
    <w:rsid w:val="003D426D"/>
    <w:rsid w:val="003D43E2"/>
    <w:rsid w:val="003D5DF7"/>
    <w:rsid w:val="003E2DEB"/>
    <w:rsid w:val="003E48FE"/>
    <w:rsid w:val="003E612B"/>
    <w:rsid w:val="003E6CD7"/>
    <w:rsid w:val="003F3743"/>
    <w:rsid w:val="003F757B"/>
    <w:rsid w:val="00404A21"/>
    <w:rsid w:val="00405D03"/>
    <w:rsid w:val="00410978"/>
    <w:rsid w:val="00414840"/>
    <w:rsid w:val="004173DC"/>
    <w:rsid w:val="00423288"/>
    <w:rsid w:val="00425A3D"/>
    <w:rsid w:val="004412C2"/>
    <w:rsid w:val="00446C1D"/>
    <w:rsid w:val="004504EB"/>
    <w:rsid w:val="0045302A"/>
    <w:rsid w:val="004601E5"/>
    <w:rsid w:val="0046126D"/>
    <w:rsid w:val="0046155C"/>
    <w:rsid w:val="004663B2"/>
    <w:rsid w:val="004775A5"/>
    <w:rsid w:val="00480406"/>
    <w:rsid w:val="004806FF"/>
    <w:rsid w:val="004902FC"/>
    <w:rsid w:val="004919B5"/>
    <w:rsid w:val="00492292"/>
    <w:rsid w:val="00493271"/>
    <w:rsid w:val="00494648"/>
    <w:rsid w:val="004A6C4A"/>
    <w:rsid w:val="004B217C"/>
    <w:rsid w:val="004B46E3"/>
    <w:rsid w:val="004B4774"/>
    <w:rsid w:val="004B6054"/>
    <w:rsid w:val="004C084B"/>
    <w:rsid w:val="004C0D01"/>
    <w:rsid w:val="004C12FD"/>
    <w:rsid w:val="004C589B"/>
    <w:rsid w:val="004C5B62"/>
    <w:rsid w:val="004D2424"/>
    <w:rsid w:val="004E0B97"/>
    <w:rsid w:val="004E130D"/>
    <w:rsid w:val="004E18A1"/>
    <w:rsid w:val="004E7340"/>
    <w:rsid w:val="004F4267"/>
    <w:rsid w:val="004F5904"/>
    <w:rsid w:val="004F5F7E"/>
    <w:rsid w:val="005053E8"/>
    <w:rsid w:val="0050612D"/>
    <w:rsid w:val="00506E95"/>
    <w:rsid w:val="00514F64"/>
    <w:rsid w:val="00520036"/>
    <w:rsid w:val="0052317F"/>
    <w:rsid w:val="00523D25"/>
    <w:rsid w:val="00525BC5"/>
    <w:rsid w:val="005310C4"/>
    <w:rsid w:val="00534CCA"/>
    <w:rsid w:val="005438D2"/>
    <w:rsid w:val="00544656"/>
    <w:rsid w:val="00544D92"/>
    <w:rsid w:val="0055272E"/>
    <w:rsid w:val="00553C2C"/>
    <w:rsid w:val="00576282"/>
    <w:rsid w:val="00591803"/>
    <w:rsid w:val="005A0ACF"/>
    <w:rsid w:val="005C4216"/>
    <w:rsid w:val="005C703A"/>
    <w:rsid w:val="005D0874"/>
    <w:rsid w:val="005D328F"/>
    <w:rsid w:val="005D7B62"/>
    <w:rsid w:val="005F30C8"/>
    <w:rsid w:val="00615637"/>
    <w:rsid w:val="00623B6D"/>
    <w:rsid w:val="00623E17"/>
    <w:rsid w:val="00624757"/>
    <w:rsid w:val="00630F1F"/>
    <w:rsid w:val="00631EDB"/>
    <w:rsid w:val="00645C4C"/>
    <w:rsid w:val="00653375"/>
    <w:rsid w:val="006535CB"/>
    <w:rsid w:val="00656B90"/>
    <w:rsid w:val="00656E4C"/>
    <w:rsid w:val="00667B32"/>
    <w:rsid w:val="006701A2"/>
    <w:rsid w:val="00671525"/>
    <w:rsid w:val="0067255C"/>
    <w:rsid w:val="00674109"/>
    <w:rsid w:val="0067605D"/>
    <w:rsid w:val="00676AA1"/>
    <w:rsid w:val="00683915"/>
    <w:rsid w:val="00693877"/>
    <w:rsid w:val="006A14A6"/>
    <w:rsid w:val="006A5DD8"/>
    <w:rsid w:val="006B42B7"/>
    <w:rsid w:val="006C6AD0"/>
    <w:rsid w:val="006C6BB5"/>
    <w:rsid w:val="006C6C59"/>
    <w:rsid w:val="006D2357"/>
    <w:rsid w:val="006E47D9"/>
    <w:rsid w:val="006F1079"/>
    <w:rsid w:val="006F4F00"/>
    <w:rsid w:val="006F51CB"/>
    <w:rsid w:val="00710E04"/>
    <w:rsid w:val="00712A60"/>
    <w:rsid w:val="00713E86"/>
    <w:rsid w:val="00721566"/>
    <w:rsid w:val="007258D7"/>
    <w:rsid w:val="00737B12"/>
    <w:rsid w:val="007402FE"/>
    <w:rsid w:val="0074070B"/>
    <w:rsid w:val="0074324F"/>
    <w:rsid w:val="00743D78"/>
    <w:rsid w:val="00744415"/>
    <w:rsid w:val="00746D3D"/>
    <w:rsid w:val="007476DA"/>
    <w:rsid w:val="00760B6A"/>
    <w:rsid w:val="0076209F"/>
    <w:rsid w:val="00763F83"/>
    <w:rsid w:val="007718FD"/>
    <w:rsid w:val="0077332F"/>
    <w:rsid w:val="00776A54"/>
    <w:rsid w:val="00784B79"/>
    <w:rsid w:val="00787947"/>
    <w:rsid w:val="00791DC9"/>
    <w:rsid w:val="007978FE"/>
    <w:rsid w:val="007A3C24"/>
    <w:rsid w:val="007B1F04"/>
    <w:rsid w:val="007B621A"/>
    <w:rsid w:val="007C4396"/>
    <w:rsid w:val="007C6F26"/>
    <w:rsid w:val="007D0DE7"/>
    <w:rsid w:val="007D2090"/>
    <w:rsid w:val="007D26EE"/>
    <w:rsid w:val="007D6542"/>
    <w:rsid w:val="007E0D0A"/>
    <w:rsid w:val="007E26F1"/>
    <w:rsid w:val="007E28F3"/>
    <w:rsid w:val="007E5FAE"/>
    <w:rsid w:val="007E6189"/>
    <w:rsid w:val="007F7AE8"/>
    <w:rsid w:val="008006AD"/>
    <w:rsid w:val="008015CF"/>
    <w:rsid w:val="008024B5"/>
    <w:rsid w:val="008034DF"/>
    <w:rsid w:val="00804A58"/>
    <w:rsid w:val="00812C12"/>
    <w:rsid w:val="00822805"/>
    <w:rsid w:val="00823360"/>
    <w:rsid w:val="00823637"/>
    <w:rsid w:val="00823C3D"/>
    <w:rsid w:val="00833506"/>
    <w:rsid w:val="008347F6"/>
    <w:rsid w:val="00844032"/>
    <w:rsid w:val="008450BC"/>
    <w:rsid w:val="008470C6"/>
    <w:rsid w:val="00850959"/>
    <w:rsid w:val="00850BA5"/>
    <w:rsid w:val="0085421D"/>
    <w:rsid w:val="008642AB"/>
    <w:rsid w:val="00867BBF"/>
    <w:rsid w:val="00870E76"/>
    <w:rsid w:val="008858C6"/>
    <w:rsid w:val="00892A04"/>
    <w:rsid w:val="00895CC2"/>
    <w:rsid w:val="008A56B9"/>
    <w:rsid w:val="008A572C"/>
    <w:rsid w:val="008B2569"/>
    <w:rsid w:val="008B3E3A"/>
    <w:rsid w:val="008C2EC6"/>
    <w:rsid w:val="008C4BC2"/>
    <w:rsid w:val="008C61E5"/>
    <w:rsid w:val="008C666A"/>
    <w:rsid w:val="008C7A5F"/>
    <w:rsid w:val="008E49D3"/>
    <w:rsid w:val="008E501E"/>
    <w:rsid w:val="008E65BF"/>
    <w:rsid w:val="008F380C"/>
    <w:rsid w:val="009027B2"/>
    <w:rsid w:val="00903EFE"/>
    <w:rsid w:val="00904786"/>
    <w:rsid w:val="009074A5"/>
    <w:rsid w:val="009108F6"/>
    <w:rsid w:val="0091230A"/>
    <w:rsid w:val="009213CB"/>
    <w:rsid w:val="0092371F"/>
    <w:rsid w:val="00930FE3"/>
    <w:rsid w:val="009318FC"/>
    <w:rsid w:val="00931961"/>
    <w:rsid w:val="00933341"/>
    <w:rsid w:val="009343F5"/>
    <w:rsid w:val="00934E07"/>
    <w:rsid w:val="0095294A"/>
    <w:rsid w:val="0096095E"/>
    <w:rsid w:val="00961568"/>
    <w:rsid w:val="00962B76"/>
    <w:rsid w:val="009657E4"/>
    <w:rsid w:val="00967B61"/>
    <w:rsid w:val="0097038E"/>
    <w:rsid w:val="00980892"/>
    <w:rsid w:val="00983A6C"/>
    <w:rsid w:val="00986AE2"/>
    <w:rsid w:val="00990030"/>
    <w:rsid w:val="0099358A"/>
    <w:rsid w:val="00994D5C"/>
    <w:rsid w:val="009953EA"/>
    <w:rsid w:val="009A0EDA"/>
    <w:rsid w:val="009A375A"/>
    <w:rsid w:val="009A4AA0"/>
    <w:rsid w:val="009C075A"/>
    <w:rsid w:val="009C0E40"/>
    <w:rsid w:val="009C5F2E"/>
    <w:rsid w:val="009D103C"/>
    <w:rsid w:val="009D263A"/>
    <w:rsid w:val="009D59D7"/>
    <w:rsid w:val="009D6DB7"/>
    <w:rsid w:val="009E0A8F"/>
    <w:rsid w:val="009E1CE9"/>
    <w:rsid w:val="009E2221"/>
    <w:rsid w:val="009E3DD8"/>
    <w:rsid w:val="009F4E15"/>
    <w:rsid w:val="009F6E6F"/>
    <w:rsid w:val="00A04A34"/>
    <w:rsid w:val="00A10FF2"/>
    <w:rsid w:val="00A120CE"/>
    <w:rsid w:val="00A14757"/>
    <w:rsid w:val="00A15DBA"/>
    <w:rsid w:val="00A170CB"/>
    <w:rsid w:val="00A17BC5"/>
    <w:rsid w:val="00A23CD1"/>
    <w:rsid w:val="00A26570"/>
    <w:rsid w:val="00A2692B"/>
    <w:rsid w:val="00A30A24"/>
    <w:rsid w:val="00A3497F"/>
    <w:rsid w:val="00A43331"/>
    <w:rsid w:val="00A449E7"/>
    <w:rsid w:val="00A502BA"/>
    <w:rsid w:val="00A509A8"/>
    <w:rsid w:val="00A576FB"/>
    <w:rsid w:val="00A57B7D"/>
    <w:rsid w:val="00A66F43"/>
    <w:rsid w:val="00A7212A"/>
    <w:rsid w:val="00A72A76"/>
    <w:rsid w:val="00A7540F"/>
    <w:rsid w:val="00A92594"/>
    <w:rsid w:val="00A95186"/>
    <w:rsid w:val="00A96258"/>
    <w:rsid w:val="00AB1F64"/>
    <w:rsid w:val="00AB4494"/>
    <w:rsid w:val="00AB6DE4"/>
    <w:rsid w:val="00AE1EC9"/>
    <w:rsid w:val="00AE499E"/>
    <w:rsid w:val="00AE7F05"/>
    <w:rsid w:val="00AF4996"/>
    <w:rsid w:val="00AF6396"/>
    <w:rsid w:val="00B01458"/>
    <w:rsid w:val="00B01B48"/>
    <w:rsid w:val="00B034AF"/>
    <w:rsid w:val="00B10B46"/>
    <w:rsid w:val="00B10EB2"/>
    <w:rsid w:val="00B21E56"/>
    <w:rsid w:val="00B278D0"/>
    <w:rsid w:val="00B27DEB"/>
    <w:rsid w:val="00B31BA2"/>
    <w:rsid w:val="00B35BF2"/>
    <w:rsid w:val="00B37A8E"/>
    <w:rsid w:val="00B43C42"/>
    <w:rsid w:val="00B45C5E"/>
    <w:rsid w:val="00B52189"/>
    <w:rsid w:val="00B55A6E"/>
    <w:rsid w:val="00B60D80"/>
    <w:rsid w:val="00B653F1"/>
    <w:rsid w:val="00B67B2F"/>
    <w:rsid w:val="00B7188D"/>
    <w:rsid w:val="00B71C89"/>
    <w:rsid w:val="00B82D29"/>
    <w:rsid w:val="00B87785"/>
    <w:rsid w:val="00B910B0"/>
    <w:rsid w:val="00B933F2"/>
    <w:rsid w:val="00B93913"/>
    <w:rsid w:val="00BA701D"/>
    <w:rsid w:val="00BB17FF"/>
    <w:rsid w:val="00BC2108"/>
    <w:rsid w:val="00BD0E65"/>
    <w:rsid w:val="00BD6874"/>
    <w:rsid w:val="00BE186E"/>
    <w:rsid w:val="00BE547D"/>
    <w:rsid w:val="00BF34FE"/>
    <w:rsid w:val="00C058AA"/>
    <w:rsid w:val="00C0719A"/>
    <w:rsid w:val="00C14714"/>
    <w:rsid w:val="00C22D21"/>
    <w:rsid w:val="00C23A36"/>
    <w:rsid w:val="00C25ADB"/>
    <w:rsid w:val="00C27080"/>
    <w:rsid w:val="00C30E40"/>
    <w:rsid w:val="00C3290E"/>
    <w:rsid w:val="00C3328E"/>
    <w:rsid w:val="00C3517A"/>
    <w:rsid w:val="00C42CAC"/>
    <w:rsid w:val="00C447BB"/>
    <w:rsid w:val="00C5280F"/>
    <w:rsid w:val="00C60EDE"/>
    <w:rsid w:val="00C6444F"/>
    <w:rsid w:val="00C70E20"/>
    <w:rsid w:val="00C74CDD"/>
    <w:rsid w:val="00C750CB"/>
    <w:rsid w:val="00C821AD"/>
    <w:rsid w:val="00C84C69"/>
    <w:rsid w:val="00C856A4"/>
    <w:rsid w:val="00C86562"/>
    <w:rsid w:val="00C875A6"/>
    <w:rsid w:val="00C904A7"/>
    <w:rsid w:val="00C9247B"/>
    <w:rsid w:val="00C93E1E"/>
    <w:rsid w:val="00C94A5C"/>
    <w:rsid w:val="00C94BF4"/>
    <w:rsid w:val="00C95AF4"/>
    <w:rsid w:val="00CB694D"/>
    <w:rsid w:val="00CC4A0C"/>
    <w:rsid w:val="00CD107F"/>
    <w:rsid w:val="00CD49FC"/>
    <w:rsid w:val="00CD71F0"/>
    <w:rsid w:val="00CE40AE"/>
    <w:rsid w:val="00CF6423"/>
    <w:rsid w:val="00D05547"/>
    <w:rsid w:val="00D058D2"/>
    <w:rsid w:val="00D072E8"/>
    <w:rsid w:val="00D10A2C"/>
    <w:rsid w:val="00D16677"/>
    <w:rsid w:val="00D24752"/>
    <w:rsid w:val="00D24ED4"/>
    <w:rsid w:val="00D270B7"/>
    <w:rsid w:val="00D332BA"/>
    <w:rsid w:val="00D35E74"/>
    <w:rsid w:val="00D37E3D"/>
    <w:rsid w:val="00D44C33"/>
    <w:rsid w:val="00D47FFD"/>
    <w:rsid w:val="00D502BD"/>
    <w:rsid w:val="00D57842"/>
    <w:rsid w:val="00D6172E"/>
    <w:rsid w:val="00D640FF"/>
    <w:rsid w:val="00D72DA7"/>
    <w:rsid w:val="00D8276F"/>
    <w:rsid w:val="00DA0256"/>
    <w:rsid w:val="00DA6331"/>
    <w:rsid w:val="00DB14B2"/>
    <w:rsid w:val="00DB5AD1"/>
    <w:rsid w:val="00DB6286"/>
    <w:rsid w:val="00DB71B2"/>
    <w:rsid w:val="00DC1857"/>
    <w:rsid w:val="00DC6B2B"/>
    <w:rsid w:val="00DE7341"/>
    <w:rsid w:val="00E00147"/>
    <w:rsid w:val="00E002B7"/>
    <w:rsid w:val="00E12ED4"/>
    <w:rsid w:val="00E22D44"/>
    <w:rsid w:val="00E24DBC"/>
    <w:rsid w:val="00E32C0C"/>
    <w:rsid w:val="00E33769"/>
    <w:rsid w:val="00E36C85"/>
    <w:rsid w:val="00E415B9"/>
    <w:rsid w:val="00E43556"/>
    <w:rsid w:val="00E44029"/>
    <w:rsid w:val="00E4417C"/>
    <w:rsid w:val="00E44C22"/>
    <w:rsid w:val="00E658FC"/>
    <w:rsid w:val="00E73076"/>
    <w:rsid w:val="00E75708"/>
    <w:rsid w:val="00E81586"/>
    <w:rsid w:val="00E912D7"/>
    <w:rsid w:val="00E93D85"/>
    <w:rsid w:val="00E96F39"/>
    <w:rsid w:val="00E97FD6"/>
    <w:rsid w:val="00EA3CC3"/>
    <w:rsid w:val="00EB5AA0"/>
    <w:rsid w:val="00EC4907"/>
    <w:rsid w:val="00ED118D"/>
    <w:rsid w:val="00EE62A8"/>
    <w:rsid w:val="00F13B98"/>
    <w:rsid w:val="00F13FF7"/>
    <w:rsid w:val="00F175D9"/>
    <w:rsid w:val="00F17960"/>
    <w:rsid w:val="00F22F19"/>
    <w:rsid w:val="00F25B3C"/>
    <w:rsid w:val="00F3118E"/>
    <w:rsid w:val="00F35081"/>
    <w:rsid w:val="00F40C80"/>
    <w:rsid w:val="00F45A5A"/>
    <w:rsid w:val="00F60D77"/>
    <w:rsid w:val="00F60F35"/>
    <w:rsid w:val="00F62F6A"/>
    <w:rsid w:val="00F67314"/>
    <w:rsid w:val="00F676A1"/>
    <w:rsid w:val="00F70850"/>
    <w:rsid w:val="00F73988"/>
    <w:rsid w:val="00F73F8F"/>
    <w:rsid w:val="00F7423C"/>
    <w:rsid w:val="00F75C48"/>
    <w:rsid w:val="00F7619C"/>
    <w:rsid w:val="00F8419D"/>
    <w:rsid w:val="00F86B74"/>
    <w:rsid w:val="00F91E07"/>
    <w:rsid w:val="00F91ED4"/>
    <w:rsid w:val="00F97494"/>
    <w:rsid w:val="00FA176E"/>
    <w:rsid w:val="00FB3498"/>
    <w:rsid w:val="00FB3AED"/>
    <w:rsid w:val="00FB59E2"/>
    <w:rsid w:val="00FC2BA0"/>
    <w:rsid w:val="00FC33F4"/>
    <w:rsid w:val="00FC6A35"/>
    <w:rsid w:val="00FE17A3"/>
    <w:rsid w:val="00FE2E2F"/>
    <w:rsid w:val="00FE3A07"/>
    <w:rsid w:val="00FE40AB"/>
    <w:rsid w:val="00FE6B55"/>
    <w:rsid w:val="00FF2718"/>
    <w:rsid w:val="00FF2CFB"/>
    <w:rsid w:val="00FF7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789573"/>
  <w14:defaultImageDpi w14:val="300"/>
  <w15:docId w15:val="{5C8CFC8C-402E-4F9D-BCF8-430ED6A0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5" w:uiPriority="45"/>
    <w:lsdException w:name="Grid Table 1 Light" w:uiPriority="46"/>
    <w:lsdException w:name="Grid Table 2" w:uiPriority="47"/>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43F5"/>
    <w:pPr>
      <w:widowControl w:val="0"/>
      <w:spacing w:before="220" w:after="220" w:line="220" w:lineRule="exact"/>
      <w:contextualSpacing/>
    </w:pPr>
    <w:rPr>
      <w:rFonts w:ascii="Arial" w:eastAsia="Times New Roman" w:hAnsi="Arial" w:cs="Times New Roman"/>
      <w:color w:val="000000" w:themeColor="text1"/>
      <w:sz w:val="18"/>
      <w:lang w:val="it-IT" w:eastAsia="it-IT"/>
    </w:rPr>
  </w:style>
  <w:style w:type="paragraph" w:styleId="Heading1">
    <w:name w:val="heading 1"/>
    <w:next w:val="Normal"/>
    <w:link w:val="Heading1Char"/>
    <w:autoRedefine/>
    <w:uiPriority w:val="9"/>
    <w:qFormat/>
    <w:rsid w:val="000F45C0"/>
    <w:pPr>
      <w:keepNext/>
      <w:keepLines/>
      <w:numPr>
        <w:numId w:val="4"/>
      </w:numPr>
      <w:spacing w:before="240" w:line="259" w:lineRule="auto"/>
      <w:outlineLvl w:val="0"/>
    </w:pPr>
    <w:rPr>
      <w:rFonts w:ascii="Arial" w:eastAsia="Times New Roman" w:hAnsi="Arial" w:cs="Times New Roman"/>
      <w:color w:val="BD2027" w:themeColor="text2"/>
      <w:sz w:val="36"/>
      <w:szCs w:val="36"/>
      <w:lang w:val="it-IT" w:eastAsia="it-IT"/>
    </w:rPr>
  </w:style>
  <w:style w:type="paragraph" w:styleId="Heading2">
    <w:name w:val="heading 2"/>
    <w:basedOn w:val="Normal"/>
    <w:next w:val="Normal"/>
    <w:link w:val="Heading2Char"/>
    <w:autoRedefine/>
    <w:uiPriority w:val="9"/>
    <w:qFormat/>
    <w:rsid w:val="009213CB"/>
    <w:pPr>
      <w:widowControl/>
      <w:numPr>
        <w:ilvl w:val="1"/>
        <w:numId w:val="4"/>
      </w:numPr>
      <w:outlineLvl w:val="1"/>
    </w:pPr>
    <w:rPr>
      <w:b/>
      <w:caps/>
      <w:color w:val="BD2027" w:themeColor="text2"/>
      <w:sz w:val="22"/>
      <w:szCs w:val="22"/>
    </w:rPr>
  </w:style>
  <w:style w:type="paragraph" w:styleId="Heading3">
    <w:name w:val="heading 3"/>
    <w:basedOn w:val="Normal"/>
    <w:next w:val="Normal"/>
    <w:link w:val="Heading3Char"/>
    <w:uiPriority w:val="9"/>
    <w:unhideWhenUsed/>
    <w:qFormat/>
    <w:rsid w:val="00961568"/>
    <w:pPr>
      <w:keepNext/>
      <w:keepLines/>
      <w:numPr>
        <w:ilvl w:val="2"/>
        <w:numId w:val="4"/>
      </w:numPr>
      <w:outlineLvl w:val="2"/>
    </w:pPr>
    <w:rPr>
      <w:rFonts w:eastAsiaTheme="majorEastAsia" w:cstheme="majorBidi"/>
      <w:b/>
      <w:bCs/>
      <w:color w:val="BD2027" w:themeColor="text2"/>
    </w:rPr>
  </w:style>
  <w:style w:type="paragraph" w:styleId="Heading4">
    <w:name w:val="heading 4"/>
    <w:basedOn w:val="Normal"/>
    <w:next w:val="Normal"/>
    <w:link w:val="Heading4Char"/>
    <w:uiPriority w:val="9"/>
    <w:unhideWhenUsed/>
    <w:qFormat/>
    <w:rsid w:val="00D24752"/>
    <w:pPr>
      <w:keepNext/>
      <w:keepLines/>
      <w:widowControl/>
      <w:numPr>
        <w:ilvl w:val="3"/>
        <w:numId w:val="4"/>
      </w:numPr>
      <w:spacing w:before="40" w:after="0" w:line="259" w:lineRule="auto"/>
      <w:contextualSpacing w:val="0"/>
      <w:outlineLvl w:val="3"/>
    </w:pPr>
    <w:rPr>
      <w:rFonts w:asciiTheme="majorHAnsi" w:eastAsiaTheme="majorEastAsia" w:hAnsiTheme="majorHAnsi" w:cstheme="majorBidi"/>
      <w:i/>
      <w:iCs/>
      <w:color w:val="8D181D" w:themeColor="accent1" w:themeShade="BF"/>
      <w:sz w:val="22"/>
      <w:szCs w:val="22"/>
      <w:lang w:val="en-US" w:eastAsia="zh-CN"/>
    </w:rPr>
  </w:style>
  <w:style w:type="paragraph" w:styleId="Heading5">
    <w:name w:val="heading 5"/>
    <w:basedOn w:val="Normal"/>
    <w:next w:val="Normal"/>
    <w:link w:val="Heading5Char"/>
    <w:uiPriority w:val="9"/>
    <w:semiHidden/>
    <w:unhideWhenUsed/>
    <w:qFormat/>
    <w:rsid w:val="00D24752"/>
    <w:pPr>
      <w:keepNext/>
      <w:keepLines/>
      <w:widowControl/>
      <w:numPr>
        <w:ilvl w:val="4"/>
        <w:numId w:val="4"/>
      </w:numPr>
      <w:spacing w:before="40" w:after="0" w:line="259" w:lineRule="auto"/>
      <w:contextualSpacing w:val="0"/>
      <w:outlineLvl w:val="4"/>
    </w:pPr>
    <w:rPr>
      <w:rFonts w:asciiTheme="majorHAnsi" w:eastAsiaTheme="majorEastAsia" w:hAnsiTheme="majorHAnsi" w:cstheme="majorBidi"/>
      <w:color w:val="8D181D" w:themeColor="accent1" w:themeShade="BF"/>
      <w:sz w:val="22"/>
      <w:szCs w:val="22"/>
      <w:lang w:val="en-US" w:eastAsia="zh-CN"/>
    </w:rPr>
  </w:style>
  <w:style w:type="paragraph" w:styleId="Heading6">
    <w:name w:val="heading 6"/>
    <w:basedOn w:val="Normal"/>
    <w:next w:val="Normal"/>
    <w:link w:val="Heading6Char"/>
    <w:uiPriority w:val="9"/>
    <w:semiHidden/>
    <w:unhideWhenUsed/>
    <w:qFormat/>
    <w:rsid w:val="00D24752"/>
    <w:pPr>
      <w:keepNext/>
      <w:keepLines/>
      <w:widowControl/>
      <w:numPr>
        <w:ilvl w:val="5"/>
        <w:numId w:val="4"/>
      </w:numPr>
      <w:spacing w:before="40" w:after="0" w:line="259" w:lineRule="auto"/>
      <w:contextualSpacing w:val="0"/>
      <w:outlineLvl w:val="5"/>
    </w:pPr>
    <w:rPr>
      <w:rFonts w:asciiTheme="majorHAnsi" w:eastAsiaTheme="majorEastAsia" w:hAnsiTheme="majorHAnsi" w:cstheme="majorBidi"/>
      <w:color w:val="5E1013" w:themeColor="accent1" w:themeShade="7F"/>
      <w:sz w:val="22"/>
      <w:szCs w:val="22"/>
      <w:lang w:val="en-US" w:eastAsia="zh-CN"/>
    </w:rPr>
  </w:style>
  <w:style w:type="paragraph" w:styleId="Heading7">
    <w:name w:val="heading 7"/>
    <w:basedOn w:val="Normal"/>
    <w:next w:val="Normal"/>
    <w:link w:val="Heading7Char"/>
    <w:uiPriority w:val="9"/>
    <w:semiHidden/>
    <w:unhideWhenUsed/>
    <w:qFormat/>
    <w:rsid w:val="00D24752"/>
    <w:pPr>
      <w:keepNext/>
      <w:keepLines/>
      <w:widowControl/>
      <w:numPr>
        <w:ilvl w:val="6"/>
        <w:numId w:val="4"/>
      </w:numPr>
      <w:spacing w:before="40" w:after="0" w:line="259" w:lineRule="auto"/>
      <w:contextualSpacing w:val="0"/>
      <w:outlineLvl w:val="6"/>
    </w:pPr>
    <w:rPr>
      <w:rFonts w:asciiTheme="majorHAnsi" w:eastAsiaTheme="majorEastAsia" w:hAnsiTheme="majorHAnsi" w:cstheme="majorBidi"/>
      <w:i/>
      <w:iCs/>
      <w:color w:val="5E1013" w:themeColor="accent1" w:themeShade="7F"/>
      <w:sz w:val="22"/>
      <w:szCs w:val="22"/>
      <w:lang w:val="en-US" w:eastAsia="zh-CN"/>
    </w:rPr>
  </w:style>
  <w:style w:type="paragraph" w:styleId="Heading8">
    <w:name w:val="heading 8"/>
    <w:basedOn w:val="Normal"/>
    <w:next w:val="Normal"/>
    <w:link w:val="Heading8Char"/>
    <w:uiPriority w:val="9"/>
    <w:semiHidden/>
    <w:unhideWhenUsed/>
    <w:qFormat/>
    <w:rsid w:val="00D24752"/>
    <w:pPr>
      <w:keepNext/>
      <w:keepLines/>
      <w:widowControl/>
      <w:numPr>
        <w:ilvl w:val="7"/>
        <w:numId w:val="4"/>
      </w:numPr>
      <w:spacing w:before="40" w:after="0" w:line="259" w:lineRule="auto"/>
      <w:contextualSpacing w:val="0"/>
      <w:outlineLvl w:val="7"/>
    </w:pPr>
    <w:rPr>
      <w:rFonts w:asciiTheme="majorHAnsi" w:eastAsiaTheme="majorEastAsia" w:hAnsiTheme="majorHAnsi" w:cstheme="majorBidi"/>
      <w:color w:val="272727" w:themeColor="text1" w:themeTint="D8"/>
      <w:sz w:val="21"/>
      <w:szCs w:val="21"/>
      <w:lang w:val="en-US" w:eastAsia="zh-CN"/>
    </w:rPr>
  </w:style>
  <w:style w:type="paragraph" w:styleId="Heading9">
    <w:name w:val="heading 9"/>
    <w:basedOn w:val="Normal"/>
    <w:next w:val="Normal"/>
    <w:link w:val="Heading9Char"/>
    <w:uiPriority w:val="9"/>
    <w:semiHidden/>
    <w:unhideWhenUsed/>
    <w:qFormat/>
    <w:rsid w:val="00D24752"/>
    <w:pPr>
      <w:keepNext/>
      <w:keepLines/>
      <w:widowControl/>
      <w:numPr>
        <w:ilvl w:val="8"/>
        <w:numId w:val="4"/>
      </w:numPr>
      <w:spacing w:before="40" w:after="0" w:line="259" w:lineRule="auto"/>
      <w:contextualSpacing w:val="0"/>
      <w:outlineLvl w:val="8"/>
    </w:pPr>
    <w:rPr>
      <w:rFonts w:asciiTheme="majorHAnsi" w:eastAsiaTheme="majorEastAsia" w:hAnsiTheme="majorHAnsi" w:cstheme="majorBidi"/>
      <w:i/>
      <w:iCs/>
      <w:color w:val="272727" w:themeColor="text1" w:themeTint="D8"/>
      <w:sz w:val="21"/>
      <w:szCs w:val="21"/>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5C0"/>
    <w:rPr>
      <w:rFonts w:ascii="Arial" w:eastAsia="Times New Roman" w:hAnsi="Arial" w:cs="Times New Roman"/>
      <w:color w:val="BD2027" w:themeColor="text2"/>
      <w:sz w:val="36"/>
      <w:szCs w:val="36"/>
      <w:lang w:val="it-IT" w:eastAsia="it-IT"/>
    </w:rPr>
  </w:style>
  <w:style w:type="character" w:customStyle="1" w:styleId="Heading2Char">
    <w:name w:val="Heading 2 Char"/>
    <w:basedOn w:val="DefaultParagraphFont"/>
    <w:link w:val="Heading2"/>
    <w:uiPriority w:val="9"/>
    <w:rsid w:val="009213CB"/>
    <w:rPr>
      <w:rFonts w:ascii="Arial" w:eastAsia="Times New Roman" w:hAnsi="Arial" w:cs="Times New Roman"/>
      <w:b/>
      <w:caps/>
      <w:color w:val="BD2027" w:themeColor="text2"/>
      <w:sz w:val="22"/>
      <w:szCs w:val="22"/>
      <w:lang w:val="it-IT" w:eastAsia="it-IT"/>
    </w:rPr>
  </w:style>
  <w:style w:type="character" w:customStyle="1" w:styleId="Heading3Char">
    <w:name w:val="Heading 3 Char"/>
    <w:basedOn w:val="DefaultParagraphFont"/>
    <w:link w:val="Heading3"/>
    <w:uiPriority w:val="9"/>
    <w:rsid w:val="00961568"/>
    <w:rPr>
      <w:rFonts w:ascii="Arial" w:eastAsiaTheme="majorEastAsia" w:hAnsi="Arial" w:cstheme="majorBidi"/>
      <w:b/>
      <w:bCs/>
      <w:color w:val="BD2027" w:themeColor="text2"/>
      <w:sz w:val="18"/>
      <w:lang w:val="it-IT" w:eastAsia="it-IT"/>
    </w:rPr>
  </w:style>
  <w:style w:type="character" w:styleId="PlaceholderText">
    <w:name w:val="Placeholder Text"/>
    <w:basedOn w:val="DefaultParagraphFont"/>
    <w:uiPriority w:val="99"/>
    <w:semiHidden/>
    <w:rsid w:val="00BB17FF"/>
    <w:rPr>
      <w:color w:val="808080"/>
    </w:rPr>
  </w:style>
  <w:style w:type="paragraph" w:customStyle="1" w:styleId="interlinea0">
    <w:name w:val="interlinea 0"/>
    <w:qFormat/>
    <w:rsid w:val="00F60F35"/>
    <w:rPr>
      <w:rFonts w:ascii="Arial" w:eastAsia="Times New Roman" w:hAnsi="Arial" w:cs="Times New Roman"/>
      <w:b/>
      <w:color w:val="000000" w:themeColor="text1"/>
      <w:sz w:val="2"/>
      <w:szCs w:val="12"/>
      <w:lang w:val="it-IT" w:eastAsia="it-IT"/>
    </w:rPr>
  </w:style>
  <w:style w:type="paragraph" w:styleId="Header">
    <w:name w:val="header"/>
    <w:basedOn w:val="Normal"/>
    <w:link w:val="HeaderChar"/>
    <w:uiPriority w:val="99"/>
    <w:unhideWhenUsed/>
    <w:rsid w:val="00F62F6A"/>
    <w:pPr>
      <w:framePr w:hSpace="181" w:vSpace="181" w:wrap="around" w:vAnchor="page" w:hAnchor="text" w:y="1"/>
      <w:tabs>
        <w:tab w:val="center" w:pos="4320"/>
        <w:tab w:val="right" w:pos="8640"/>
      </w:tabs>
    </w:pPr>
  </w:style>
  <w:style w:type="character" w:customStyle="1" w:styleId="HeaderChar">
    <w:name w:val="Header Char"/>
    <w:basedOn w:val="DefaultParagraphFont"/>
    <w:link w:val="Header"/>
    <w:uiPriority w:val="99"/>
    <w:rsid w:val="00F62F6A"/>
    <w:rPr>
      <w:rFonts w:ascii="Arial" w:eastAsia="Times New Roman" w:hAnsi="Arial" w:cs="Times New Roman"/>
      <w:color w:val="000000" w:themeColor="text1"/>
      <w:sz w:val="18"/>
      <w:lang w:val="it-IT" w:eastAsia="it-IT"/>
    </w:rPr>
  </w:style>
  <w:style w:type="paragraph" w:styleId="Footer">
    <w:name w:val="footer"/>
    <w:basedOn w:val="Normal"/>
    <w:link w:val="FooterChar"/>
    <w:autoRedefine/>
    <w:uiPriority w:val="99"/>
    <w:unhideWhenUsed/>
    <w:qFormat/>
    <w:rsid w:val="00F60F35"/>
    <w:pPr>
      <w:tabs>
        <w:tab w:val="center" w:pos="4320"/>
        <w:tab w:val="right" w:pos="8640"/>
      </w:tabs>
      <w:spacing w:before="0" w:after="0" w:line="240" w:lineRule="auto"/>
    </w:pPr>
    <w:rPr>
      <w:b/>
      <w:sz w:val="14"/>
      <w:szCs w:val="12"/>
    </w:rPr>
  </w:style>
  <w:style w:type="character" w:customStyle="1" w:styleId="FooterChar">
    <w:name w:val="Footer Char"/>
    <w:basedOn w:val="DefaultParagraphFont"/>
    <w:link w:val="Footer"/>
    <w:uiPriority w:val="99"/>
    <w:rsid w:val="00F60F35"/>
    <w:rPr>
      <w:rFonts w:ascii="Arial" w:eastAsia="Times New Roman" w:hAnsi="Arial" w:cs="Times New Roman"/>
      <w:b/>
      <w:color w:val="000000" w:themeColor="text1"/>
      <w:sz w:val="14"/>
      <w:szCs w:val="12"/>
      <w:lang w:val="it-IT" w:eastAsia="it-IT"/>
    </w:rPr>
  </w:style>
  <w:style w:type="paragraph" w:styleId="BalloonText">
    <w:name w:val="Balloon Text"/>
    <w:basedOn w:val="Normal"/>
    <w:link w:val="BalloonTextChar"/>
    <w:uiPriority w:val="99"/>
    <w:semiHidden/>
    <w:unhideWhenUsed/>
    <w:rsid w:val="00F62F6A"/>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F62F6A"/>
    <w:rPr>
      <w:rFonts w:ascii="Lucida Grande" w:eastAsia="Times New Roman" w:hAnsi="Lucida Grande" w:cs="Lucida Grande"/>
      <w:color w:val="000000" w:themeColor="text1"/>
      <w:sz w:val="18"/>
      <w:szCs w:val="18"/>
      <w:lang w:val="it-IT" w:eastAsia="it-IT"/>
    </w:rPr>
  </w:style>
  <w:style w:type="character" w:customStyle="1" w:styleId="Bold">
    <w:name w:val="Bold"/>
    <w:basedOn w:val="DefaultParagraphFont"/>
    <w:uiPriority w:val="1"/>
    <w:qFormat/>
    <w:rsid w:val="00F62F6A"/>
    <w:rPr>
      <w:b/>
    </w:rPr>
  </w:style>
  <w:style w:type="paragraph" w:customStyle="1" w:styleId="DataPressreleasered">
    <w:name w:val="Data_Pressrelease_red"/>
    <w:qFormat/>
    <w:rsid w:val="00F62F6A"/>
    <w:pPr>
      <w:spacing w:line="192" w:lineRule="exact"/>
    </w:pPr>
    <w:rPr>
      <w:rFonts w:ascii="Arial" w:eastAsia="Times New Roman" w:hAnsi="Arial" w:cs="Times New Roman"/>
      <w:color w:val="BD2027" w:themeColor="text2"/>
      <w:sz w:val="18"/>
      <w:lang w:val="it-IT" w:eastAsia="it-IT"/>
    </w:rPr>
  </w:style>
  <w:style w:type="character" w:styleId="FootnoteReference">
    <w:name w:val="footnote reference"/>
    <w:uiPriority w:val="99"/>
    <w:semiHidden/>
    <w:rsid w:val="00F62F6A"/>
    <w:rPr>
      <w:rFonts w:ascii="Arial" w:hAnsi="Arial"/>
      <w:sz w:val="14"/>
      <w:bdr w:val="none" w:sz="0" w:space="0" w:color="auto"/>
      <w:shd w:val="clear" w:color="auto" w:fill="auto"/>
      <w:vertAlign w:val="superscript"/>
    </w:rPr>
  </w:style>
  <w:style w:type="paragraph" w:customStyle="1" w:styleId="Gaddress">
    <w:name w:val="G_address"/>
    <w:autoRedefine/>
    <w:qFormat/>
    <w:rsid w:val="00F62F6A"/>
    <w:pPr>
      <w:spacing w:line="160" w:lineRule="exact"/>
    </w:pPr>
    <w:rPr>
      <w:rFonts w:ascii="Arial" w:eastAsia="Times New Roman" w:hAnsi="Arial" w:cs="Times New Roman"/>
      <w:color w:val="000000" w:themeColor="text1"/>
      <w:sz w:val="12"/>
      <w:szCs w:val="12"/>
      <w:lang w:val="it-IT" w:eastAsia="it-IT"/>
    </w:rPr>
  </w:style>
  <w:style w:type="paragraph" w:customStyle="1" w:styleId="Gcitydate">
    <w:name w:val="G_city/date"/>
    <w:autoRedefine/>
    <w:qFormat/>
    <w:rsid w:val="00F62F6A"/>
    <w:pPr>
      <w:spacing w:line="220" w:lineRule="exact"/>
    </w:pPr>
    <w:rPr>
      <w:rFonts w:ascii="Arial" w:eastAsia="Times New Roman" w:hAnsi="Arial" w:cs="Times New Roman"/>
      <w:color w:val="000000" w:themeColor="text1"/>
      <w:sz w:val="18"/>
      <w:lang w:val="it-IT" w:eastAsia="it-IT"/>
    </w:rPr>
  </w:style>
  <w:style w:type="paragraph" w:customStyle="1" w:styleId="Gfootnote">
    <w:name w:val="G_footnote"/>
    <w:autoRedefine/>
    <w:qFormat/>
    <w:rsid w:val="00255E9A"/>
    <w:pPr>
      <w:spacing w:before="220" w:line="168" w:lineRule="exact"/>
      <w:ind w:left="91" w:hanging="91"/>
    </w:pPr>
    <w:rPr>
      <w:rFonts w:ascii="Arial" w:eastAsia="Times New Roman" w:hAnsi="Arial" w:cs="Times New Roman"/>
      <w:color w:val="000000" w:themeColor="text1"/>
      <w:sz w:val="14"/>
      <w:szCs w:val="14"/>
      <w:lang w:val="it-IT" w:eastAsia="it-IT"/>
    </w:rPr>
  </w:style>
  <w:style w:type="character" w:customStyle="1" w:styleId="grassetto">
    <w:name w:val="grassetto"/>
    <w:basedOn w:val="DefaultParagraphFont"/>
    <w:uiPriority w:val="1"/>
    <w:qFormat/>
    <w:rsid w:val="00F62F6A"/>
    <w:rPr>
      <w:b/>
    </w:rPr>
  </w:style>
  <w:style w:type="character" w:styleId="Hyperlink">
    <w:name w:val="Hyperlink"/>
    <w:basedOn w:val="DefaultParagraphFont"/>
    <w:uiPriority w:val="99"/>
    <w:unhideWhenUsed/>
    <w:rsid w:val="00F62F6A"/>
    <w:rPr>
      <w:color w:val="BD2027" w:themeColor="hyperlink"/>
      <w:u w:val="single"/>
    </w:rPr>
  </w:style>
  <w:style w:type="character" w:customStyle="1" w:styleId="italico">
    <w:name w:val="italico"/>
    <w:basedOn w:val="DefaultParagraphFont"/>
    <w:uiPriority w:val="1"/>
    <w:qFormat/>
    <w:rsid w:val="00F62F6A"/>
    <w:rPr>
      <w:i/>
    </w:rPr>
  </w:style>
  <w:style w:type="paragraph" w:styleId="ListParagraph">
    <w:name w:val="List Paragraph"/>
    <w:aliases w:val="text bullet"/>
    <w:basedOn w:val="Normal"/>
    <w:link w:val="ListParagraphChar"/>
    <w:autoRedefine/>
    <w:uiPriority w:val="34"/>
    <w:qFormat/>
    <w:rsid w:val="00CB694D"/>
    <w:pPr>
      <w:numPr>
        <w:numId w:val="17"/>
      </w:numPr>
    </w:pPr>
  </w:style>
  <w:style w:type="table" w:styleId="TableGrid">
    <w:name w:val="Table Grid"/>
    <w:basedOn w:val="TableNormal"/>
    <w:uiPriority w:val="39"/>
    <w:rsid w:val="00F62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te">
    <w:name w:val="Table note"/>
    <w:qFormat/>
    <w:rsid w:val="00F62F6A"/>
    <w:pPr>
      <w:tabs>
        <w:tab w:val="left" w:pos="2939"/>
      </w:tabs>
      <w:spacing w:before="180" w:line="180" w:lineRule="exact"/>
    </w:pPr>
    <w:rPr>
      <w:rFonts w:ascii="Arial" w:eastAsia="Times New Roman" w:hAnsi="Arial" w:cs="Times New Roman"/>
      <w:color w:val="000000" w:themeColor="text1"/>
      <w:sz w:val="14"/>
      <w:szCs w:val="14"/>
      <w:lang w:val="it-IT" w:eastAsia="it-IT"/>
    </w:rPr>
  </w:style>
  <w:style w:type="paragraph" w:customStyle="1" w:styleId="Tabletitle">
    <w:name w:val="Table title"/>
    <w:autoRedefine/>
    <w:qFormat/>
    <w:rsid w:val="00F62F6A"/>
    <w:pPr>
      <w:spacing w:line="220" w:lineRule="exact"/>
    </w:pPr>
    <w:rPr>
      <w:rFonts w:ascii="Arial" w:eastAsia="Times New Roman" w:hAnsi="Arial" w:cs="Times New Roman"/>
      <w:b/>
      <w:color w:val="BD2027" w:themeColor="text2"/>
      <w:sz w:val="18"/>
      <w:lang w:val="it-IT" w:eastAsia="it-IT"/>
    </w:rPr>
  </w:style>
  <w:style w:type="paragraph" w:customStyle="1" w:styleId="tabletxt1level">
    <w:name w:val="table txt 1 level"/>
    <w:basedOn w:val="Tabletitle"/>
    <w:autoRedefine/>
    <w:qFormat/>
    <w:rsid w:val="00F62F6A"/>
    <w:pPr>
      <w:tabs>
        <w:tab w:val="left" w:pos="2939"/>
      </w:tabs>
      <w:spacing w:line="160" w:lineRule="exact"/>
    </w:pPr>
    <w:rPr>
      <w:b w:val="0"/>
      <w:color w:val="000000" w:themeColor="text1"/>
      <w:sz w:val="16"/>
      <w:szCs w:val="16"/>
    </w:rPr>
  </w:style>
  <w:style w:type="paragraph" w:customStyle="1" w:styleId="Tabletxt2levelbullet">
    <w:name w:val="Table txt 2 level_bullet"/>
    <w:basedOn w:val="tabletxt1level"/>
    <w:autoRedefine/>
    <w:qFormat/>
    <w:rsid w:val="00F62F6A"/>
    <w:pPr>
      <w:numPr>
        <w:numId w:val="1"/>
      </w:numPr>
    </w:pPr>
  </w:style>
  <w:style w:type="paragraph" w:customStyle="1" w:styleId="tabletxt3levelbullet">
    <w:name w:val="table txt 3 level_bullet"/>
    <w:basedOn w:val="tabletxt1level"/>
    <w:autoRedefine/>
    <w:qFormat/>
    <w:rsid w:val="00F62F6A"/>
    <w:pPr>
      <w:numPr>
        <w:numId w:val="2"/>
      </w:numPr>
    </w:pPr>
  </w:style>
  <w:style w:type="paragraph" w:customStyle="1" w:styleId="textbullet">
    <w:name w:val="text_bullet"/>
    <w:basedOn w:val="ListParagraph"/>
    <w:autoRedefine/>
    <w:qFormat/>
    <w:rsid w:val="00F62F6A"/>
    <w:pPr>
      <w:numPr>
        <w:numId w:val="3"/>
      </w:numPr>
      <w:contextualSpacing w:val="0"/>
    </w:pPr>
    <w:rPr>
      <w:szCs w:val="18"/>
    </w:rPr>
  </w:style>
  <w:style w:type="paragraph" w:customStyle="1" w:styleId="GcoverGeneraliGroup">
    <w:name w:val="G_cover_Generali Group"/>
    <w:link w:val="GcoverGeneraliGroupCarattere"/>
    <w:qFormat/>
    <w:rsid w:val="009A375A"/>
    <w:pPr>
      <w:tabs>
        <w:tab w:val="left" w:pos="3517"/>
      </w:tabs>
      <w:spacing w:line="320" w:lineRule="exact"/>
    </w:pPr>
    <w:rPr>
      <w:rFonts w:ascii="Arial" w:eastAsia="Times New Roman" w:hAnsi="Arial" w:cs="Times New Roman"/>
      <w:b/>
      <w:color w:val="000000" w:themeColor="text1"/>
      <w:sz w:val="32"/>
      <w:szCs w:val="32"/>
      <w:lang w:val="it-IT" w:eastAsia="it-IT"/>
    </w:rPr>
  </w:style>
  <w:style w:type="character" w:customStyle="1" w:styleId="GcoverGeneraliGroupCarattere">
    <w:name w:val="G_cover_Generali Group Carattere"/>
    <w:basedOn w:val="DefaultParagraphFont"/>
    <w:link w:val="GcoverGeneraliGroup"/>
    <w:rsid w:val="009A375A"/>
    <w:rPr>
      <w:rFonts w:ascii="Arial" w:eastAsia="Times New Roman" w:hAnsi="Arial" w:cs="Times New Roman"/>
      <w:b/>
      <w:color w:val="000000" w:themeColor="text1"/>
      <w:sz w:val="32"/>
      <w:szCs w:val="32"/>
      <w:lang w:val="it-IT" w:eastAsia="it-IT"/>
    </w:rPr>
  </w:style>
  <w:style w:type="paragraph" w:customStyle="1" w:styleId="GcoverTitle">
    <w:name w:val="G cover Title"/>
    <w:basedOn w:val="GcoverGeneraliGroup"/>
    <w:qFormat/>
    <w:rsid w:val="0019399E"/>
    <w:pPr>
      <w:spacing w:line="440" w:lineRule="exact"/>
    </w:pPr>
    <w:rPr>
      <w:b w:val="0"/>
      <w:caps/>
      <w:sz w:val="36"/>
    </w:rPr>
  </w:style>
  <w:style w:type="paragraph" w:customStyle="1" w:styleId="Gcoversubtitle">
    <w:name w:val="G cover_subtitle"/>
    <w:basedOn w:val="GcoverTitle"/>
    <w:qFormat/>
    <w:rsid w:val="009213CB"/>
    <w:pPr>
      <w:spacing w:line="280" w:lineRule="exact"/>
    </w:pPr>
    <w:rPr>
      <w:caps w:val="0"/>
      <w:sz w:val="22"/>
    </w:rPr>
  </w:style>
  <w:style w:type="paragraph" w:customStyle="1" w:styleId="Gcoverwebsitesite">
    <w:name w:val="G_cover_websitesite"/>
    <w:qFormat/>
    <w:rsid w:val="0045302A"/>
    <w:rPr>
      <w:rFonts w:ascii="Arial" w:eastAsia="Times New Roman" w:hAnsi="Arial" w:cs="Times New Roman"/>
      <w:color w:val="BD2027" w:themeColor="text2"/>
      <w:sz w:val="18"/>
      <w:lang w:val="it-IT" w:eastAsia="it-IT"/>
    </w:rPr>
  </w:style>
  <w:style w:type="paragraph" w:customStyle="1" w:styleId="Gindextitle">
    <w:name w:val="G_index_title"/>
    <w:qFormat/>
    <w:rsid w:val="005C703A"/>
    <w:pPr>
      <w:spacing w:after="440" w:line="220" w:lineRule="exact"/>
    </w:pPr>
    <w:rPr>
      <w:rFonts w:ascii="Arial" w:eastAsia="Times New Roman" w:hAnsi="Arial" w:cs="Times New Roman"/>
      <w:b/>
      <w:caps/>
      <w:color w:val="BD2027" w:themeColor="text2"/>
      <w:sz w:val="22"/>
      <w:lang w:val="it-IT" w:eastAsia="it-IT"/>
    </w:rPr>
  </w:style>
  <w:style w:type="paragraph" w:styleId="FootnoteText">
    <w:name w:val="footnote text"/>
    <w:basedOn w:val="Normal"/>
    <w:link w:val="FootnoteTextChar"/>
    <w:uiPriority w:val="99"/>
    <w:semiHidden/>
    <w:unhideWhenUsed/>
    <w:rsid w:val="003F374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F3743"/>
    <w:rPr>
      <w:rFonts w:ascii="Arial" w:eastAsia="Times New Roman" w:hAnsi="Arial" w:cs="Times New Roman"/>
      <w:color w:val="000000" w:themeColor="text1"/>
      <w:sz w:val="20"/>
      <w:szCs w:val="20"/>
      <w:lang w:val="it-IT" w:eastAsia="it-IT"/>
    </w:rPr>
  </w:style>
  <w:style w:type="paragraph" w:customStyle="1" w:styleId="IntroductionTitle">
    <w:name w:val="Introduction Title"/>
    <w:qFormat/>
    <w:rsid w:val="00895CC2"/>
    <w:pPr>
      <w:spacing w:after="220"/>
      <w:contextualSpacing/>
    </w:pPr>
    <w:rPr>
      <w:rFonts w:ascii="Arial" w:eastAsia="Times New Roman" w:hAnsi="Arial" w:cs="Times New Roman"/>
      <w:color w:val="BD2027" w:themeColor="text2"/>
      <w:sz w:val="36"/>
      <w:szCs w:val="36"/>
      <w:lang w:val="it-IT" w:eastAsia="it-IT"/>
    </w:rPr>
  </w:style>
  <w:style w:type="paragraph" w:styleId="TOC2">
    <w:name w:val="toc 2"/>
    <w:basedOn w:val="Normal"/>
    <w:next w:val="Normal"/>
    <w:autoRedefine/>
    <w:uiPriority w:val="39"/>
    <w:unhideWhenUsed/>
    <w:rsid w:val="00B034AF"/>
    <w:pPr>
      <w:tabs>
        <w:tab w:val="left" w:pos="847"/>
        <w:tab w:val="right" w:leader="dot" w:pos="10188"/>
      </w:tabs>
      <w:spacing w:before="0"/>
      <w:ind w:left="357"/>
    </w:pPr>
    <w:rPr>
      <w:szCs w:val="18"/>
    </w:rPr>
  </w:style>
  <w:style w:type="paragraph" w:styleId="TOC1">
    <w:name w:val="toc 1"/>
    <w:basedOn w:val="Normal"/>
    <w:next w:val="TOC2"/>
    <w:autoRedefine/>
    <w:uiPriority w:val="39"/>
    <w:unhideWhenUsed/>
    <w:rsid w:val="003D43E2"/>
    <w:pPr>
      <w:spacing w:before="0"/>
      <w:contextualSpacing w:val="0"/>
    </w:pPr>
    <w:rPr>
      <w:sz w:val="22"/>
      <w:szCs w:val="22"/>
    </w:rPr>
  </w:style>
  <w:style w:type="paragraph" w:styleId="TOC3">
    <w:name w:val="toc 3"/>
    <w:basedOn w:val="Normal"/>
    <w:next w:val="Normal"/>
    <w:autoRedefine/>
    <w:uiPriority w:val="39"/>
    <w:unhideWhenUsed/>
    <w:qFormat/>
    <w:rsid w:val="00986AE2"/>
    <w:pPr>
      <w:spacing w:before="0" w:after="0"/>
      <w:ind w:left="360"/>
    </w:pPr>
    <w:rPr>
      <w:rFonts w:asciiTheme="minorHAnsi" w:hAnsiTheme="minorHAnsi"/>
      <w:sz w:val="22"/>
      <w:szCs w:val="22"/>
    </w:rPr>
  </w:style>
  <w:style w:type="paragraph" w:styleId="TOC4">
    <w:name w:val="toc 4"/>
    <w:basedOn w:val="Normal"/>
    <w:next w:val="Normal"/>
    <w:autoRedefine/>
    <w:uiPriority w:val="39"/>
    <w:unhideWhenUsed/>
    <w:rsid w:val="008024B5"/>
    <w:pPr>
      <w:spacing w:before="0" w:after="0"/>
      <w:ind w:left="540"/>
    </w:pPr>
    <w:rPr>
      <w:rFonts w:asciiTheme="minorHAnsi" w:hAnsiTheme="minorHAnsi"/>
      <w:sz w:val="20"/>
      <w:szCs w:val="20"/>
    </w:rPr>
  </w:style>
  <w:style w:type="paragraph" w:styleId="TOC5">
    <w:name w:val="toc 5"/>
    <w:basedOn w:val="Normal"/>
    <w:next w:val="Normal"/>
    <w:autoRedefine/>
    <w:uiPriority w:val="39"/>
    <w:unhideWhenUsed/>
    <w:rsid w:val="008024B5"/>
    <w:pPr>
      <w:spacing w:before="0" w:after="0"/>
      <w:ind w:left="720"/>
    </w:pPr>
    <w:rPr>
      <w:rFonts w:asciiTheme="minorHAnsi" w:hAnsiTheme="minorHAnsi"/>
      <w:sz w:val="20"/>
      <w:szCs w:val="20"/>
    </w:rPr>
  </w:style>
  <w:style w:type="paragraph" w:styleId="TOC6">
    <w:name w:val="toc 6"/>
    <w:basedOn w:val="Normal"/>
    <w:next w:val="Normal"/>
    <w:autoRedefine/>
    <w:uiPriority w:val="39"/>
    <w:unhideWhenUsed/>
    <w:rsid w:val="008024B5"/>
    <w:pPr>
      <w:spacing w:before="0" w:after="0"/>
      <w:ind w:left="900"/>
    </w:pPr>
    <w:rPr>
      <w:rFonts w:asciiTheme="minorHAnsi" w:hAnsiTheme="minorHAnsi"/>
      <w:sz w:val="20"/>
      <w:szCs w:val="20"/>
    </w:rPr>
  </w:style>
  <w:style w:type="paragraph" w:styleId="TOC7">
    <w:name w:val="toc 7"/>
    <w:basedOn w:val="Normal"/>
    <w:next w:val="Normal"/>
    <w:autoRedefine/>
    <w:uiPriority w:val="39"/>
    <w:unhideWhenUsed/>
    <w:rsid w:val="008024B5"/>
    <w:pPr>
      <w:spacing w:before="0" w:after="0"/>
      <w:ind w:left="1080"/>
    </w:pPr>
    <w:rPr>
      <w:rFonts w:asciiTheme="minorHAnsi" w:hAnsiTheme="minorHAnsi"/>
      <w:sz w:val="20"/>
      <w:szCs w:val="20"/>
    </w:rPr>
  </w:style>
  <w:style w:type="paragraph" w:styleId="TOC8">
    <w:name w:val="toc 8"/>
    <w:basedOn w:val="Normal"/>
    <w:next w:val="Normal"/>
    <w:autoRedefine/>
    <w:uiPriority w:val="39"/>
    <w:unhideWhenUsed/>
    <w:rsid w:val="008024B5"/>
    <w:pPr>
      <w:spacing w:before="0" w:after="0"/>
      <w:ind w:left="1260"/>
    </w:pPr>
    <w:rPr>
      <w:rFonts w:asciiTheme="minorHAnsi" w:hAnsiTheme="minorHAnsi"/>
      <w:sz w:val="20"/>
      <w:szCs w:val="20"/>
    </w:rPr>
  </w:style>
  <w:style w:type="paragraph" w:styleId="TOC9">
    <w:name w:val="toc 9"/>
    <w:basedOn w:val="Normal"/>
    <w:next w:val="Normal"/>
    <w:autoRedefine/>
    <w:uiPriority w:val="39"/>
    <w:unhideWhenUsed/>
    <w:rsid w:val="008024B5"/>
    <w:pPr>
      <w:spacing w:before="0" w:after="0"/>
      <w:ind w:left="1440"/>
    </w:pPr>
    <w:rPr>
      <w:rFonts w:asciiTheme="minorHAnsi" w:hAnsiTheme="minorHAnsi"/>
      <w:sz w:val="20"/>
      <w:szCs w:val="20"/>
    </w:rPr>
  </w:style>
  <w:style w:type="paragraph" w:styleId="TOCHeading">
    <w:name w:val="TOC Heading"/>
    <w:basedOn w:val="Heading1"/>
    <w:next w:val="Normal"/>
    <w:autoRedefine/>
    <w:uiPriority w:val="39"/>
    <w:unhideWhenUsed/>
    <w:qFormat/>
    <w:rsid w:val="003D43E2"/>
    <w:pPr>
      <w:numPr>
        <w:numId w:val="0"/>
      </w:numPr>
      <w:spacing w:after="440" w:line="220" w:lineRule="exact"/>
      <w:outlineLvl w:val="9"/>
    </w:pPr>
    <w:rPr>
      <w:rFonts w:eastAsiaTheme="majorEastAsia" w:cstheme="majorBidi"/>
      <w:b/>
      <w:bCs/>
      <w:caps/>
      <w:sz w:val="22"/>
      <w:szCs w:val="22"/>
      <w:lang w:val="en-US" w:eastAsia="en-US"/>
    </w:rPr>
  </w:style>
  <w:style w:type="table" w:styleId="GridTable4-Accent3">
    <w:name w:val="Grid Table 4 Accent 3"/>
    <w:basedOn w:val="TableNormal"/>
    <w:uiPriority w:val="49"/>
    <w:rsid w:val="00373F44"/>
    <w:rPr>
      <w:sz w:val="22"/>
      <w:szCs w:val="22"/>
      <w:lang w:eastAsia="zh-CN"/>
    </w:rPr>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insideV w:val="nil"/>
        </w:tcBorders>
        <w:shd w:val="clear" w:color="auto" w:fill="E9B09A" w:themeFill="accent3"/>
      </w:tcPr>
    </w:tblStylePr>
    <w:tblStylePr w:type="lastRow">
      <w:rPr>
        <w:b/>
        <w:bCs/>
      </w:rPr>
      <w:tblPr/>
      <w:tcPr>
        <w:tcBorders>
          <w:top w:val="double" w:sz="4" w:space="0" w:color="E9B09A" w:themeColor="accent3"/>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character" w:customStyle="1" w:styleId="Heading4Char">
    <w:name w:val="Heading 4 Char"/>
    <w:basedOn w:val="DefaultParagraphFont"/>
    <w:link w:val="Heading4"/>
    <w:uiPriority w:val="9"/>
    <w:rsid w:val="00D24752"/>
    <w:rPr>
      <w:rFonts w:asciiTheme="majorHAnsi" w:eastAsiaTheme="majorEastAsia" w:hAnsiTheme="majorHAnsi" w:cstheme="majorBidi"/>
      <w:i/>
      <w:iCs/>
      <w:color w:val="8D181D" w:themeColor="accent1" w:themeShade="BF"/>
      <w:sz w:val="22"/>
      <w:szCs w:val="22"/>
      <w:lang w:eastAsia="zh-CN"/>
    </w:rPr>
  </w:style>
  <w:style w:type="character" w:customStyle="1" w:styleId="Heading5Char">
    <w:name w:val="Heading 5 Char"/>
    <w:basedOn w:val="DefaultParagraphFont"/>
    <w:link w:val="Heading5"/>
    <w:uiPriority w:val="9"/>
    <w:semiHidden/>
    <w:rsid w:val="00D24752"/>
    <w:rPr>
      <w:rFonts w:asciiTheme="majorHAnsi" w:eastAsiaTheme="majorEastAsia" w:hAnsiTheme="majorHAnsi" w:cstheme="majorBidi"/>
      <w:color w:val="8D181D" w:themeColor="accent1" w:themeShade="BF"/>
      <w:sz w:val="22"/>
      <w:szCs w:val="22"/>
      <w:lang w:eastAsia="zh-CN"/>
    </w:rPr>
  </w:style>
  <w:style w:type="character" w:customStyle="1" w:styleId="Heading6Char">
    <w:name w:val="Heading 6 Char"/>
    <w:basedOn w:val="DefaultParagraphFont"/>
    <w:link w:val="Heading6"/>
    <w:uiPriority w:val="9"/>
    <w:semiHidden/>
    <w:rsid w:val="00D24752"/>
    <w:rPr>
      <w:rFonts w:asciiTheme="majorHAnsi" w:eastAsiaTheme="majorEastAsia" w:hAnsiTheme="majorHAnsi" w:cstheme="majorBidi"/>
      <w:color w:val="5E1013" w:themeColor="accent1" w:themeShade="7F"/>
      <w:sz w:val="22"/>
      <w:szCs w:val="22"/>
      <w:lang w:eastAsia="zh-CN"/>
    </w:rPr>
  </w:style>
  <w:style w:type="character" w:customStyle="1" w:styleId="Heading7Char">
    <w:name w:val="Heading 7 Char"/>
    <w:basedOn w:val="DefaultParagraphFont"/>
    <w:link w:val="Heading7"/>
    <w:uiPriority w:val="9"/>
    <w:semiHidden/>
    <w:rsid w:val="00D24752"/>
    <w:rPr>
      <w:rFonts w:asciiTheme="majorHAnsi" w:eastAsiaTheme="majorEastAsia" w:hAnsiTheme="majorHAnsi" w:cstheme="majorBidi"/>
      <w:i/>
      <w:iCs/>
      <w:color w:val="5E1013" w:themeColor="accent1" w:themeShade="7F"/>
      <w:sz w:val="22"/>
      <w:szCs w:val="22"/>
      <w:lang w:eastAsia="zh-CN"/>
    </w:rPr>
  </w:style>
  <w:style w:type="character" w:customStyle="1" w:styleId="Heading8Char">
    <w:name w:val="Heading 8 Char"/>
    <w:basedOn w:val="DefaultParagraphFont"/>
    <w:link w:val="Heading8"/>
    <w:uiPriority w:val="9"/>
    <w:semiHidden/>
    <w:rsid w:val="00D24752"/>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D24752"/>
    <w:rPr>
      <w:rFonts w:asciiTheme="majorHAnsi" w:eastAsiaTheme="majorEastAsia" w:hAnsiTheme="majorHAnsi" w:cstheme="majorBidi"/>
      <w:i/>
      <w:iCs/>
      <w:color w:val="272727" w:themeColor="text1" w:themeTint="D8"/>
      <w:sz w:val="21"/>
      <w:szCs w:val="21"/>
      <w:lang w:eastAsia="zh-CN"/>
    </w:rPr>
  </w:style>
  <w:style w:type="paragraph" w:customStyle="1" w:styleId="Default">
    <w:name w:val="Default"/>
    <w:rsid w:val="00D24752"/>
    <w:pPr>
      <w:autoSpaceDE w:val="0"/>
      <w:autoSpaceDN w:val="0"/>
      <w:adjustRightInd w:val="0"/>
    </w:pPr>
    <w:rPr>
      <w:rFonts w:ascii="Segoe UI" w:hAnsi="Segoe UI" w:cs="Segoe UI"/>
      <w:color w:val="000000"/>
      <w:lang w:eastAsia="zh-CN"/>
    </w:rPr>
  </w:style>
  <w:style w:type="paragraph" w:styleId="CommentText">
    <w:name w:val="annotation text"/>
    <w:basedOn w:val="Normal"/>
    <w:link w:val="CommentTextChar"/>
    <w:uiPriority w:val="99"/>
    <w:semiHidden/>
    <w:unhideWhenUsed/>
    <w:rsid w:val="00D24752"/>
    <w:pPr>
      <w:widowControl/>
      <w:spacing w:before="0" w:after="160" w:line="240" w:lineRule="auto"/>
      <w:contextualSpacing w:val="0"/>
    </w:pPr>
    <w:rPr>
      <w:rFonts w:asciiTheme="minorHAnsi" w:eastAsiaTheme="minorEastAsia" w:hAnsiTheme="minorHAnsi" w:cstheme="minorBidi"/>
      <w:color w:val="auto"/>
      <w:sz w:val="20"/>
      <w:szCs w:val="20"/>
      <w:lang w:val="en-US" w:eastAsia="zh-CN"/>
    </w:rPr>
  </w:style>
  <w:style w:type="character" w:customStyle="1" w:styleId="CommentTextChar">
    <w:name w:val="Comment Text Char"/>
    <w:basedOn w:val="DefaultParagraphFont"/>
    <w:link w:val="CommentText"/>
    <w:uiPriority w:val="99"/>
    <w:semiHidden/>
    <w:rsid w:val="00D24752"/>
    <w:rPr>
      <w:sz w:val="20"/>
      <w:szCs w:val="20"/>
      <w:lang w:eastAsia="zh-CN"/>
    </w:rPr>
  </w:style>
  <w:style w:type="character" w:styleId="CommentReference">
    <w:name w:val="annotation reference"/>
    <w:basedOn w:val="DefaultParagraphFont"/>
    <w:uiPriority w:val="99"/>
    <w:semiHidden/>
    <w:unhideWhenUsed/>
    <w:rsid w:val="00D24752"/>
    <w:rPr>
      <w:sz w:val="16"/>
      <w:szCs w:val="16"/>
    </w:rPr>
  </w:style>
  <w:style w:type="paragraph" w:styleId="NormalWeb">
    <w:name w:val="Normal (Web)"/>
    <w:basedOn w:val="Normal"/>
    <w:uiPriority w:val="99"/>
    <w:unhideWhenUsed/>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paragraph" w:customStyle="1" w:styleId="Bullet">
    <w:name w:val="Bullet"/>
    <w:basedOn w:val="Normal"/>
    <w:rsid w:val="00D24752"/>
    <w:pPr>
      <w:keepLines/>
      <w:widowControl/>
      <w:numPr>
        <w:numId w:val="5"/>
      </w:numPr>
      <w:spacing w:before="120" w:after="160" w:line="256" w:lineRule="auto"/>
      <w:ind w:right="864"/>
      <w:contextualSpacing w:val="0"/>
    </w:pPr>
    <w:rPr>
      <w:rFonts w:ascii="Utopia" w:eastAsiaTheme="minorHAnsi" w:hAnsi="Utopia" w:cstheme="minorBidi"/>
      <w:color w:val="auto"/>
      <w:szCs w:val="22"/>
      <w:lang w:val="en-US" w:eastAsia="en-US"/>
    </w:rPr>
  </w:style>
  <w:style w:type="character" w:customStyle="1" w:styleId="CodeInline">
    <w:name w:val="Code Inline"/>
    <w:rsid w:val="00D24752"/>
    <w:rPr>
      <w:rFonts w:ascii="TheSansMonoConNormal" w:hAnsi="TheSansMonoConNormal" w:hint="default"/>
      <w:color w:val="auto"/>
      <w:sz w:val="18"/>
      <w:bdr w:val="none" w:sz="0" w:space="0" w:color="auto" w:frame="1"/>
    </w:rPr>
  </w:style>
  <w:style w:type="character" w:styleId="Emphasis">
    <w:name w:val="Emphasis"/>
    <w:basedOn w:val="DefaultParagraphFont"/>
    <w:uiPriority w:val="20"/>
    <w:qFormat/>
    <w:rsid w:val="00D24752"/>
    <w:rPr>
      <w:i/>
      <w:iCs/>
    </w:rPr>
  </w:style>
  <w:style w:type="character" w:styleId="FollowedHyperlink">
    <w:name w:val="FollowedHyperlink"/>
    <w:basedOn w:val="DefaultParagraphFont"/>
    <w:uiPriority w:val="99"/>
    <w:semiHidden/>
    <w:unhideWhenUsed/>
    <w:rsid w:val="00D24752"/>
    <w:rPr>
      <w:color w:val="C25439" w:themeColor="followedHyperlink"/>
      <w:u w:val="single"/>
    </w:rPr>
  </w:style>
  <w:style w:type="paragraph" w:customStyle="1" w:styleId="paragraph">
    <w:name w:val="paragraph"/>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TW"/>
    </w:rPr>
  </w:style>
  <w:style w:type="character" w:customStyle="1" w:styleId="normaltextrun">
    <w:name w:val="normaltextrun"/>
    <w:basedOn w:val="DefaultParagraphFont"/>
    <w:rsid w:val="00D24752"/>
  </w:style>
  <w:style w:type="character" w:customStyle="1" w:styleId="eop">
    <w:name w:val="eop"/>
    <w:basedOn w:val="DefaultParagraphFont"/>
    <w:rsid w:val="00D24752"/>
  </w:style>
  <w:style w:type="character" w:customStyle="1" w:styleId="contextualspellingandgrammarerror">
    <w:name w:val="contextualspellingandgrammarerror"/>
    <w:basedOn w:val="DefaultParagraphFont"/>
    <w:rsid w:val="00D24752"/>
  </w:style>
  <w:style w:type="character" w:customStyle="1" w:styleId="spellingerror">
    <w:name w:val="spellingerror"/>
    <w:basedOn w:val="DefaultParagraphFont"/>
    <w:rsid w:val="00D24752"/>
  </w:style>
  <w:style w:type="table" w:styleId="GridTable4-Accent1">
    <w:name w:val="Grid Table 4 Accent 1"/>
    <w:basedOn w:val="TableNormal"/>
    <w:uiPriority w:val="49"/>
    <w:rsid w:val="00D24752"/>
    <w:rPr>
      <w:rFonts w:eastAsiaTheme="minorHAnsi"/>
      <w:sz w:val="22"/>
      <w:szCs w:val="22"/>
    </w:rPr>
    <w:tblPr>
      <w:tblStyleRowBandSize w:val="1"/>
      <w:tblStyleColBandSize w:val="1"/>
      <w:tblBorders>
        <w:top w:val="single" w:sz="4" w:space="0" w:color="E56A6F" w:themeColor="accent1" w:themeTint="99"/>
        <w:left w:val="single" w:sz="4" w:space="0" w:color="E56A6F" w:themeColor="accent1" w:themeTint="99"/>
        <w:bottom w:val="single" w:sz="4" w:space="0" w:color="E56A6F" w:themeColor="accent1" w:themeTint="99"/>
        <w:right w:val="single" w:sz="4" w:space="0" w:color="E56A6F" w:themeColor="accent1" w:themeTint="99"/>
        <w:insideH w:val="single" w:sz="4" w:space="0" w:color="E56A6F" w:themeColor="accent1" w:themeTint="99"/>
        <w:insideV w:val="single" w:sz="4" w:space="0" w:color="E56A6F" w:themeColor="accent1" w:themeTint="99"/>
      </w:tblBorders>
    </w:tblPr>
    <w:tblStylePr w:type="firstRow">
      <w:rPr>
        <w:b/>
        <w:bCs/>
        <w:color w:val="FFFFFF" w:themeColor="background1"/>
      </w:rPr>
      <w:tblPr/>
      <w:tcPr>
        <w:tcBorders>
          <w:top w:val="single" w:sz="4" w:space="0" w:color="BD2027" w:themeColor="accent1"/>
          <w:left w:val="single" w:sz="4" w:space="0" w:color="BD2027" w:themeColor="accent1"/>
          <w:bottom w:val="single" w:sz="4" w:space="0" w:color="BD2027" w:themeColor="accent1"/>
          <w:right w:val="single" w:sz="4" w:space="0" w:color="BD2027" w:themeColor="accent1"/>
          <w:insideH w:val="nil"/>
          <w:insideV w:val="nil"/>
        </w:tcBorders>
        <w:shd w:val="clear" w:color="auto" w:fill="BD2027" w:themeFill="accent1"/>
      </w:tcPr>
    </w:tblStylePr>
    <w:tblStylePr w:type="lastRow">
      <w:rPr>
        <w:b/>
        <w:bCs/>
      </w:rPr>
      <w:tblPr/>
      <w:tcPr>
        <w:tcBorders>
          <w:top w:val="double" w:sz="4" w:space="0" w:color="BD2027" w:themeColor="accent1"/>
        </w:tcBorders>
      </w:tcPr>
    </w:tblStylePr>
    <w:tblStylePr w:type="firstCol">
      <w:rPr>
        <w:b/>
        <w:bCs/>
      </w:rPr>
    </w:tblStylePr>
    <w:tblStylePr w:type="lastCol">
      <w:rPr>
        <w:b/>
        <w:bCs/>
      </w:rPr>
    </w:tblStylePr>
    <w:tblStylePr w:type="band1Vert">
      <w:tblPr/>
      <w:tcPr>
        <w:shd w:val="clear" w:color="auto" w:fill="F6CDCF" w:themeFill="accent1" w:themeFillTint="33"/>
      </w:tcPr>
    </w:tblStylePr>
    <w:tblStylePr w:type="band1Horz">
      <w:tblPr/>
      <w:tcPr>
        <w:shd w:val="clear" w:color="auto" w:fill="F6CDCF" w:themeFill="accent1" w:themeFillTint="33"/>
      </w:tcPr>
    </w:tblStylePr>
  </w:style>
  <w:style w:type="table" w:styleId="PlainTable1">
    <w:name w:val="Plain Table 1"/>
    <w:basedOn w:val="TableNormal"/>
    <w:uiPriority w:val="41"/>
    <w:rsid w:val="00D24752"/>
    <w:pPr>
      <w:spacing w:before="100"/>
    </w:pPr>
    <w:rPr>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D24752"/>
    <w:rPr>
      <w:color w:val="605E5C"/>
      <w:shd w:val="clear" w:color="auto" w:fill="E1DFDD"/>
    </w:rPr>
  </w:style>
  <w:style w:type="character" w:styleId="IntenseEmphasis">
    <w:name w:val="Intense Emphasis"/>
    <w:basedOn w:val="DefaultParagraphFont"/>
    <w:uiPriority w:val="21"/>
    <w:qFormat/>
    <w:rsid w:val="00D24752"/>
    <w:rPr>
      <w:i/>
      <w:iCs/>
      <w:color w:val="BD2027" w:themeColor="accent1"/>
    </w:rPr>
  </w:style>
  <w:style w:type="character" w:styleId="UnresolvedMention">
    <w:name w:val="Unresolved Mention"/>
    <w:basedOn w:val="DefaultParagraphFont"/>
    <w:uiPriority w:val="99"/>
    <w:semiHidden/>
    <w:unhideWhenUsed/>
    <w:rsid w:val="00D24752"/>
    <w:rPr>
      <w:color w:val="605E5C"/>
      <w:shd w:val="clear" w:color="auto" w:fill="E1DFDD"/>
    </w:rPr>
  </w:style>
  <w:style w:type="character" w:customStyle="1" w:styleId="ListParagraphChar">
    <w:name w:val="List Paragraph Char"/>
    <w:aliases w:val="text bullet Char"/>
    <w:basedOn w:val="DefaultParagraphFont"/>
    <w:link w:val="ListParagraph"/>
    <w:uiPriority w:val="34"/>
    <w:locked/>
    <w:rsid w:val="00CB694D"/>
    <w:rPr>
      <w:rFonts w:ascii="Arial" w:eastAsia="Times New Roman" w:hAnsi="Arial" w:cs="Times New Roman"/>
      <w:color w:val="000000" w:themeColor="text1"/>
      <w:sz w:val="18"/>
      <w:lang w:val="it-IT" w:eastAsia="it-IT"/>
    </w:rPr>
  </w:style>
  <w:style w:type="paragraph" w:styleId="Caption">
    <w:name w:val="caption"/>
    <w:basedOn w:val="Normal"/>
    <w:next w:val="Normal"/>
    <w:uiPriority w:val="35"/>
    <w:unhideWhenUsed/>
    <w:qFormat/>
    <w:rsid w:val="00D24752"/>
    <w:pPr>
      <w:widowControl/>
      <w:spacing w:before="0" w:after="200" w:line="240" w:lineRule="auto"/>
      <w:contextualSpacing w:val="0"/>
    </w:pPr>
    <w:rPr>
      <w:rFonts w:asciiTheme="minorHAnsi" w:eastAsiaTheme="minorEastAsia" w:hAnsiTheme="minorHAnsi" w:cstheme="minorBidi"/>
      <w:i/>
      <w:iCs/>
      <w:color w:val="BD2027" w:themeColor="text2"/>
      <w:szCs w:val="18"/>
      <w:lang w:val="en-US" w:eastAsia="zh-CN"/>
    </w:rPr>
  </w:style>
  <w:style w:type="paragraph" w:customStyle="1" w:styleId="calibre20">
    <w:name w:val="calibre20"/>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character" w:styleId="Strong">
    <w:name w:val="Strong"/>
    <w:basedOn w:val="DefaultParagraphFont"/>
    <w:uiPriority w:val="22"/>
    <w:qFormat/>
    <w:rsid w:val="00D24752"/>
    <w:rPr>
      <w:b/>
      <w:bCs/>
    </w:rPr>
  </w:style>
  <w:style w:type="paragraph" w:customStyle="1" w:styleId="BulletLevel5">
    <w:name w:val="Bullet Level 5"/>
    <w:basedOn w:val="Normal"/>
    <w:rsid w:val="00D24752"/>
    <w:pPr>
      <w:widowControl/>
      <w:numPr>
        <w:numId w:val="6"/>
      </w:numPr>
      <w:tabs>
        <w:tab w:val="clear" w:pos="720"/>
        <w:tab w:val="num" w:pos="2160"/>
      </w:tabs>
      <w:spacing w:before="0" w:after="180" w:line="240" w:lineRule="auto"/>
      <w:ind w:left="2160"/>
      <w:contextualSpacing w:val="0"/>
    </w:pPr>
    <w:rPr>
      <w:color w:val="auto"/>
      <w:sz w:val="22"/>
      <w:szCs w:val="20"/>
      <w:lang w:val="en-US" w:eastAsia="en-US"/>
    </w:rPr>
  </w:style>
  <w:style w:type="table" w:styleId="PlainTable5">
    <w:name w:val="Plain Table 5"/>
    <w:basedOn w:val="TableNormal"/>
    <w:uiPriority w:val="45"/>
    <w:rsid w:val="00D24752"/>
    <w:rPr>
      <w:sz w:val="22"/>
      <w:szCs w:val="22"/>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Number">
    <w:name w:val="List Number"/>
    <w:basedOn w:val="Normal"/>
    <w:rsid w:val="00D24752"/>
    <w:pPr>
      <w:widowControl/>
      <w:numPr>
        <w:numId w:val="7"/>
      </w:numPr>
      <w:spacing w:before="80" w:after="80" w:line="240" w:lineRule="auto"/>
    </w:pPr>
    <w:rPr>
      <w:rFonts w:ascii="Calibri" w:hAnsi="Calibri"/>
      <w:color w:val="auto"/>
      <w:sz w:val="22"/>
      <w:szCs w:val="20"/>
      <w:lang w:val="en-GB" w:eastAsia="en-US"/>
    </w:rPr>
  </w:style>
  <w:style w:type="table" w:styleId="GridTable1Light-Accent1">
    <w:name w:val="Grid Table 1 Light Accent 1"/>
    <w:basedOn w:val="TableNormal"/>
    <w:uiPriority w:val="46"/>
    <w:rsid w:val="00D24752"/>
    <w:rPr>
      <w:rFonts w:ascii="Times New Roman" w:eastAsia="Times New Roman" w:hAnsi="Times New Roman" w:cs="Times New Roman"/>
      <w:sz w:val="20"/>
      <w:szCs w:val="20"/>
    </w:rPr>
    <w:tblPr>
      <w:tblStyleRowBandSize w:val="1"/>
      <w:tblStyleColBandSize w:val="1"/>
      <w:tblBorders>
        <w:top w:val="single" w:sz="4" w:space="0" w:color="EE9C9F" w:themeColor="accent1" w:themeTint="66"/>
        <w:left w:val="single" w:sz="4" w:space="0" w:color="EE9C9F" w:themeColor="accent1" w:themeTint="66"/>
        <w:bottom w:val="single" w:sz="4" w:space="0" w:color="EE9C9F" w:themeColor="accent1" w:themeTint="66"/>
        <w:right w:val="single" w:sz="4" w:space="0" w:color="EE9C9F" w:themeColor="accent1" w:themeTint="66"/>
        <w:insideH w:val="single" w:sz="4" w:space="0" w:color="EE9C9F" w:themeColor="accent1" w:themeTint="66"/>
        <w:insideV w:val="single" w:sz="4" w:space="0" w:color="EE9C9F" w:themeColor="accent1" w:themeTint="66"/>
      </w:tblBorders>
    </w:tblPr>
    <w:tblStylePr w:type="firstRow">
      <w:rPr>
        <w:b/>
        <w:bCs/>
      </w:rPr>
      <w:tblPr/>
      <w:tcPr>
        <w:tcBorders>
          <w:bottom w:val="single" w:sz="12" w:space="0" w:color="E56A6F" w:themeColor="accent1" w:themeTint="99"/>
        </w:tcBorders>
      </w:tcPr>
    </w:tblStylePr>
    <w:tblStylePr w:type="lastRow">
      <w:rPr>
        <w:b/>
        <w:bCs/>
      </w:rPr>
      <w:tblPr/>
      <w:tcPr>
        <w:tcBorders>
          <w:top w:val="double" w:sz="2" w:space="0" w:color="E56A6F"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24752"/>
    <w:pPr>
      <w:widowControl/>
      <w:spacing w:before="0" w:after="0" w:line="240" w:lineRule="auto"/>
    </w:pPr>
    <w:rPr>
      <w:rFonts w:asciiTheme="majorHAnsi" w:eastAsiaTheme="majorEastAsia" w:hAnsiTheme="majorHAnsi" w:cstheme="majorBidi"/>
      <w:color w:val="auto"/>
      <w:spacing w:val="-10"/>
      <w:kern w:val="28"/>
      <w:sz w:val="56"/>
      <w:szCs w:val="56"/>
      <w:lang w:val="en-US" w:eastAsia="zh-CN"/>
    </w:rPr>
  </w:style>
  <w:style w:type="character" w:customStyle="1" w:styleId="TitleChar">
    <w:name w:val="Title Char"/>
    <w:basedOn w:val="DefaultParagraphFont"/>
    <w:link w:val="Title"/>
    <w:uiPriority w:val="10"/>
    <w:rsid w:val="00D24752"/>
    <w:rPr>
      <w:rFonts w:asciiTheme="majorHAnsi" w:eastAsiaTheme="majorEastAsia" w:hAnsiTheme="majorHAnsi" w:cstheme="majorBidi"/>
      <w:spacing w:val="-10"/>
      <w:kern w:val="28"/>
      <w:sz w:val="56"/>
      <w:szCs w:val="56"/>
      <w:lang w:eastAsia="zh-CN"/>
    </w:rPr>
  </w:style>
  <w:style w:type="character" w:styleId="BookTitle">
    <w:name w:val="Book Title"/>
    <w:basedOn w:val="DefaultParagraphFont"/>
    <w:uiPriority w:val="33"/>
    <w:qFormat/>
    <w:rsid w:val="00D24752"/>
    <w:rPr>
      <w:b/>
      <w:bCs/>
      <w:i/>
      <w:iCs/>
      <w:spacing w:val="5"/>
    </w:rPr>
  </w:style>
  <w:style w:type="table" w:styleId="ListTable4-Accent2">
    <w:name w:val="List Table 4 Accent 2"/>
    <w:basedOn w:val="TableNormal"/>
    <w:uiPriority w:val="49"/>
    <w:rsid w:val="00D24752"/>
    <w:rPr>
      <w:sz w:val="22"/>
      <w:szCs w:val="22"/>
      <w:lang w:eastAsia="zh-CN"/>
    </w:rPr>
    <w:tblPr>
      <w:tblStyleRowBandSize w:val="1"/>
      <w:tblStyleColBandSize w:val="1"/>
      <w:tblBorders>
        <w:top w:val="single" w:sz="4" w:space="0" w:color="DB9786" w:themeColor="accent2" w:themeTint="99"/>
        <w:left w:val="single" w:sz="4" w:space="0" w:color="DB9786" w:themeColor="accent2" w:themeTint="99"/>
        <w:bottom w:val="single" w:sz="4" w:space="0" w:color="DB9786" w:themeColor="accent2" w:themeTint="99"/>
        <w:right w:val="single" w:sz="4" w:space="0" w:color="DB9786" w:themeColor="accent2" w:themeTint="99"/>
        <w:insideH w:val="single" w:sz="4" w:space="0" w:color="DB9786" w:themeColor="accent2" w:themeTint="99"/>
      </w:tblBorders>
    </w:tblPr>
    <w:tblStylePr w:type="firstRow">
      <w:rPr>
        <w:b/>
        <w:bCs/>
        <w:color w:val="FFFFFF" w:themeColor="background1"/>
      </w:rPr>
      <w:tblPr/>
      <w:tcPr>
        <w:tcBorders>
          <w:top w:val="single" w:sz="4" w:space="0" w:color="C25439" w:themeColor="accent2"/>
          <w:left w:val="single" w:sz="4" w:space="0" w:color="C25439" w:themeColor="accent2"/>
          <w:bottom w:val="single" w:sz="4" w:space="0" w:color="C25439" w:themeColor="accent2"/>
          <w:right w:val="single" w:sz="4" w:space="0" w:color="C25439" w:themeColor="accent2"/>
          <w:insideH w:val="nil"/>
        </w:tcBorders>
        <w:shd w:val="clear" w:color="auto" w:fill="C25439" w:themeFill="accent2"/>
      </w:tcPr>
    </w:tblStylePr>
    <w:tblStylePr w:type="lastRow">
      <w:rPr>
        <w:b/>
        <w:bCs/>
      </w:rPr>
      <w:tblPr/>
      <w:tcPr>
        <w:tcBorders>
          <w:top w:val="double" w:sz="4" w:space="0" w:color="DB9786" w:themeColor="accent2" w:themeTint="99"/>
        </w:tcBorders>
      </w:tcPr>
    </w:tblStylePr>
    <w:tblStylePr w:type="firstCol">
      <w:rPr>
        <w:b/>
        <w:bCs/>
      </w:rPr>
    </w:tblStylePr>
    <w:tblStylePr w:type="lastCol">
      <w:rPr>
        <w:b/>
        <w:bCs/>
      </w:rPr>
    </w:tblStylePr>
    <w:tblStylePr w:type="band1Vert">
      <w:tblPr/>
      <w:tcPr>
        <w:shd w:val="clear" w:color="auto" w:fill="F3DCD6" w:themeFill="accent2" w:themeFillTint="33"/>
      </w:tcPr>
    </w:tblStylePr>
    <w:tblStylePr w:type="band1Horz">
      <w:tblPr/>
      <w:tcPr>
        <w:shd w:val="clear" w:color="auto" w:fill="F3DCD6" w:themeFill="accent2" w:themeFillTint="33"/>
      </w:tcPr>
    </w:tblStylePr>
  </w:style>
  <w:style w:type="table" w:styleId="GridTable2">
    <w:name w:val="Grid Table 2"/>
    <w:basedOn w:val="TableNormal"/>
    <w:uiPriority w:val="47"/>
    <w:rsid w:val="00D24752"/>
    <w:rPr>
      <w:sz w:val="22"/>
      <w:szCs w:val="22"/>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D24752"/>
    <w:rPr>
      <w:sz w:val="22"/>
      <w:szCs w:val="22"/>
      <w:lang w:eastAsia="zh-CN"/>
    </w:rPr>
    <w:tblPr>
      <w:tblStyleRowBandSize w:val="1"/>
      <w:tblStyleColBandSize w:val="1"/>
      <w:tblBorders>
        <w:top w:val="single" w:sz="2" w:space="0" w:color="F1CFC2" w:themeColor="accent3" w:themeTint="99"/>
        <w:bottom w:val="single" w:sz="2" w:space="0" w:color="F1CFC2" w:themeColor="accent3" w:themeTint="99"/>
        <w:insideH w:val="single" w:sz="2" w:space="0" w:color="F1CFC2" w:themeColor="accent3" w:themeTint="99"/>
        <w:insideV w:val="single" w:sz="2" w:space="0" w:color="F1CFC2" w:themeColor="accent3" w:themeTint="99"/>
      </w:tblBorders>
    </w:tblPr>
    <w:tblStylePr w:type="firstRow">
      <w:rPr>
        <w:b/>
        <w:bCs/>
      </w:rPr>
      <w:tblPr/>
      <w:tcPr>
        <w:tcBorders>
          <w:top w:val="nil"/>
          <w:bottom w:val="single" w:sz="12" w:space="0" w:color="F1CFC2" w:themeColor="accent3" w:themeTint="99"/>
          <w:insideH w:val="nil"/>
          <w:insideV w:val="nil"/>
        </w:tcBorders>
        <w:shd w:val="clear" w:color="auto" w:fill="FFFFFF" w:themeFill="background1"/>
      </w:tcPr>
    </w:tblStylePr>
    <w:tblStylePr w:type="lastRow">
      <w:rPr>
        <w:b/>
        <w:bCs/>
      </w:rPr>
      <w:tblPr/>
      <w:tcPr>
        <w:tcBorders>
          <w:top w:val="double" w:sz="2" w:space="0" w:color="F1CFC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table" w:styleId="GridTable1Light">
    <w:name w:val="Grid Table 1 Light"/>
    <w:basedOn w:val="TableNormal"/>
    <w:uiPriority w:val="46"/>
    <w:rsid w:val="00D24752"/>
    <w:rPr>
      <w:sz w:val="22"/>
      <w:szCs w:val="22"/>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A66F43"/>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FEA" w:themeFill="accent3" w:themeFillTint="33"/>
      </w:tcPr>
    </w:tblStylePr>
    <w:tblStylePr w:type="band1Horz">
      <w:tblPr/>
      <w:tcPr>
        <w:shd w:val="clear" w:color="auto" w:fill="FAEFEA" w:themeFill="accent3" w:themeFillTint="33"/>
      </w:tcPr>
    </w:tblStylePr>
    <w:tblStylePr w:type="neCell">
      <w:tblPr/>
      <w:tcPr>
        <w:tcBorders>
          <w:bottom w:val="single" w:sz="4" w:space="0" w:color="F1CFC2" w:themeColor="accent3" w:themeTint="99"/>
        </w:tcBorders>
      </w:tcPr>
    </w:tblStylePr>
    <w:tblStylePr w:type="nwCell">
      <w:tblPr/>
      <w:tcPr>
        <w:tcBorders>
          <w:bottom w:val="single" w:sz="4" w:space="0" w:color="F1CFC2" w:themeColor="accent3" w:themeTint="99"/>
        </w:tcBorders>
      </w:tcPr>
    </w:tblStylePr>
    <w:tblStylePr w:type="seCell">
      <w:tblPr/>
      <w:tcPr>
        <w:tcBorders>
          <w:top w:val="single" w:sz="4" w:space="0" w:color="F1CFC2" w:themeColor="accent3" w:themeTint="99"/>
        </w:tcBorders>
      </w:tcPr>
    </w:tblStylePr>
    <w:tblStylePr w:type="swCell">
      <w:tblPr/>
      <w:tcPr>
        <w:tcBorders>
          <w:top w:val="single" w:sz="4" w:space="0" w:color="F1CFC2" w:themeColor="accent3" w:themeTint="99"/>
        </w:tcBorders>
      </w:tcPr>
    </w:tblStylePr>
  </w:style>
  <w:style w:type="table" w:styleId="ListTable4-Accent3">
    <w:name w:val="List Table 4 Accent 3"/>
    <w:basedOn w:val="TableNormal"/>
    <w:uiPriority w:val="49"/>
    <w:rsid w:val="00FA176E"/>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tcBorders>
        <w:shd w:val="clear" w:color="auto" w:fill="E9B09A" w:themeFill="accent3"/>
      </w:tcPr>
    </w:tblStylePr>
    <w:tblStylePr w:type="lastRow">
      <w:rPr>
        <w:b/>
        <w:bCs/>
      </w:rPr>
      <w:tblPr/>
      <w:tcPr>
        <w:tcBorders>
          <w:top w:val="double" w:sz="4" w:space="0" w:color="F1CFC2" w:themeColor="accent3" w:themeTint="99"/>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paragraph" w:styleId="CommentSubject">
    <w:name w:val="annotation subject"/>
    <w:basedOn w:val="CommentText"/>
    <w:next w:val="CommentText"/>
    <w:link w:val="CommentSubjectChar"/>
    <w:uiPriority w:val="99"/>
    <w:semiHidden/>
    <w:unhideWhenUsed/>
    <w:rsid w:val="00297784"/>
    <w:pPr>
      <w:widowControl w:val="0"/>
      <w:spacing w:before="220" w:after="220"/>
      <w:contextualSpacing/>
    </w:pPr>
    <w:rPr>
      <w:rFonts w:ascii="Arial" w:eastAsia="Times New Roman" w:hAnsi="Arial" w:cs="Times New Roman"/>
      <w:b/>
      <w:bCs/>
      <w:color w:val="000000" w:themeColor="text1"/>
      <w:lang w:val="it-IT" w:eastAsia="it-IT"/>
    </w:rPr>
  </w:style>
  <w:style w:type="character" w:customStyle="1" w:styleId="CommentSubjectChar">
    <w:name w:val="Comment Subject Char"/>
    <w:basedOn w:val="CommentTextChar"/>
    <w:link w:val="CommentSubject"/>
    <w:uiPriority w:val="99"/>
    <w:semiHidden/>
    <w:rsid w:val="00297784"/>
    <w:rPr>
      <w:rFonts w:ascii="Arial" w:eastAsia="Times New Roman" w:hAnsi="Arial" w:cs="Times New Roman"/>
      <w:b/>
      <w:bCs/>
      <w:color w:val="000000" w:themeColor="text1"/>
      <w:sz w:val="20"/>
      <w:szCs w:val="20"/>
      <w:lang w:val="it-IT" w:eastAsia="it-IT"/>
    </w:rPr>
  </w:style>
  <w:style w:type="paragraph" w:styleId="HTMLPreformatted">
    <w:name w:val="HTML Preformatted"/>
    <w:basedOn w:val="Normal"/>
    <w:link w:val="HTMLPreformattedChar"/>
    <w:uiPriority w:val="99"/>
    <w:semiHidden/>
    <w:unhideWhenUsed/>
    <w:rsid w:val="00DE7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hAnsi="Courier New" w:cs="Courier New"/>
      <w:color w:val="auto"/>
      <w:sz w:val="20"/>
      <w:szCs w:val="20"/>
      <w:lang w:val="en-US" w:eastAsia="zh-CN"/>
    </w:rPr>
  </w:style>
  <w:style w:type="character" w:customStyle="1" w:styleId="HTMLPreformattedChar">
    <w:name w:val="HTML Preformatted Char"/>
    <w:basedOn w:val="DefaultParagraphFont"/>
    <w:link w:val="HTMLPreformatted"/>
    <w:uiPriority w:val="99"/>
    <w:semiHidden/>
    <w:rsid w:val="00DE7341"/>
    <w:rPr>
      <w:rFonts w:ascii="Courier New" w:eastAsia="Times New Roman" w:hAnsi="Courier New" w:cs="Courier New"/>
      <w:sz w:val="20"/>
      <w:szCs w:val="20"/>
      <w:lang w:eastAsia="zh-CN"/>
    </w:rPr>
  </w:style>
  <w:style w:type="character" w:customStyle="1" w:styleId="user-select-contain">
    <w:name w:val="user-select-contain"/>
    <w:basedOn w:val="DefaultParagraphFont"/>
    <w:rsid w:val="00DE7341"/>
  </w:style>
  <w:style w:type="character" w:customStyle="1" w:styleId="js-git-clone-help-text">
    <w:name w:val="js-git-clone-help-text"/>
    <w:basedOn w:val="DefaultParagraphFont"/>
    <w:rsid w:val="00DE7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0785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sourcetreeapp.com/"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_rels/header2.xml.rels><?xml version="1.0" encoding="UTF-8" standalone="yes"?>
<Relationships xmlns="http://schemas.openxmlformats.org/package/2006/relationships"><Relationship Id="rId2" Type="http://schemas.openxmlformats.org/officeDocument/2006/relationships/image" Target="media/image42.jpg"/><Relationship Id="rId1"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phineF\Downloads\20130116_07_NEUTRAL_word%20template%20for%20internal%20doc%20(1).DOTX" TargetMode="External"/></Relationships>
</file>

<file path=word/theme/theme1.xml><?xml version="1.0" encoding="utf-8"?>
<a:theme xmlns:a="http://schemas.openxmlformats.org/drawingml/2006/main" name="Generali_002_C">
  <a:themeElements>
    <a:clrScheme name="Generali_colori_C">
      <a:dk1>
        <a:sysClr val="windowText" lastClr="000000"/>
      </a:dk1>
      <a:lt1>
        <a:sysClr val="window" lastClr="FFFFFF"/>
      </a:lt1>
      <a:dk2>
        <a:srgbClr val="BD2027"/>
      </a:dk2>
      <a:lt2>
        <a:srgbClr val="FEEEE6"/>
      </a:lt2>
      <a:accent1>
        <a:srgbClr val="BD2027"/>
      </a:accent1>
      <a:accent2>
        <a:srgbClr val="C25439"/>
      </a:accent2>
      <a:accent3>
        <a:srgbClr val="E9B09A"/>
      </a:accent3>
      <a:accent4>
        <a:srgbClr val="5C5D5F"/>
      </a:accent4>
      <a:accent5>
        <a:srgbClr val="CFD0D2"/>
      </a:accent5>
      <a:accent6>
        <a:srgbClr val="A1A3A4"/>
      </a:accent6>
      <a:hlink>
        <a:srgbClr val="BD2027"/>
      </a:hlink>
      <a:folHlink>
        <a:srgbClr val="C25439"/>
      </a:folHlink>
    </a:clrScheme>
    <a:fontScheme name="BE_typografia">
      <a:majorFont>
        <a:latin typeface="Arial Regular"/>
        <a:ea typeface="Arial Italic"/>
        <a:cs typeface=""/>
      </a:majorFont>
      <a:minorFont>
        <a:latin typeface="Arial Regular"/>
        <a:ea typeface="Arial Regular"/>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BCF753C9CCAD4BB7002EFF7B16FFCA" ma:contentTypeVersion="2" ma:contentTypeDescription="Create a new document." ma:contentTypeScope="" ma:versionID="974dfa480e83b5ec04d28d57185c8fc0">
  <xsd:schema xmlns:xsd="http://www.w3.org/2001/XMLSchema" xmlns:xs="http://www.w3.org/2001/XMLSchema" xmlns:p="http://schemas.microsoft.com/office/2006/metadata/properties" xmlns:ns2="ffa1a2d8-ace4-49fd-b33c-1041352ab9e4" targetNamespace="http://schemas.microsoft.com/office/2006/metadata/properties" ma:root="true" ma:fieldsID="f121f6905c8d250cb4e73b22950033d8" ns2:_="">
    <xsd:import namespace="ffa1a2d8-ace4-49fd-b33c-1041352ab9e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1a2d8-ace4-49fd-b33c-1041352ab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77E2D-ED3B-4E52-AD9B-3D2F958DA5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4993B7-0804-4C54-9C0C-1F31454A946A}">
  <ds:schemaRefs>
    <ds:schemaRef ds:uri="http://schemas.microsoft.com/sharepoint/v3/contenttype/forms"/>
  </ds:schemaRefs>
</ds:datastoreItem>
</file>

<file path=customXml/itemProps3.xml><?xml version="1.0" encoding="utf-8"?>
<ds:datastoreItem xmlns:ds="http://schemas.openxmlformats.org/officeDocument/2006/customXml" ds:itemID="{9B094DD3-93D0-4693-AB33-7E08405EFFFF}"/>
</file>

<file path=customXml/itemProps4.xml><?xml version="1.0" encoding="utf-8"?>
<ds:datastoreItem xmlns:ds="http://schemas.openxmlformats.org/officeDocument/2006/customXml" ds:itemID="{8E407463-167B-4F95-BB48-AE2F44195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20130116_07_NEUTRAL_word template for internal doc (1).DOTX</Template>
  <TotalTime>320</TotalTime>
  <Pages>22</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API and Services Platform</vt:lpstr>
    </vt:vector>
  </TitlesOfParts>
  <Company/>
  <LinksUpToDate>false</LinksUpToDate>
  <CharactersWithSpaces>6366</CharactersWithSpaces>
  <SharedDoc>false</SharedDoc>
  <HLinks>
    <vt:vector size="162" baseType="variant">
      <vt:variant>
        <vt:i4>131146</vt:i4>
      </vt:variant>
      <vt:variant>
        <vt:i4>216</vt:i4>
      </vt:variant>
      <vt:variant>
        <vt:i4>0</vt:i4>
      </vt:variant>
      <vt:variant>
        <vt:i4>5</vt:i4>
      </vt:variant>
      <vt:variant>
        <vt:lpwstr>https://accenture.github.io/adop-docker-compose/</vt:lpwstr>
      </vt:variant>
      <vt:variant>
        <vt:lpwstr/>
      </vt:variant>
      <vt:variant>
        <vt:i4>4128831</vt:i4>
      </vt:variant>
      <vt:variant>
        <vt:i4>213</vt:i4>
      </vt:variant>
      <vt:variant>
        <vt:i4>0</vt:i4>
      </vt:variant>
      <vt:variant>
        <vt:i4>5</vt:i4>
      </vt:variant>
      <vt:variant>
        <vt:lpwstr>https://swagger.io/resources/articles/best-practices-in-api-documentation/</vt:lpwstr>
      </vt:variant>
      <vt:variant>
        <vt:lpwstr/>
      </vt:variant>
      <vt:variant>
        <vt:i4>3539071</vt:i4>
      </vt:variant>
      <vt:variant>
        <vt:i4>210</vt:i4>
      </vt:variant>
      <vt:variant>
        <vt:i4>0</vt:i4>
      </vt:variant>
      <vt:variant>
        <vt:i4>5</vt:i4>
      </vt:variant>
      <vt:variant>
        <vt:lpwstr>https://dzone.com/articles/integrate-sso-with-spring-boot-and-oauth-20</vt:lpwstr>
      </vt:variant>
      <vt:variant>
        <vt:lpwstr/>
      </vt:variant>
      <vt:variant>
        <vt:i4>1310724</vt:i4>
      </vt:variant>
      <vt:variant>
        <vt:i4>207</vt:i4>
      </vt:variant>
      <vt:variant>
        <vt:i4>0</vt:i4>
      </vt:variant>
      <vt:variant>
        <vt:i4>5</vt:i4>
      </vt:variant>
      <vt:variant>
        <vt:lpwstr>https://jwt.io/introduction/</vt:lpwstr>
      </vt:variant>
      <vt:variant>
        <vt:lpwstr/>
      </vt:variant>
      <vt:variant>
        <vt:i4>720968</vt:i4>
      </vt:variant>
      <vt:variant>
        <vt:i4>204</vt:i4>
      </vt:variant>
      <vt:variant>
        <vt:i4>0</vt:i4>
      </vt:variant>
      <vt:variant>
        <vt:i4>5</vt:i4>
      </vt:variant>
      <vt:variant>
        <vt:lpwstr>http://localhost:4000/graphql</vt:lpwstr>
      </vt:variant>
      <vt:variant>
        <vt:lpwstr/>
      </vt:variant>
      <vt:variant>
        <vt:i4>7209077</vt:i4>
      </vt:variant>
      <vt:variant>
        <vt:i4>201</vt:i4>
      </vt:variant>
      <vt:variant>
        <vt:i4>0</vt:i4>
      </vt:variant>
      <vt:variant>
        <vt:i4>5</vt:i4>
      </vt:variant>
      <vt:variant>
        <vt:lpwstr>https://www.prisma.io/</vt:lpwstr>
      </vt:variant>
      <vt:variant>
        <vt:lpwstr/>
      </vt:variant>
      <vt:variant>
        <vt:i4>6094848</vt:i4>
      </vt:variant>
      <vt:variant>
        <vt:i4>198</vt:i4>
      </vt:variant>
      <vt:variant>
        <vt:i4>0</vt:i4>
      </vt:variant>
      <vt:variant>
        <vt:i4>5</vt:i4>
      </vt:variant>
      <vt:variant>
        <vt:lpwstr>https://www.apollographql.com/docs/react/</vt:lpwstr>
      </vt:variant>
      <vt:variant>
        <vt:lpwstr/>
      </vt:variant>
      <vt:variant>
        <vt:i4>1310737</vt:i4>
      </vt:variant>
      <vt:variant>
        <vt:i4>195</vt:i4>
      </vt:variant>
      <vt:variant>
        <vt:i4>0</vt:i4>
      </vt:variant>
      <vt:variant>
        <vt:i4>5</vt:i4>
      </vt:variant>
      <vt:variant>
        <vt:lpwstr>https://www.apollographql.com/docs/apollo-server/</vt:lpwstr>
      </vt:variant>
      <vt:variant>
        <vt:lpwstr/>
      </vt:variant>
      <vt:variant>
        <vt:i4>4259908</vt:i4>
      </vt:variant>
      <vt:variant>
        <vt:i4>192</vt:i4>
      </vt:variant>
      <vt:variant>
        <vt:i4>0</vt:i4>
      </vt:variant>
      <vt:variant>
        <vt:i4>5</vt:i4>
      </vt:variant>
      <vt:variant>
        <vt:lpwstr>https://www.apollographql.com/docs/react/caching/cache-configuration/</vt:lpwstr>
      </vt:variant>
      <vt:variant>
        <vt:lpwstr/>
      </vt:variant>
      <vt:variant>
        <vt:i4>2818164</vt:i4>
      </vt:variant>
      <vt:variant>
        <vt:i4>189</vt:i4>
      </vt:variant>
      <vt:variant>
        <vt:i4>0</vt:i4>
      </vt:variant>
      <vt:variant>
        <vt:i4>5</vt:i4>
      </vt:variant>
      <vt:variant>
        <vt:lpwstr>https://www.apollographql.com/docs/link/links/rest/</vt:lpwstr>
      </vt:variant>
      <vt:variant>
        <vt:lpwstr/>
      </vt:variant>
      <vt:variant>
        <vt:i4>4522008</vt:i4>
      </vt:variant>
      <vt:variant>
        <vt:i4>186</vt:i4>
      </vt:variant>
      <vt:variant>
        <vt:i4>0</vt:i4>
      </vt:variant>
      <vt:variant>
        <vt:i4>5</vt:i4>
      </vt:variant>
      <vt:variant>
        <vt:lpwstr>https://www.elastic.co/what-is/elasticsearch-alerting</vt:lpwstr>
      </vt:variant>
      <vt:variant>
        <vt:lpwstr/>
      </vt:variant>
      <vt:variant>
        <vt:i4>1441841</vt:i4>
      </vt:variant>
      <vt:variant>
        <vt:i4>183</vt:i4>
      </vt:variant>
      <vt:variant>
        <vt:i4>0</vt:i4>
      </vt:variant>
      <vt:variant>
        <vt:i4>5</vt:i4>
      </vt:variant>
      <vt:variant>
        <vt:lpwstr/>
      </vt:variant>
      <vt:variant>
        <vt:lpwstr>_Toc534823296</vt:lpwstr>
      </vt:variant>
      <vt:variant>
        <vt:i4>1441841</vt:i4>
      </vt:variant>
      <vt:variant>
        <vt:i4>180</vt:i4>
      </vt:variant>
      <vt:variant>
        <vt:i4>0</vt:i4>
      </vt:variant>
      <vt:variant>
        <vt:i4>5</vt:i4>
      </vt:variant>
      <vt:variant>
        <vt:lpwstr/>
      </vt:variant>
      <vt:variant>
        <vt:lpwstr>_Toc534823295</vt:lpwstr>
      </vt:variant>
      <vt:variant>
        <vt:i4>1441841</vt:i4>
      </vt:variant>
      <vt:variant>
        <vt:i4>177</vt:i4>
      </vt:variant>
      <vt:variant>
        <vt:i4>0</vt:i4>
      </vt:variant>
      <vt:variant>
        <vt:i4>5</vt:i4>
      </vt:variant>
      <vt:variant>
        <vt:lpwstr/>
      </vt:variant>
      <vt:variant>
        <vt:lpwstr>_Toc534823294</vt:lpwstr>
      </vt:variant>
      <vt:variant>
        <vt:i4>1441841</vt:i4>
      </vt:variant>
      <vt:variant>
        <vt:i4>174</vt:i4>
      </vt:variant>
      <vt:variant>
        <vt:i4>0</vt:i4>
      </vt:variant>
      <vt:variant>
        <vt:i4>5</vt:i4>
      </vt:variant>
      <vt:variant>
        <vt:lpwstr/>
      </vt:variant>
      <vt:variant>
        <vt:lpwstr>_Toc534823292</vt:lpwstr>
      </vt:variant>
      <vt:variant>
        <vt:i4>1441841</vt:i4>
      </vt:variant>
      <vt:variant>
        <vt:i4>171</vt:i4>
      </vt:variant>
      <vt:variant>
        <vt:i4>0</vt:i4>
      </vt:variant>
      <vt:variant>
        <vt:i4>5</vt:i4>
      </vt:variant>
      <vt:variant>
        <vt:lpwstr/>
      </vt:variant>
      <vt:variant>
        <vt:lpwstr>_Toc534823291</vt:lpwstr>
      </vt:variant>
      <vt:variant>
        <vt:i4>1441841</vt:i4>
      </vt:variant>
      <vt:variant>
        <vt:i4>168</vt:i4>
      </vt:variant>
      <vt:variant>
        <vt:i4>0</vt:i4>
      </vt:variant>
      <vt:variant>
        <vt:i4>5</vt:i4>
      </vt:variant>
      <vt:variant>
        <vt:lpwstr/>
      </vt:variant>
      <vt:variant>
        <vt:lpwstr>_Toc534823290</vt:lpwstr>
      </vt:variant>
      <vt:variant>
        <vt:i4>1507377</vt:i4>
      </vt:variant>
      <vt:variant>
        <vt:i4>165</vt:i4>
      </vt:variant>
      <vt:variant>
        <vt:i4>0</vt:i4>
      </vt:variant>
      <vt:variant>
        <vt:i4>5</vt:i4>
      </vt:variant>
      <vt:variant>
        <vt:lpwstr/>
      </vt:variant>
      <vt:variant>
        <vt:lpwstr>_Toc534823289</vt:lpwstr>
      </vt:variant>
      <vt:variant>
        <vt:i4>1507377</vt:i4>
      </vt:variant>
      <vt:variant>
        <vt:i4>162</vt:i4>
      </vt:variant>
      <vt:variant>
        <vt:i4>0</vt:i4>
      </vt:variant>
      <vt:variant>
        <vt:i4>5</vt:i4>
      </vt:variant>
      <vt:variant>
        <vt:lpwstr/>
      </vt:variant>
      <vt:variant>
        <vt:lpwstr>_Toc534823288</vt:lpwstr>
      </vt:variant>
      <vt:variant>
        <vt:i4>7864423</vt:i4>
      </vt:variant>
      <vt:variant>
        <vt:i4>159</vt:i4>
      </vt:variant>
      <vt:variant>
        <vt:i4>0</vt:i4>
      </vt:variant>
      <vt:variant>
        <vt:i4>5</vt:i4>
      </vt:variant>
      <vt:variant>
        <vt:lpwstr>https://semver.org/</vt:lpwstr>
      </vt:variant>
      <vt:variant>
        <vt:lpwstr/>
      </vt:variant>
      <vt:variant>
        <vt:i4>1507377</vt:i4>
      </vt:variant>
      <vt:variant>
        <vt:i4>156</vt:i4>
      </vt:variant>
      <vt:variant>
        <vt:i4>0</vt:i4>
      </vt:variant>
      <vt:variant>
        <vt:i4>5</vt:i4>
      </vt:variant>
      <vt:variant>
        <vt:lpwstr/>
      </vt:variant>
      <vt:variant>
        <vt:lpwstr>_Toc534823286</vt:lpwstr>
      </vt:variant>
      <vt:variant>
        <vt:i4>2293811</vt:i4>
      </vt:variant>
      <vt:variant>
        <vt:i4>153</vt:i4>
      </vt:variant>
      <vt:variant>
        <vt:i4>0</vt:i4>
      </vt:variant>
      <vt:variant>
        <vt:i4>5</vt:i4>
      </vt:variant>
      <vt:variant>
        <vt:lpwstr>http://api.foo.com/api/about-us</vt:lpwstr>
      </vt:variant>
      <vt:variant>
        <vt:lpwstr/>
      </vt:variant>
      <vt:variant>
        <vt:i4>1507377</vt:i4>
      </vt:variant>
      <vt:variant>
        <vt:i4>150</vt:i4>
      </vt:variant>
      <vt:variant>
        <vt:i4>0</vt:i4>
      </vt:variant>
      <vt:variant>
        <vt:i4>5</vt:i4>
      </vt:variant>
      <vt:variant>
        <vt:lpwstr/>
      </vt:variant>
      <vt:variant>
        <vt:lpwstr>_Toc534823284</vt:lpwstr>
      </vt:variant>
      <vt:variant>
        <vt:i4>1507377</vt:i4>
      </vt:variant>
      <vt:variant>
        <vt:i4>147</vt:i4>
      </vt:variant>
      <vt:variant>
        <vt:i4>0</vt:i4>
      </vt:variant>
      <vt:variant>
        <vt:i4>5</vt:i4>
      </vt:variant>
      <vt:variant>
        <vt:lpwstr/>
      </vt:variant>
      <vt:variant>
        <vt:lpwstr>_Toc534823285</vt:lpwstr>
      </vt:variant>
      <vt:variant>
        <vt:i4>1507377</vt:i4>
      </vt:variant>
      <vt:variant>
        <vt:i4>144</vt:i4>
      </vt:variant>
      <vt:variant>
        <vt:i4>0</vt:i4>
      </vt:variant>
      <vt:variant>
        <vt:i4>5</vt:i4>
      </vt:variant>
      <vt:variant>
        <vt:lpwstr/>
      </vt:variant>
      <vt:variant>
        <vt:lpwstr>_Toc534823283</vt:lpwstr>
      </vt:variant>
      <vt:variant>
        <vt:i4>6619215</vt:i4>
      </vt:variant>
      <vt:variant>
        <vt:i4>3</vt:i4>
      </vt:variant>
      <vt:variant>
        <vt:i4>0</vt:i4>
      </vt:variant>
      <vt:variant>
        <vt:i4>5</vt:i4>
      </vt:variant>
      <vt:variant>
        <vt:lpwstr>http://api.generali.com/api/V1.0/customers?sort_by=+email</vt:lpwstr>
      </vt:variant>
      <vt:variant>
        <vt:lpwstr/>
      </vt:variant>
      <vt:variant>
        <vt:i4>2097170</vt:i4>
      </vt:variant>
      <vt:variant>
        <vt:i4>0</vt:i4>
      </vt:variant>
      <vt:variant>
        <vt:i4>0</vt:i4>
      </vt:variant>
      <vt:variant>
        <vt:i4>5</vt:i4>
      </vt:variant>
      <vt:variant>
        <vt:lpwstr>http://api.generali.com/api/V1.0/customers?sort_by=email.asc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Training Exercise</dc:title>
  <dc:subject/>
  <dc:creator>Cheung, Louis</dc:creator>
  <cp:keywords/>
  <cp:lastModifiedBy>Kwok, Jeffrey</cp:lastModifiedBy>
  <cp:revision>178</cp:revision>
  <cp:lastPrinted>2019-11-29T01:26:00Z</cp:lastPrinted>
  <dcterms:created xsi:type="dcterms:W3CDTF">2020-03-17T04:14:00Z</dcterms:created>
  <dcterms:modified xsi:type="dcterms:W3CDTF">2020-03-17T09:33:00Z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0x01010017BCF753C9CCAD4BB7002EFF7B16FFCA</vt:lpwstr>
  </property>
</Properties>
</file>
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61E78" w14:textId="46431D91" w:rsidR="00373F44" w:rsidRDefault="00373F44">
      <w:pPr>
        <w:widowControl/>
        <w:spacing w:before="0" w:after="0" w:line="240" w:lineRule="auto"/>
        <w:contextualSpacing w:val="0"/>
      </w:pPr>
      <w:bookmarkStart w:id="0" w:name="_Hlk36798779"/>
      <w:bookmarkEnd w:id="0"/>
      <w:r>
        <w:br w:type="page"/>
      </w:r>
    </w:p>
    <w:p w14:paraId="731C3E9D" w14:textId="77777777" w:rsidR="00373F44" w:rsidRPr="00AC6D22" w:rsidRDefault="00373F44" w:rsidP="000F45C0">
      <w:pPr>
        <w:pStyle w:val="Heading1"/>
      </w:pPr>
      <w:bookmarkStart w:id="1" w:name="_Toc25671484"/>
      <w:bookmarkStart w:id="2" w:name="_Toc37063047"/>
      <w:bookmarkStart w:id="3" w:name="_Hlk37061521"/>
      <w:r>
        <w:lastRenderedPageBreak/>
        <w:t xml:space="preserve">Version </w:t>
      </w:r>
      <w:r w:rsidRPr="00AC6D22">
        <w:t>History</w:t>
      </w:r>
      <w:bookmarkEnd w:id="1"/>
      <w:bookmarkEnd w:id="2"/>
    </w:p>
    <w:tbl>
      <w:tblPr>
        <w:tblStyle w:val="GridTable4-Accent3"/>
        <w:tblpPr w:leftFromText="180" w:rightFromText="180" w:vertAnchor="page" w:horzAnchor="margin" w:tblpY="2716"/>
        <w:tblW w:w="9715" w:type="dxa"/>
        <w:tblLook w:val="04A0" w:firstRow="1" w:lastRow="0" w:firstColumn="1" w:lastColumn="0" w:noHBand="0" w:noVBand="1"/>
      </w:tblPr>
      <w:tblGrid>
        <w:gridCol w:w="1102"/>
        <w:gridCol w:w="4518"/>
        <w:gridCol w:w="4095"/>
      </w:tblGrid>
      <w:tr w:rsidR="00B67B2F" w14:paraId="10A85250" w14:textId="77777777" w:rsidTr="00B67B2F">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1D9B0021" w14:textId="0A541005" w:rsidR="00B67B2F" w:rsidRDefault="00B67B2F" w:rsidP="00B67B2F">
            <w:pPr>
              <w:widowControl/>
              <w:spacing w:before="0" w:after="0" w:line="240" w:lineRule="auto"/>
              <w:contextualSpacing w:val="0"/>
            </w:pPr>
            <w:bookmarkStart w:id="4" w:name="_Hlk37062264"/>
            <w:r w:rsidRPr="00AC6D22">
              <w:rPr>
                <w:b w:val="0"/>
              </w:rPr>
              <w:t>Version</w:t>
            </w:r>
          </w:p>
        </w:tc>
        <w:tc>
          <w:tcPr>
            <w:tcW w:w="4518" w:type="dxa"/>
          </w:tcPr>
          <w:p w14:paraId="5E60A576"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Date</w:t>
            </w:r>
          </w:p>
        </w:tc>
        <w:tc>
          <w:tcPr>
            <w:tcW w:w="4095" w:type="dxa"/>
          </w:tcPr>
          <w:p w14:paraId="3CB897E7"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Release Note</w:t>
            </w:r>
          </w:p>
        </w:tc>
      </w:tr>
      <w:tr w:rsidR="00B67B2F" w14:paraId="3486E0D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246A6EED" w14:textId="625DEE0A" w:rsidR="00B67B2F" w:rsidRDefault="00B67B2F" w:rsidP="00B67B2F">
            <w:pPr>
              <w:widowControl/>
              <w:spacing w:before="0" w:after="0" w:line="240" w:lineRule="auto"/>
              <w:contextualSpacing w:val="0"/>
            </w:pPr>
            <w:r w:rsidRPr="00E6424A">
              <w:rPr>
                <w:b w:val="0"/>
                <w:bCs w:val="0"/>
              </w:rPr>
              <w:t>V0</w:t>
            </w:r>
            <w:r w:rsidR="001605C2">
              <w:rPr>
                <w:b w:val="0"/>
                <w:bCs w:val="0"/>
              </w:rPr>
              <w:t>.1</w:t>
            </w:r>
          </w:p>
        </w:tc>
        <w:tc>
          <w:tcPr>
            <w:tcW w:w="4518" w:type="dxa"/>
          </w:tcPr>
          <w:p w14:paraId="222E45DA" w14:textId="147CC256" w:rsidR="00B67B2F" w:rsidRDefault="007C4396"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10</w:t>
            </w:r>
            <w:r w:rsidR="00B67B2F">
              <w:t>-</w:t>
            </w:r>
            <w:r>
              <w:t>Mar</w:t>
            </w:r>
            <w:r w:rsidR="00B67B2F">
              <w:t>-20</w:t>
            </w:r>
            <w:r>
              <w:t>20</w:t>
            </w:r>
          </w:p>
        </w:tc>
        <w:tc>
          <w:tcPr>
            <w:tcW w:w="4095" w:type="dxa"/>
          </w:tcPr>
          <w:p w14:paraId="643A882C" w14:textId="11382BE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Initial Draft</w:t>
            </w:r>
          </w:p>
        </w:tc>
      </w:tr>
      <w:tr w:rsidR="001605C2" w14:paraId="1EFF1DA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56D792B" w14:textId="302FE702" w:rsidR="001605C2" w:rsidRDefault="001605C2" w:rsidP="001605C2">
            <w:pPr>
              <w:widowControl/>
              <w:spacing w:before="0" w:after="0" w:line="240" w:lineRule="auto"/>
              <w:contextualSpacing w:val="0"/>
            </w:pPr>
            <w:r w:rsidRPr="00E6424A">
              <w:rPr>
                <w:b w:val="0"/>
                <w:bCs w:val="0"/>
              </w:rPr>
              <w:t>V1.0</w:t>
            </w:r>
          </w:p>
        </w:tc>
        <w:tc>
          <w:tcPr>
            <w:tcW w:w="4518" w:type="dxa"/>
          </w:tcPr>
          <w:p w14:paraId="43CE3C44" w14:textId="3351FD86"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r>
              <w:t>2-Apr-2020</w:t>
            </w:r>
          </w:p>
        </w:tc>
        <w:tc>
          <w:tcPr>
            <w:tcW w:w="4095" w:type="dxa"/>
          </w:tcPr>
          <w:p w14:paraId="59EAC7C8" w14:textId="1FC8EF65"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r>
              <w:t>1st Release</w:t>
            </w:r>
          </w:p>
        </w:tc>
      </w:tr>
      <w:tr w:rsidR="001605C2" w14:paraId="781B2B1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3C21228D" w14:textId="3DE6A248" w:rsidR="001605C2" w:rsidRPr="00E6424A" w:rsidRDefault="001605C2" w:rsidP="001605C2">
            <w:pPr>
              <w:widowControl/>
              <w:spacing w:before="0" w:after="0" w:line="240" w:lineRule="auto"/>
              <w:contextualSpacing w:val="0"/>
              <w:rPr>
                <w:b w:val="0"/>
                <w:bCs w:val="0"/>
              </w:rPr>
            </w:pPr>
          </w:p>
        </w:tc>
        <w:tc>
          <w:tcPr>
            <w:tcW w:w="4518" w:type="dxa"/>
          </w:tcPr>
          <w:p w14:paraId="5E374C5E" w14:textId="389B6E63"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A79A77D" w14:textId="56E55FDC"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1605C2" w14:paraId="0040450C"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45520D64" w14:textId="72FEAF17" w:rsidR="001605C2" w:rsidRPr="00E6424A" w:rsidRDefault="001605C2" w:rsidP="001605C2">
            <w:pPr>
              <w:widowControl/>
              <w:spacing w:before="0" w:after="0" w:line="240" w:lineRule="auto"/>
              <w:contextualSpacing w:val="0"/>
              <w:rPr>
                <w:b w:val="0"/>
                <w:bCs w:val="0"/>
              </w:rPr>
            </w:pPr>
          </w:p>
        </w:tc>
        <w:tc>
          <w:tcPr>
            <w:tcW w:w="4518" w:type="dxa"/>
          </w:tcPr>
          <w:p w14:paraId="77D899F4" w14:textId="341A60C2"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4B9723AB" w14:textId="53EC8796"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1605C2" w14:paraId="44B89F98" w14:textId="77777777" w:rsidTr="00B67B2F">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2" w:type="dxa"/>
          </w:tcPr>
          <w:p w14:paraId="3CA57C61" w14:textId="5147521A" w:rsidR="001605C2" w:rsidRPr="00E6424A" w:rsidRDefault="001605C2" w:rsidP="001605C2">
            <w:pPr>
              <w:widowControl/>
              <w:spacing w:before="0" w:after="0" w:line="240" w:lineRule="auto"/>
              <w:contextualSpacing w:val="0"/>
              <w:rPr>
                <w:b w:val="0"/>
                <w:bCs w:val="0"/>
              </w:rPr>
            </w:pPr>
          </w:p>
        </w:tc>
        <w:tc>
          <w:tcPr>
            <w:tcW w:w="4518" w:type="dxa"/>
          </w:tcPr>
          <w:p w14:paraId="33A176B9" w14:textId="42E4741D"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54546522" w14:textId="2F900389"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1605C2" w14:paraId="3C98FE9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5B35C446" w14:textId="1D2F0FEB" w:rsidR="001605C2" w:rsidRPr="00F61B40" w:rsidRDefault="001605C2" w:rsidP="001605C2">
            <w:pPr>
              <w:widowControl/>
              <w:spacing w:before="0" w:after="0" w:line="240" w:lineRule="auto"/>
              <w:contextualSpacing w:val="0"/>
              <w:rPr>
                <w:b w:val="0"/>
              </w:rPr>
            </w:pPr>
          </w:p>
        </w:tc>
        <w:tc>
          <w:tcPr>
            <w:tcW w:w="4518" w:type="dxa"/>
          </w:tcPr>
          <w:p w14:paraId="38B793D0" w14:textId="158EAA7C"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75AE58FE" w14:textId="382599EB" w:rsidR="001605C2" w:rsidRDefault="001605C2" w:rsidP="001605C2">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1605C2" w14:paraId="49080D6D" w14:textId="77777777" w:rsidTr="00B67B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3D0385A" w14:textId="0A39AED2" w:rsidR="001605C2" w:rsidRDefault="001605C2" w:rsidP="001605C2">
            <w:pPr>
              <w:widowControl/>
              <w:spacing w:before="0" w:after="0" w:line="240" w:lineRule="auto"/>
              <w:contextualSpacing w:val="0"/>
              <w:rPr>
                <w:b w:val="0"/>
              </w:rPr>
            </w:pPr>
          </w:p>
        </w:tc>
        <w:tc>
          <w:tcPr>
            <w:tcW w:w="4518" w:type="dxa"/>
          </w:tcPr>
          <w:p w14:paraId="560E9356" w14:textId="76508636"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8373565" w14:textId="31827F0B" w:rsidR="001605C2" w:rsidRDefault="001605C2" w:rsidP="001605C2">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bookmarkEnd w:id="3"/>
      <w:bookmarkEnd w:id="4"/>
    </w:tbl>
    <w:p w14:paraId="17D21FD7" w14:textId="77777777" w:rsidR="00520036" w:rsidRDefault="00520036"/>
    <w:p w14:paraId="1EDBBC69" w14:textId="77777777" w:rsidR="00FF7360" w:rsidRDefault="00FF7360"/>
    <w:p w14:paraId="2D4D00B3" w14:textId="77777777" w:rsidR="00B67B2F" w:rsidRDefault="00967B61">
      <w:pPr>
        <w:widowControl/>
        <w:spacing w:before="0" w:after="0" w:line="240" w:lineRule="auto"/>
        <w:contextualSpacing w:val="0"/>
      </w:pPr>
      <w:r>
        <w:br w:type="page"/>
      </w:r>
    </w:p>
    <w:p w14:paraId="6ED7C150" w14:textId="23090D39" w:rsidR="00967B61" w:rsidRDefault="00967B61">
      <w:pPr>
        <w:widowControl/>
        <w:spacing w:before="0" w:after="0" w:line="240" w:lineRule="auto"/>
        <w:contextualSpacing w:val="0"/>
      </w:pPr>
    </w:p>
    <w:sdt>
      <w:sdtPr>
        <w:rPr>
          <w:b w:val="0"/>
          <w:caps w:val="0"/>
          <w:color w:val="000000" w:themeColor="text1"/>
          <w:sz w:val="18"/>
        </w:rPr>
        <w:id w:val="1513572119"/>
        <w:docPartObj>
          <w:docPartGallery w:val="Table of Contents"/>
          <w:docPartUnique/>
        </w:docPartObj>
      </w:sdtPr>
      <w:sdtEndPr>
        <w:rPr>
          <w:bCs/>
          <w:noProof/>
        </w:rPr>
      </w:sdtEndPr>
      <w:sdtContent>
        <w:p w14:paraId="66200A9A" w14:textId="77777777" w:rsidR="003D43E2" w:rsidRPr="00205674" w:rsidRDefault="00205674" w:rsidP="00205674">
          <w:pPr>
            <w:pStyle w:val="Gindextitle"/>
            <w:rPr>
              <w:lang w:val="en-US"/>
            </w:rPr>
          </w:pPr>
          <w:r>
            <w:t>index</w:t>
          </w:r>
        </w:p>
        <w:p w14:paraId="3ED225C7" w14:textId="4FD9E8CC" w:rsidR="00244EA1" w:rsidRDefault="003D43E2">
          <w:pPr>
            <w:pStyle w:val="TOC1"/>
            <w:tabs>
              <w:tab w:val="left" w:pos="357"/>
              <w:tab w:val="right" w:leader="dot" w:pos="10188"/>
            </w:tabs>
            <w:rPr>
              <w:rFonts w:asciiTheme="minorHAnsi" w:eastAsiaTheme="minorEastAsia" w:hAnsiTheme="minorHAnsi" w:cstheme="minorBidi"/>
              <w:noProof/>
              <w:color w:val="auto"/>
              <w:lang w:val="en-US" w:eastAsia="zh-CN"/>
            </w:rPr>
          </w:pPr>
          <w:r>
            <w:fldChar w:fldCharType="begin"/>
          </w:r>
          <w:r>
            <w:instrText xml:space="preserve"> TOC \o "1-2" </w:instrText>
          </w:r>
          <w:r>
            <w:fldChar w:fldCharType="separate"/>
          </w:r>
          <w:r w:rsidR="00244EA1" w:rsidRPr="00841329">
            <w:rPr>
              <w:noProof/>
              <w14:scene3d>
                <w14:camera w14:prst="orthographicFront"/>
                <w14:lightRig w14:rig="threePt" w14:dir="t">
                  <w14:rot w14:lat="0" w14:lon="0" w14:rev="0"/>
                </w14:lightRig>
              </w14:scene3d>
            </w:rPr>
            <w:t>1</w:t>
          </w:r>
          <w:r w:rsidR="00244EA1">
            <w:rPr>
              <w:rFonts w:asciiTheme="minorHAnsi" w:eastAsiaTheme="minorEastAsia" w:hAnsiTheme="minorHAnsi" w:cstheme="minorBidi"/>
              <w:noProof/>
              <w:color w:val="auto"/>
              <w:lang w:val="en-US" w:eastAsia="zh-CN"/>
            </w:rPr>
            <w:tab/>
          </w:r>
          <w:r w:rsidR="00244EA1">
            <w:rPr>
              <w:noProof/>
            </w:rPr>
            <w:t>Version History</w:t>
          </w:r>
          <w:r w:rsidR="00244EA1">
            <w:rPr>
              <w:noProof/>
            </w:rPr>
            <w:tab/>
          </w:r>
          <w:r w:rsidR="00244EA1">
            <w:rPr>
              <w:noProof/>
            </w:rPr>
            <w:fldChar w:fldCharType="begin"/>
          </w:r>
          <w:r w:rsidR="00244EA1">
            <w:rPr>
              <w:noProof/>
            </w:rPr>
            <w:instrText xml:space="preserve"> PAGEREF _Toc37063047 \h </w:instrText>
          </w:r>
          <w:r w:rsidR="00244EA1">
            <w:rPr>
              <w:noProof/>
            </w:rPr>
          </w:r>
          <w:r w:rsidR="00244EA1">
            <w:rPr>
              <w:noProof/>
            </w:rPr>
            <w:fldChar w:fldCharType="separate"/>
          </w:r>
          <w:r w:rsidR="00244EA1">
            <w:rPr>
              <w:noProof/>
            </w:rPr>
            <w:t>2</w:t>
          </w:r>
          <w:r w:rsidR="00244EA1">
            <w:rPr>
              <w:noProof/>
            </w:rPr>
            <w:fldChar w:fldCharType="end"/>
          </w:r>
        </w:p>
        <w:p w14:paraId="1F0011AC" w14:textId="34FE6FD1" w:rsidR="00244EA1" w:rsidRDefault="00244EA1">
          <w:pPr>
            <w:pStyle w:val="TOC1"/>
            <w:tabs>
              <w:tab w:val="left" w:pos="357"/>
              <w:tab w:val="right" w:leader="dot" w:pos="10188"/>
            </w:tabs>
            <w:rPr>
              <w:rFonts w:asciiTheme="minorHAnsi" w:eastAsiaTheme="minorEastAsia" w:hAnsiTheme="minorHAnsi" w:cstheme="minorBidi"/>
              <w:noProof/>
              <w:color w:val="auto"/>
              <w:lang w:val="en-US" w:eastAsia="zh-CN"/>
            </w:rPr>
          </w:pPr>
          <w:r w:rsidRPr="00841329">
            <w:rPr>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en-US" w:eastAsia="zh-CN"/>
            </w:rPr>
            <w:tab/>
          </w:r>
          <w:r>
            <w:rPr>
              <w:noProof/>
            </w:rPr>
            <w:t>Exercise 1</w:t>
          </w:r>
          <w:r>
            <w:rPr>
              <w:noProof/>
            </w:rPr>
            <w:tab/>
          </w:r>
          <w:r>
            <w:rPr>
              <w:noProof/>
            </w:rPr>
            <w:fldChar w:fldCharType="begin"/>
          </w:r>
          <w:r>
            <w:rPr>
              <w:noProof/>
            </w:rPr>
            <w:instrText xml:space="preserve"> PAGEREF _Toc37063048 \h </w:instrText>
          </w:r>
          <w:r>
            <w:rPr>
              <w:noProof/>
            </w:rPr>
          </w:r>
          <w:r>
            <w:rPr>
              <w:noProof/>
            </w:rPr>
            <w:fldChar w:fldCharType="separate"/>
          </w:r>
          <w:r>
            <w:rPr>
              <w:noProof/>
            </w:rPr>
            <w:t>4</w:t>
          </w:r>
          <w:r>
            <w:rPr>
              <w:noProof/>
            </w:rPr>
            <w:fldChar w:fldCharType="end"/>
          </w:r>
        </w:p>
        <w:p w14:paraId="60B2A6CF" w14:textId="4B5AE5ED" w:rsidR="00244EA1" w:rsidRDefault="00244EA1">
          <w:pPr>
            <w:pStyle w:val="TOC2"/>
            <w:rPr>
              <w:rFonts w:asciiTheme="minorHAnsi" w:eastAsiaTheme="minorEastAsia" w:hAnsiTheme="minorHAnsi" w:cstheme="minorBidi"/>
              <w:noProof/>
              <w:color w:val="auto"/>
              <w:sz w:val="22"/>
              <w:szCs w:val="22"/>
              <w:lang w:val="en-US" w:eastAsia="zh-CN"/>
            </w:rPr>
          </w:pPr>
          <w:r w:rsidRPr="00841329">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lang w:val="en-US" w:eastAsia="zh-CN"/>
            </w:rPr>
            <w:tab/>
          </w:r>
          <w:r>
            <w:rPr>
              <w:noProof/>
            </w:rPr>
            <w:t>PREREQUISITE INSTALLATION</w:t>
          </w:r>
          <w:r>
            <w:rPr>
              <w:noProof/>
            </w:rPr>
            <w:tab/>
          </w:r>
          <w:r>
            <w:rPr>
              <w:noProof/>
            </w:rPr>
            <w:fldChar w:fldCharType="begin"/>
          </w:r>
          <w:r>
            <w:rPr>
              <w:noProof/>
            </w:rPr>
            <w:instrText xml:space="preserve"> PAGEREF _Toc37063049 \h </w:instrText>
          </w:r>
          <w:r>
            <w:rPr>
              <w:noProof/>
            </w:rPr>
          </w:r>
          <w:r>
            <w:rPr>
              <w:noProof/>
            </w:rPr>
            <w:fldChar w:fldCharType="separate"/>
          </w:r>
          <w:r>
            <w:rPr>
              <w:noProof/>
            </w:rPr>
            <w:t>4</w:t>
          </w:r>
          <w:r>
            <w:rPr>
              <w:noProof/>
            </w:rPr>
            <w:fldChar w:fldCharType="end"/>
          </w:r>
        </w:p>
        <w:p w14:paraId="40B63D4C" w14:textId="70CCC445" w:rsidR="00244EA1" w:rsidRDefault="00244EA1">
          <w:pPr>
            <w:pStyle w:val="TOC2"/>
            <w:rPr>
              <w:rFonts w:asciiTheme="minorHAnsi" w:eastAsiaTheme="minorEastAsia" w:hAnsiTheme="minorHAnsi" w:cstheme="minorBidi"/>
              <w:noProof/>
              <w:color w:val="auto"/>
              <w:sz w:val="22"/>
              <w:szCs w:val="22"/>
              <w:lang w:val="en-US" w:eastAsia="zh-CN"/>
            </w:rPr>
          </w:pPr>
          <w:r w:rsidRPr="00841329">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lang w:val="en-US" w:eastAsia="zh-CN"/>
            </w:rPr>
            <w:tab/>
          </w:r>
          <w:r>
            <w:rPr>
              <w:noProof/>
            </w:rPr>
            <w:t>TDD Exercise</w:t>
          </w:r>
          <w:r>
            <w:rPr>
              <w:noProof/>
            </w:rPr>
            <w:tab/>
          </w:r>
          <w:r>
            <w:rPr>
              <w:noProof/>
            </w:rPr>
            <w:fldChar w:fldCharType="begin"/>
          </w:r>
          <w:r>
            <w:rPr>
              <w:noProof/>
            </w:rPr>
            <w:instrText xml:space="preserve"> PAGEREF _Toc37063050 \h </w:instrText>
          </w:r>
          <w:r>
            <w:rPr>
              <w:noProof/>
            </w:rPr>
          </w:r>
          <w:r>
            <w:rPr>
              <w:noProof/>
            </w:rPr>
            <w:fldChar w:fldCharType="separate"/>
          </w:r>
          <w:r>
            <w:rPr>
              <w:noProof/>
            </w:rPr>
            <w:t>7</w:t>
          </w:r>
          <w:r>
            <w:rPr>
              <w:noProof/>
            </w:rPr>
            <w:fldChar w:fldCharType="end"/>
          </w:r>
        </w:p>
        <w:p w14:paraId="010E236F" w14:textId="111A739E" w:rsidR="003D43E2" w:rsidRDefault="003D43E2">
          <w:r>
            <w:rPr>
              <w:sz w:val="22"/>
              <w:szCs w:val="22"/>
            </w:rPr>
            <w:fldChar w:fldCharType="end"/>
          </w:r>
        </w:p>
      </w:sdtContent>
    </w:sdt>
    <w:p w14:paraId="16721066" w14:textId="77777777" w:rsidR="003D43E2" w:rsidRPr="004C0D01" w:rsidRDefault="003D43E2" w:rsidP="00967B61">
      <w:pPr>
        <w:pStyle w:val="Gindextitle"/>
        <w:rPr>
          <w:lang w:val="en-US"/>
        </w:rPr>
      </w:pPr>
    </w:p>
    <w:p w14:paraId="30EBDFF0" w14:textId="77777777" w:rsidR="00C821AD" w:rsidRPr="004C0D01" w:rsidRDefault="00C821AD">
      <w:pPr>
        <w:widowControl/>
        <w:spacing w:before="0" w:after="0" w:line="240" w:lineRule="auto"/>
        <w:contextualSpacing w:val="0"/>
        <w:rPr>
          <w:b/>
          <w:caps/>
          <w:color w:val="BD2027" w:themeColor="text2"/>
          <w:sz w:val="22"/>
          <w:lang w:val="en-US"/>
        </w:rPr>
      </w:pPr>
      <w:r w:rsidRPr="004C0D01">
        <w:rPr>
          <w:lang w:val="en-US"/>
        </w:rPr>
        <w:br w:type="page"/>
      </w:r>
    </w:p>
    <w:p w14:paraId="7460BE14" w14:textId="55945EFE" w:rsidR="00D24752" w:rsidRDefault="00D502BD" w:rsidP="000F45C0">
      <w:pPr>
        <w:pStyle w:val="Heading1"/>
      </w:pPr>
      <w:bookmarkStart w:id="5" w:name="_Toc37063048"/>
      <w:r>
        <w:lastRenderedPageBreak/>
        <w:t>Exercise 1</w:t>
      </w:r>
      <w:bookmarkEnd w:id="5"/>
    </w:p>
    <w:p w14:paraId="3E68F74F" w14:textId="2F73501D" w:rsidR="00D24752" w:rsidRDefault="00D502BD" w:rsidP="00D24752">
      <w:r>
        <w:t xml:space="preserve">The exercise will </w:t>
      </w:r>
      <w:r w:rsidR="001605C2">
        <w:t>demostrate</w:t>
      </w:r>
      <w:r>
        <w:t xml:space="preserve"> </w:t>
      </w:r>
      <w:r w:rsidR="001605C2">
        <w:t>what is Test Driven Development</w:t>
      </w:r>
    </w:p>
    <w:p w14:paraId="3A33DBFA" w14:textId="53A08917" w:rsidR="00414840" w:rsidRDefault="00414840" w:rsidP="00D24752"/>
    <w:p w14:paraId="5157AEBC" w14:textId="17AC824D" w:rsidR="00414840" w:rsidRDefault="00414840" w:rsidP="00D24752">
      <w:r>
        <w:t>Prerequi</w:t>
      </w:r>
      <w:r w:rsidR="00AB1F64">
        <w:t>si</w:t>
      </w:r>
      <w:r>
        <w:t>te</w:t>
      </w:r>
    </w:p>
    <w:p w14:paraId="46C6472E" w14:textId="430D3A97" w:rsidR="001605C2" w:rsidRDefault="001605C2" w:rsidP="001605C2">
      <w:pPr>
        <w:ind w:firstLine="720"/>
      </w:pPr>
      <w:r>
        <w:t>Java installed (e.g. JDK 11)</w:t>
      </w:r>
    </w:p>
    <w:p w14:paraId="3FA580DC" w14:textId="5BD8972F" w:rsidR="001605C2" w:rsidRDefault="001605C2" w:rsidP="001605C2">
      <w:r>
        <w:tab/>
        <w:t>Maven installed (e.g. version 3.6.3)</w:t>
      </w:r>
    </w:p>
    <w:p w14:paraId="4B4D46E5" w14:textId="0CFA55C3" w:rsidR="001605C2" w:rsidRDefault="001605C2" w:rsidP="001605C2">
      <w:r>
        <w:tab/>
      </w:r>
      <w:r w:rsidRPr="000D44D9">
        <w:t>Spring Tool Suite (STS)</w:t>
      </w:r>
      <w:r>
        <w:t xml:space="preserve"> (e.g. 4.5.1)</w:t>
      </w:r>
    </w:p>
    <w:p w14:paraId="6EA5AA43" w14:textId="59837E5D" w:rsidR="001605C2" w:rsidRDefault="001605C2" w:rsidP="001605C2">
      <w:r>
        <w:tab/>
        <w:t>Postman (e.g. version 7.20.1)</w:t>
      </w:r>
    </w:p>
    <w:p w14:paraId="233285C0" w14:textId="62A46C6C" w:rsidR="0091230A" w:rsidRDefault="0091230A" w:rsidP="00DC1857">
      <w:pPr>
        <w:ind w:left="1080"/>
      </w:pPr>
    </w:p>
    <w:p w14:paraId="38EFF78C" w14:textId="67E55F2D" w:rsidR="0091230A" w:rsidRDefault="0091230A" w:rsidP="0095294A"/>
    <w:p w14:paraId="62750FDC" w14:textId="17E863E7" w:rsidR="00E726B4" w:rsidRDefault="00E726B4" w:rsidP="00E726B4">
      <w:pPr>
        <w:pStyle w:val="Heading2"/>
        <w:keepNext/>
        <w:keepLines/>
        <w:numPr>
          <w:ilvl w:val="0"/>
          <w:numId w:val="0"/>
        </w:numPr>
        <w:spacing w:before="40" w:after="0" w:line="259" w:lineRule="auto"/>
        <w:ind w:left="576" w:hanging="576"/>
        <w:contextualSpacing w:val="0"/>
      </w:pPr>
    </w:p>
    <w:p w14:paraId="6F99F518" w14:textId="007F9CAF" w:rsidR="001605C2" w:rsidRDefault="001605C2" w:rsidP="00E726B4">
      <w:pPr>
        <w:pStyle w:val="Heading2"/>
        <w:keepNext/>
        <w:keepLines/>
        <w:spacing w:before="40" w:after="0" w:line="259" w:lineRule="auto"/>
        <w:contextualSpacing w:val="0"/>
      </w:pPr>
      <w:bookmarkStart w:id="6" w:name="_Toc37063049"/>
      <w:r>
        <w:t>PREREQUISITE INSTALLATION</w:t>
      </w:r>
      <w:bookmarkEnd w:id="6"/>
    </w:p>
    <w:p w14:paraId="038444D8" w14:textId="5AA01996" w:rsidR="001605C2" w:rsidRDefault="001605C2" w:rsidP="001605C2">
      <w:pPr>
        <w:pStyle w:val="Heading3"/>
      </w:pPr>
      <w:r w:rsidRPr="001605C2">
        <w:t>Java</w:t>
      </w:r>
      <w:r>
        <w:t xml:space="preserve"> Development Kit</w:t>
      </w:r>
    </w:p>
    <w:p w14:paraId="3025E1D8" w14:textId="5E36348D" w:rsidR="001605C2" w:rsidRDefault="001605C2" w:rsidP="001605C2">
      <w:r>
        <w:t xml:space="preserve">Download JDK 11 from </w:t>
      </w:r>
      <w:hyperlink r:id="rId11" w:history="1">
        <w:r>
          <w:rPr>
            <w:rStyle w:val="Hyperlink"/>
          </w:rPr>
          <w:t>https://www.oracle.com/java/technologies/javase-jdk11-downloads.html</w:t>
        </w:r>
      </w:hyperlink>
      <w:r>
        <w:t>. You must create an account for downloading</w:t>
      </w:r>
      <w:r w:rsidR="00585D8D">
        <w:t xml:space="preserve"> ( Make sure both Java and Spring Tool Suite are both 32bit or both 64bit). We are using 64bit in the exercises.</w:t>
      </w:r>
    </w:p>
    <w:p w14:paraId="1F792DD3" w14:textId="06DFBE50" w:rsidR="001605C2" w:rsidRDefault="001605C2" w:rsidP="001605C2"/>
    <w:p w14:paraId="5094C18D" w14:textId="44DE8362" w:rsidR="001605C2" w:rsidRDefault="001605C2" w:rsidP="001605C2">
      <w:r>
        <w:t>After download, double click the file and follow the installation wizard</w:t>
      </w:r>
    </w:p>
    <w:p w14:paraId="27631281" w14:textId="6292CDCB" w:rsidR="00516302" w:rsidRDefault="00516302" w:rsidP="001605C2"/>
    <w:p w14:paraId="43755D05" w14:textId="10BCC225" w:rsidR="00516302" w:rsidRPr="00516302" w:rsidRDefault="00516302" w:rsidP="001605C2">
      <w:pPr>
        <w:rPr>
          <w:b/>
          <w:bCs/>
        </w:rPr>
      </w:pPr>
      <w:r>
        <w:t xml:space="preserve">Recommend to change the default installation path to </w:t>
      </w:r>
      <w:r w:rsidRPr="00516302">
        <w:rPr>
          <w:b/>
          <w:bCs/>
        </w:rPr>
        <w:t>c:\jdk11.</w:t>
      </w:r>
    </w:p>
    <w:p w14:paraId="24075201" w14:textId="39EAD20D" w:rsidR="00516302" w:rsidRDefault="00516302" w:rsidP="001605C2">
      <w:r w:rsidRPr="00516302">
        <w:rPr>
          <w:noProof/>
        </w:rPr>
        <w:drawing>
          <wp:anchor distT="0" distB="0" distL="114300" distR="114300" simplePos="0" relativeHeight="251691008" behindDoc="0" locked="0" layoutInCell="1" allowOverlap="1" wp14:anchorId="1E3E2B5B" wp14:editId="00890C60">
            <wp:simplePos x="0" y="0"/>
            <wp:positionH relativeFrom="margin">
              <wp:align>center</wp:align>
            </wp:positionH>
            <wp:positionV relativeFrom="paragraph">
              <wp:posOffset>206375</wp:posOffset>
            </wp:positionV>
            <wp:extent cx="4023360" cy="306387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3360" cy="3063875"/>
                    </a:xfrm>
                    <a:prstGeom prst="rect">
                      <a:avLst/>
                    </a:prstGeom>
                  </pic:spPr>
                </pic:pic>
              </a:graphicData>
            </a:graphic>
            <wp14:sizeRelH relativeFrom="page">
              <wp14:pctWidth>0</wp14:pctWidth>
            </wp14:sizeRelH>
            <wp14:sizeRelV relativeFrom="page">
              <wp14:pctHeight>0</wp14:pctHeight>
            </wp14:sizeRelV>
          </wp:anchor>
        </w:drawing>
      </w:r>
    </w:p>
    <w:p w14:paraId="561F487D" w14:textId="427B7FCF" w:rsidR="001605C2" w:rsidRDefault="001605C2" w:rsidP="001605C2"/>
    <w:p w14:paraId="15470A57" w14:textId="1DBEC07A" w:rsidR="001605C2" w:rsidRDefault="001605C2" w:rsidP="001605C2">
      <w:pPr>
        <w:pStyle w:val="Heading4"/>
      </w:pPr>
      <w:r>
        <w:lastRenderedPageBreak/>
        <w:t>Environment Path Setup</w:t>
      </w:r>
    </w:p>
    <w:p w14:paraId="64E7A69F" w14:textId="533B8232" w:rsidR="001605C2" w:rsidRDefault="001605C2" w:rsidP="001605C2">
      <w:pPr>
        <w:rPr>
          <w:lang w:val="en-US" w:eastAsia="zh-CN"/>
        </w:rPr>
      </w:pPr>
      <w:r w:rsidRPr="001605C2">
        <w:rPr>
          <w:noProof/>
          <w:lang w:val="en-US" w:eastAsia="zh-CN"/>
        </w:rPr>
        <w:drawing>
          <wp:anchor distT="0" distB="0" distL="114300" distR="114300" simplePos="0" relativeHeight="251687936" behindDoc="0" locked="0" layoutInCell="1" allowOverlap="1" wp14:anchorId="61A65B26" wp14:editId="0D565782">
            <wp:simplePos x="0" y="0"/>
            <wp:positionH relativeFrom="margin">
              <wp:posOffset>1113155</wp:posOffset>
            </wp:positionH>
            <wp:positionV relativeFrom="paragraph">
              <wp:posOffset>392430</wp:posOffset>
            </wp:positionV>
            <wp:extent cx="3893820" cy="23012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48" b="23512"/>
                    <a:stretch/>
                  </pic:blipFill>
                  <pic:spPr bwMode="auto">
                    <a:xfrm>
                      <a:off x="0" y="0"/>
                      <a:ext cx="3893820"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eastAsia="zh-CN"/>
        </w:rPr>
        <w:t>Add JAVA_HOME and JAVA_HOME/bin to your environment path</w:t>
      </w:r>
    </w:p>
    <w:p w14:paraId="4E5BBDCE" w14:textId="6EE95656" w:rsidR="001605C2" w:rsidRDefault="001605C2" w:rsidP="001605C2">
      <w:pPr>
        <w:rPr>
          <w:lang w:val="en-US" w:eastAsia="zh-CN"/>
        </w:rPr>
      </w:pPr>
    </w:p>
    <w:p w14:paraId="3AA9BE5E" w14:textId="75734FB5" w:rsidR="001605C2" w:rsidRPr="001605C2" w:rsidRDefault="001605C2" w:rsidP="001605C2">
      <w:pPr>
        <w:rPr>
          <w:lang w:val="en-US" w:eastAsia="zh-CN"/>
        </w:rPr>
      </w:pPr>
    </w:p>
    <w:p w14:paraId="461E7C3F" w14:textId="77777777" w:rsidR="00516302" w:rsidRDefault="00516302" w:rsidP="001605C2"/>
    <w:p w14:paraId="2445B6DC" w14:textId="77777777" w:rsidR="00516302" w:rsidRDefault="00516302" w:rsidP="001605C2"/>
    <w:p w14:paraId="02052DED" w14:textId="77777777" w:rsidR="00516302" w:rsidRDefault="00516302" w:rsidP="001605C2"/>
    <w:p w14:paraId="1FEBFFA3" w14:textId="77777777" w:rsidR="00516302" w:rsidRDefault="00516302" w:rsidP="001605C2"/>
    <w:p w14:paraId="0B3C3D93" w14:textId="77777777" w:rsidR="00516302" w:rsidRDefault="00516302" w:rsidP="001605C2"/>
    <w:p w14:paraId="6C780383" w14:textId="77777777" w:rsidR="00516302" w:rsidRDefault="00516302" w:rsidP="001605C2"/>
    <w:p w14:paraId="15C6A205" w14:textId="735D7F28" w:rsidR="001605C2" w:rsidRDefault="00516302" w:rsidP="001605C2">
      <w:r w:rsidRPr="00516302">
        <w:rPr>
          <w:noProof/>
        </w:rPr>
        <w:drawing>
          <wp:anchor distT="0" distB="0" distL="114300" distR="114300" simplePos="0" relativeHeight="251688960" behindDoc="0" locked="0" layoutInCell="1" allowOverlap="1" wp14:anchorId="403F9F63" wp14:editId="008DA4DC">
            <wp:simplePos x="0" y="0"/>
            <wp:positionH relativeFrom="column">
              <wp:posOffset>1082675</wp:posOffset>
            </wp:positionH>
            <wp:positionV relativeFrom="paragraph">
              <wp:posOffset>0</wp:posOffset>
            </wp:positionV>
            <wp:extent cx="4160881" cy="4359018"/>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881" cy="4359018"/>
                    </a:xfrm>
                    <a:prstGeom prst="rect">
                      <a:avLst/>
                    </a:prstGeom>
                  </pic:spPr>
                </pic:pic>
              </a:graphicData>
            </a:graphic>
            <wp14:sizeRelH relativeFrom="page">
              <wp14:pctWidth>0</wp14:pctWidth>
            </wp14:sizeRelH>
            <wp14:sizeRelV relativeFrom="page">
              <wp14:pctHeight>0</wp14:pctHeight>
            </wp14:sizeRelV>
          </wp:anchor>
        </w:drawing>
      </w:r>
      <w:r>
        <w:t>Create a new system path JAVA_HOME variable to the JDK folder you just installed</w:t>
      </w:r>
    </w:p>
    <w:p w14:paraId="489B6DB3" w14:textId="161DDE24" w:rsidR="00516302" w:rsidRDefault="00516302" w:rsidP="001605C2">
      <w:r w:rsidRPr="00516302">
        <w:rPr>
          <w:noProof/>
        </w:rPr>
        <w:lastRenderedPageBreak/>
        <w:drawing>
          <wp:anchor distT="0" distB="0" distL="114300" distR="114300" simplePos="0" relativeHeight="251689984" behindDoc="0" locked="0" layoutInCell="1" allowOverlap="1" wp14:anchorId="78C2EDF9" wp14:editId="2C450345">
            <wp:simplePos x="0" y="0"/>
            <wp:positionH relativeFrom="column">
              <wp:posOffset>1120775</wp:posOffset>
            </wp:positionH>
            <wp:positionV relativeFrom="paragraph">
              <wp:posOffset>198755</wp:posOffset>
            </wp:positionV>
            <wp:extent cx="4114800" cy="11963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1196340"/>
                    </a:xfrm>
                    <a:prstGeom prst="rect">
                      <a:avLst/>
                    </a:prstGeom>
                  </pic:spPr>
                </pic:pic>
              </a:graphicData>
            </a:graphic>
            <wp14:sizeRelH relativeFrom="page">
              <wp14:pctWidth>0</wp14:pctWidth>
            </wp14:sizeRelH>
            <wp14:sizeRelV relativeFrom="page">
              <wp14:pctHeight>0</wp14:pctHeight>
            </wp14:sizeRelV>
          </wp:anchor>
        </w:drawing>
      </w:r>
    </w:p>
    <w:p w14:paraId="0002A3BE" w14:textId="179C8B43" w:rsidR="00516302" w:rsidRDefault="00516302" w:rsidP="001605C2"/>
    <w:p w14:paraId="6B973E63" w14:textId="57D78189" w:rsidR="00516302" w:rsidRDefault="00516302" w:rsidP="001605C2">
      <w:r w:rsidRPr="00516302">
        <w:rPr>
          <w:noProof/>
        </w:rPr>
        <w:drawing>
          <wp:anchor distT="0" distB="0" distL="114300" distR="114300" simplePos="0" relativeHeight="251692032" behindDoc="0" locked="0" layoutInCell="1" allowOverlap="1" wp14:anchorId="6E137C11" wp14:editId="048B8545">
            <wp:simplePos x="0" y="0"/>
            <wp:positionH relativeFrom="column">
              <wp:posOffset>1219835</wp:posOffset>
            </wp:positionH>
            <wp:positionV relativeFrom="paragraph">
              <wp:posOffset>274955</wp:posOffset>
            </wp:positionV>
            <wp:extent cx="3939540" cy="434467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9540" cy="4344670"/>
                    </a:xfrm>
                    <a:prstGeom prst="rect">
                      <a:avLst/>
                    </a:prstGeom>
                  </pic:spPr>
                </pic:pic>
              </a:graphicData>
            </a:graphic>
            <wp14:sizeRelH relativeFrom="page">
              <wp14:pctWidth>0</wp14:pctWidth>
            </wp14:sizeRelH>
            <wp14:sizeRelV relativeFrom="page">
              <wp14:pctHeight>0</wp14:pctHeight>
            </wp14:sizeRelV>
          </wp:anchor>
        </w:drawing>
      </w:r>
      <w:r>
        <w:t xml:space="preserve">Update System </w:t>
      </w:r>
      <w:r w:rsidRPr="00516302">
        <w:rPr>
          <w:b/>
          <w:bCs/>
        </w:rPr>
        <w:t>Path</w:t>
      </w:r>
      <w:r>
        <w:t xml:space="preserve"> variable and append %JAVA_HOME%\bin</w:t>
      </w:r>
    </w:p>
    <w:p w14:paraId="6F76DC27" w14:textId="13034B4C" w:rsidR="00A94F64" w:rsidRDefault="00A94F64" w:rsidP="001605C2"/>
    <w:p w14:paraId="49FDA5F1" w14:textId="3409A33D" w:rsidR="00516302" w:rsidRDefault="00585D8D" w:rsidP="001605C2">
      <w:r>
        <w:t xml:space="preserve">You may need to “Move Up” the %JAVA_HOME%\bin to the toppest row if multiple java path is configured before </w:t>
      </w:r>
    </w:p>
    <w:p w14:paraId="22BFE4EC" w14:textId="623682B1" w:rsidR="00A94F64" w:rsidRDefault="00A94F64" w:rsidP="001605C2"/>
    <w:p w14:paraId="2DD2BD02" w14:textId="45EB5F02" w:rsidR="00A94F64" w:rsidRDefault="00A94F64" w:rsidP="001605C2">
      <w:r w:rsidRPr="00A94F64">
        <w:rPr>
          <w:noProof/>
        </w:rPr>
        <w:drawing>
          <wp:anchor distT="0" distB="0" distL="114300" distR="114300" simplePos="0" relativeHeight="251697152" behindDoc="0" locked="0" layoutInCell="1" allowOverlap="1" wp14:anchorId="2756850A" wp14:editId="3A8F145B">
            <wp:simplePos x="0" y="0"/>
            <wp:positionH relativeFrom="margin">
              <wp:posOffset>1065091</wp:posOffset>
            </wp:positionH>
            <wp:positionV relativeFrom="paragraph">
              <wp:posOffset>299623</wp:posOffset>
            </wp:positionV>
            <wp:extent cx="4184650" cy="135826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4650" cy="1358265"/>
                    </a:xfrm>
                    <a:prstGeom prst="rect">
                      <a:avLst/>
                    </a:prstGeom>
                  </pic:spPr>
                </pic:pic>
              </a:graphicData>
            </a:graphic>
            <wp14:sizeRelH relativeFrom="page">
              <wp14:pctWidth>0</wp14:pctWidth>
            </wp14:sizeRelH>
            <wp14:sizeRelV relativeFrom="page">
              <wp14:pctHeight>0</wp14:pctHeight>
            </wp14:sizeRelV>
          </wp:anchor>
        </w:drawing>
      </w:r>
      <w:r>
        <w:t>After completed, new a “Command window” and enter “java -version”.  Java should be executed succesfully and return JDK 11 version</w:t>
      </w:r>
    </w:p>
    <w:p w14:paraId="4109DACC" w14:textId="590F57E2" w:rsidR="00A94F64" w:rsidRDefault="00A94F64" w:rsidP="001605C2">
      <w:r>
        <w:t>If does not work, you can echo the %JAVA_HOME% and %PATH% to verify the setting. Sometime, restart windows may help</w:t>
      </w:r>
    </w:p>
    <w:p w14:paraId="3CAB5F3B" w14:textId="0F6206AA" w:rsidR="00A94F64" w:rsidRDefault="00A94F64" w:rsidP="001605C2"/>
    <w:p w14:paraId="307F6F2B" w14:textId="65AD95A0" w:rsidR="00A94F64" w:rsidRPr="001605C2" w:rsidRDefault="00A94F64" w:rsidP="001605C2">
      <w:r w:rsidRPr="00A94F64">
        <w:rPr>
          <w:noProof/>
        </w:rPr>
        <w:lastRenderedPageBreak/>
        <w:drawing>
          <wp:anchor distT="0" distB="0" distL="114300" distR="114300" simplePos="0" relativeHeight="251698176" behindDoc="0" locked="0" layoutInCell="1" allowOverlap="1" wp14:anchorId="20A106AC" wp14:editId="4F5219AE">
            <wp:simplePos x="0" y="0"/>
            <wp:positionH relativeFrom="margin">
              <wp:align>center</wp:align>
            </wp:positionH>
            <wp:positionV relativeFrom="paragraph">
              <wp:posOffset>98</wp:posOffset>
            </wp:positionV>
            <wp:extent cx="4347210" cy="2286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7210" cy="2286000"/>
                    </a:xfrm>
                    <a:prstGeom prst="rect">
                      <a:avLst/>
                    </a:prstGeom>
                  </pic:spPr>
                </pic:pic>
              </a:graphicData>
            </a:graphic>
            <wp14:sizeRelH relativeFrom="page">
              <wp14:pctWidth>0</wp14:pctWidth>
            </wp14:sizeRelH>
            <wp14:sizeRelV relativeFrom="page">
              <wp14:pctHeight>0</wp14:pctHeight>
            </wp14:sizeRelV>
          </wp:anchor>
        </w:drawing>
      </w:r>
    </w:p>
    <w:p w14:paraId="7C07528D" w14:textId="42068CD1" w:rsidR="001605C2" w:rsidRDefault="001605C2" w:rsidP="001605C2">
      <w:pPr>
        <w:pStyle w:val="Heading3"/>
      </w:pPr>
      <w:r>
        <w:t>Maven</w:t>
      </w:r>
    </w:p>
    <w:p w14:paraId="458EFA4D" w14:textId="4CD88D6C" w:rsidR="00516302" w:rsidRDefault="00516302" w:rsidP="00516302">
      <w:r>
        <w:t xml:space="preserve">Download Mave from </w:t>
      </w:r>
      <w:hyperlink r:id="rId19" w:tgtFrame="_blank" w:history="1">
        <w:r w:rsidRPr="00516302">
          <w:rPr>
            <w:rFonts w:eastAsiaTheme="majorEastAsia" w:cstheme="majorBidi"/>
            <w:b/>
            <w:bCs/>
            <w:color w:val="BD2027" w:themeColor="text2"/>
          </w:rPr>
          <w:t>https://maven.apache.org/download.cgi</w:t>
        </w:r>
      </w:hyperlink>
      <w:r w:rsidR="00226623">
        <w:rPr>
          <w:rFonts w:eastAsiaTheme="majorEastAsia" w:cstheme="majorBidi"/>
          <w:b/>
          <w:bCs/>
          <w:color w:val="BD2027" w:themeColor="text2"/>
        </w:rPr>
        <w:t xml:space="preserve"> </w:t>
      </w:r>
      <w:r w:rsidR="00226623" w:rsidRPr="00226623">
        <w:t>an</w:t>
      </w:r>
      <w:r w:rsidR="00226623">
        <w:t>d unzip the file. E.g c:\maven</w:t>
      </w:r>
    </w:p>
    <w:p w14:paraId="4AFC5215" w14:textId="2830FE4B" w:rsidR="00226623" w:rsidRDefault="00226623" w:rsidP="00516302"/>
    <w:p w14:paraId="24DC6460" w14:textId="5C1F6119" w:rsidR="00226623" w:rsidRDefault="00226623" w:rsidP="00516302">
      <w:r>
        <w:t xml:space="preserve">Append the Maven </w:t>
      </w:r>
      <w:r w:rsidRPr="00226623">
        <w:rPr>
          <w:b/>
          <w:bCs/>
        </w:rPr>
        <w:t>bin</w:t>
      </w:r>
      <w:r>
        <w:t xml:space="preserve"> path to </w:t>
      </w:r>
      <w:r w:rsidRPr="00226623">
        <w:rPr>
          <w:b/>
          <w:bCs/>
        </w:rPr>
        <w:t>PATH</w:t>
      </w:r>
      <w:r>
        <w:t xml:space="preserve"> environment variable  </w:t>
      </w:r>
    </w:p>
    <w:p w14:paraId="219C48DA" w14:textId="2BBBFB8A" w:rsidR="00585D8D" w:rsidRDefault="00585D8D" w:rsidP="00516302"/>
    <w:p w14:paraId="344CBC54" w14:textId="77777777" w:rsidR="00585D8D" w:rsidRDefault="00585D8D" w:rsidP="00516302"/>
    <w:p w14:paraId="4891EACB" w14:textId="77777777" w:rsidR="00585D8D" w:rsidRDefault="00585D8D" w:rsidP="00516302"/>
    <w:p w14:paraId="7BA17076" w14:textId="4A24E124" w:rsidR="00226623" w:rsidRPr="00516302" w:rsidRDefault="00226623" w:rsidP="00516302">
      <w:r w:rsidRPr="00226623">
        <w:rPr>
          <w:noProof/>
        </w:rPr>
        <w:drawing>
          <wp:anchor distT="0" distB="0" distL="114300" distR="114300" simplePos="0" relativeHeight="251693056" behindDoc="0" locked="0" layoutInCell="1" allowOverlap="1" wp14:anchorId="1C412DBF" wp14:editId="4790A3AC">
            <wp:simplePos x="0" y="0"/>
            <wp:positionH relativeFrom="column">
              <wp:posOffset>1158875</wp:posOffset>
            </wp:positionH>
            <wp:positionV relativeFrom="paragraph">
              <wp:posOffset>109562</wp:posOffset>
            </wp:positionV>
            <wp:extent cx="3947160" cy="4353560"/>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7160" cy="4353560"/>
                    </a:xfrm>
                    <a:prstGeom prst="rect">
                      <a:avLst/>
                    </a:prstGeom>
                  </pic:spPr>
                </pic:pic>
              </a:graphicData>
            </a:graphic>
            <wp14:sizeRelH relativeFrom="margin">
              <wp14:pctWidth>0</wp14:pctWidth>
            </wp14:sizeRelH>
            <wp14:sizeRelV relativeFrom="margin">
              <wp14:pctHeight>0</wp14:pctHeight>
            </wp14:sizeRelV>
          </wp:anchor>
        </w:drawing>
      </w:r>
    </w:p>
    <w:p w14:paraId="1D5B428C" w14:textId="62F6A877" w:rsidR="001605C2" w:rsidRDefault="001605C2" w:rsidP="001605C2">
      <w:pPr>
        <w:pStyle w:val="Heading3"/>
      </w:pPr>
      <w:r>
        <w:lastRenderedPageBreak/>
        <w:t>Spring Tool Suite</w:t>
      </w:r>
    </w:p>
    <w:p w14:paraId="7E98252F" w14:textId="76D7C24D" w:rsidR="00226623" w:rsidRDefault="00226623" w:rsidP="00226623">
      <w:r>
        <w:t xml:space="preserve">Download Spring Tool Suite from </w:t>
      </w:r>
      <w:hyperlink r:id="rId21" w:history="1">
        <w:r>
          <w:rPr>
            <w:rStyle w:val="Hyperlink"/>
          </w:rPr>
          <w:t>https://spring.io/tools</w:t>
        </w:r>
      </w:hyperlink>
      <w:r>
        <w:t xml:space="preserve"> and unzip it</w:t>
      </w:r>
    </w:p>
    <w:p w14:paraId="5ED742A6" w14:textId="6FA632BD" w:rsidR="00585D8D" w:rsidRDefault="00585D8D" w:rsidP="00226623"/>
    <w:p w14:paraId="31C984FF" w14:textId="4DF6838B" w:rsidR="00585D8D" w:rsidRDefault="00585D8D" w:rsidP="00226623"/>
    <w:p w14:paraId="662F593E" w14:textId="651F9E46" w:rsidR="00585D8D" w:rsidRDefault="00585D8D" w:rsidP="00226623">
      <w:r w:rsidRPr="00585D8D">
        <w:rPr>
          <w:noProof/>
        </w:rPr>
        <w:drawing>
          <wp:anchor distT="0" distB="0" distL="114300" distR="114300" simplePos="0" relativeHeight="251696128" behindDoc="0" locked="0" layoutInCell="1" allowOverlap="1" wp14:anchorId="681D0280" wp14:editId="1AD00A62">
            <wp:simplePos x="0" y="0"/>
            <wp:positionH relativeFrom="margin">
              <wp:posOffset>445477</wp:posOffset>
            </wp:positionH>
            <wp:positionV relativeFrom="paragraph">
              <wp:posOffset>353647</wp:posOffset>
            </wp:positionV>
            <wp:extent cx="5738357" cy="2842506"/>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8357" cy="2842506"/>
                    </a:xfrm>
                    <a:prstGeom prst="rect">
                      <a:avLst/>
                    </a:prstGeom>
                  </pic:spPr>
                </pic:pic>
              </a:graphicData>
            </a:graphic>
          </wp:anchor>
        </w:drawing>
      </w:r>
      <w:r>
        <w:t>Double click on bin\SpringToolSuite4.exe and and ask the workspace. You can enter a new workpace name and click launch. STS will creat a folder for you.</w:t>
      </w:r>
    </w:p>
    <w:p w14:paraId="4DF805FF" w14:textId="77777777" w:rsidR="00585D8D" w:rsidRDefault="00585D8D" w:rsidP="00226623"/>
    <w:p w14:paraId="2FB5A0B1" w14:textId="65E276FF" w:rsidR="00585D8D" w:rsidRDefault="00585D8D" w:rsidP="00226623"/>
    <w:p w14:paraId="3BFC0687" w14:textId="111B7C6C" w:rsidR="00585D8D" w:rsidRDefault="00585D8D" w:rsidP="00226623"/>
    <w:p w14:paraId="533D0C80" w14:textId="77777777" w:rsidR="00585D8D" w:rsidRPr="00226623" w:rsidRDefault="00585D8D" w:rsidP="00226623"/>
    <w:p w14:paraId="6B2555D6" w14:textId="01E5650C" w:rsidR="001605C2" w:rsidRDefault="001605C2" w:rsidP="001605C2">
      <w:pPr>
        <w:pStyle w:val="Heading3"/>
      </w:pPr>
      <w:r>
        <w:t>Postman</w:t>
      </w:r>
      <w:r>
        <w:tab/>
      </w:r>
    </w:p>
    <w:p w14:paraId="53A166D0" w14:textId="32DDD8DE" w:rsidR="00226623" w:rsidRDefault="00226623" w:rsidP="00226623">
      <w:r>
        <w:t xml:space="preserve">Download Postman from </w:t>
      </w:r>
      <w:hyperlink r:id="rId23" w:history="1">
        <w:r>
          <w:rPr>
            <w:rStyle w:val="Hyperlink"/>
          </w:rPr>
          <w:t>https://www.postman.com/</w:t>
        </w:r>
      </w:hyperlink>
      <w:r>
        <w:t xml:space="preserve"> and install it according to Wizard</w:t>
      </w:r>
    </w:p>
    <w:p w14:paraId="6D66A76A" w14:textId="530E849A" w:rsidR="00226623" w:rsidRPr="00226623" w:rsidRDefault="00226623" w:rsidP="00226623"/>
    <w:p w14:paraId="54EB7063" w14:textId="503A0012" w:rsidR="00B660F1" w:rsidRDefault="00226623" w:rsidP="00E726B4">
      <w:pPr>
        <w:pStyle w:val="Heading2"/>
        <w:keepNext/>
        <w:keepLines/>
        <w:spacing w:before="40" w:after="0" w:line="259" w:lineRule="auto"/>
        <w:contextualSpacing w:val="0"/>
      </w:pPr>
      <w:bookmarkStart w:id="7" w:name="_Toc37063050"/>
      <w:r>
        <w:t>TDD Exercise</w:t>
      </w:r>
      <w:bookmarkEnd w:id="7"/>
    </w:p>
    <w:p w14:paraId="0432F150" w14:textId="2CA426FF" w:rsidR="00226623" w:rsidRDefault="00226623" w:rsidP="00226623">
      <w:pPr>
        <w:pStyle w:val="Heading3"/>
      </w:pPr>
      <w:r>
        <w:t xml:space="preserve">Generate sample </w:t>
      </w:r>
      <w:r w:rsidR="00DC5BCD">
        <w:t>pom.xml</w:t>
      </w:r>
    </w:p>
    <w:p w14:paraId="5059DC47" w14:textId="44639F43" w:rsidR="00226623" w:rsidRDefault="00226623" w:rsidP="00226623">
      <w:r>
        <w:t xml:space="preserve">Goto </w:t>
      </w:r>
      <w:hyperlink r:id="rId24" w:history="1">
        <w:r w:rsidRPr="00F4174C">
          <w:rPr>
            <w:rStyle w:val="Hyperlink"/>
            <w:rFonts w:eastAsiaTheme="majorEastAsia"/>
          </w:rPr>
          <w:t>https://start.spring.io</w:t>
        </w:r>
      </w:hyperlink>
      <w:r>
        <w:t xml:space="preserve"> and input the following fields:</w:t>
      </w:r>
    </w:p>
    <w:p w14:paraId="226473D3" w14:textId="25B352C1" w:rsidR="00226623" w:rsidRDefault="00226623" w:rsidP="00226623"/>
    <w:p w14:paraId="02BC2BF0" w14:textId="04003CC8" w:rsidR="00226623" w:rsidRPr="00C55758" w:rsidRDefault="00226623" w:rsidP="00226623">
      <w:pPr>
        <w:tabs>
          <w:tab w:val="left" w:pos="2160"/>
        </w:tabs>
        <w:rPr>
          <w:rFonts w:ascii="Courier New" w:hAnsi="Courier New" w:cs="Courier New"/>
        </w:rPr>
      </w:pPr>
      <w:r w:rsidRPr="00C55758">
        <w:rPr>
          <w:rFonts w:ascii="Courier New" w:hAnsi="Courier New" w:cs="Courier New"/>
        </w:rPr>
        <w:t>Group:</w:t>
      </w:r>
      <w:r w:rsidRPr="00C55758">
        <w:rPr>
          <w:rFonts w:ascii="Courier New" w:hAnsi="Courier New" w:cs="Courier New"/>
        </w:rPr>
        <w:tab/>
        <w:t>com.exercise</w:t>
      </w:r>
    </w:p>
    <w:p w14:paraId="07EE5834" w14:textId="0602F56B" w:rsidR="00226623" w:rsidRPr="00C55758" w:rsidRDefault="00226623" w:rsidP="00226623">
      <w:pPr>
        <w:tabs>
          <w:tab w:val="left" w:pos="2160"/>
        </w:tabs>
        <w:rPr>
          <w:rFonts w:ascii="Courier New" w:hAnsi="Courier New" w:cs="Courier New"/>
        </w:rPr>
      </w:pPr>
      <w:r w:rsidRPr="00C55758">
        <w:rPr>
          <w:rFonts w:ascii="Courier New" w:hAnsi="Courier New" w:cs="Courier New"/>
        </w:rPr>
        <w:t>Artifact:</w:t>
      </w:r>
      <w:r w:rsidRPr="00C55758">
        <w:rPr>
          <w:rFonts w:ascii="Courier New" w:hAnsi="Courier New" w:cs="Courier New"/>
        </w:rPr>
        <w:tab/>
        <w:t>tdd-demo</w:t>
      </w:r>
    </w:p>
    <w:p w14:paraId="5DBA7757" w14:textId="2005959A" w:rsidR="00226623" w:rsidRDefault="00226623" w:rsidP="00226623">
      <w:pPr>
        <w:tabs>
          <w:tab w:val="left" w:pos="2160"/>
        </w:tabs>
        <w:rPr>
          <w:rFonts w:ascii="Courier New" w:hAnsi="Courier New" w:cs="Courier New"/>
        </w:rPr>
      </w:pPr>
      <w:r w:rsidRPr="00C55758">
        <w:rPr>
          <w:rFonts w:ascii="Courier New" w:hAnsi="Courier New" w:cs="Courier New"/>
        </w:rPr>
        <w:t>Dependencies:</w:t>
      </w:r>
      <w:r w:rsidRPr="00C55758">
        <w:rPr>
          <w:rFonts w:ascii="Courier New" w:hAnsi="Courier New" w:cs="Courier New"/>
        </w:rPr>
        <w:tab/>
      </w:r>
      <w:r>
        <w:rPr>
          <w:rFonts w:ascii="Courier New" w:hAnsi="Courier New" w:cs="Courier New"/>
        </w:rPr>
        <w:t xml:space="preserve">Spring Boot DevTools, </w:t>
      </w:r>
      <w:r w:rsidRPr="00C55758">
        <w:rPr>
          <w:rFonts w:ascii="Courier New" w:hAnsi="Courier New" w:cs="Courier New"/>
        </w:rPr>
        <w:t>Spring Web</w:t>
      </w:r>
      <w:r>
        <w:rPr>
          <w:rFonts w:ascii="Courier New" w:hAnsi="Courier New" w:cs="Courier New"/>
        </w:rPr>
        <w:t xml:space="preserve"> and Spring Boot Actuator</w:t>
      </w:r>
    </w:p>
    <w:p w14:paraId="1148ECB2" w14:textId="7F300143" w:rsidR="008E39B5" w:rsidRDefault="008E39B5" w:rsidP="00226623">
      <w:pPr>
        <w:tabs>
          <w:tab w:val="left" w:pos="2160"/>
        </w:tabs>
        <w:rPr>
          <w:rFonts w:ascii="Courier New" w:hAnsi="Courier New" w:cs="Courier New"/>
        </w:rPr>
      </w:pPr>
    </w:p>
    <w:p w14:paraId="6FAD76E6" w14:textId="6CB756A7" w:rsidR="008E39B5" w:rsidRDefault="008E39B5" w:rsidP="00226623">
      <w:pPr>
        <w:tabs>
          <w:tab w:val="left" w:pos="2160"/>
        </w:tabs>
        <w:rPr>
          <w:rFonts w:ascii="Courier New" w:hAnsi="Courier New" w:cs="Courier New"/>
        </w:rPr>
      </w:pPr>
    </w:p>
    <w:p w14:paraId="508443AC" w14:textId="7D24F2D3" w:rsidR="008E39B5" w:rsidRDefault="008E39B5" w:rsidP="00226623">
      <w:pPr>
        <w:tabs>
          <w:tab w:val="left" w:pos="2160"/>
        </w:tabs>
        <w:rPr>
          <w:rFonts w:ascii="Courier New" w:hAnsi="Courier New" w:cs="Courier New"/>
        </w:rPr>
      </w:pPr>
    </w:p>
    <w:p w14:paraId="0D848496" w14:textId="2FDF32C1" w:rsidR="008E39B5" w:rsidRDefault="008E39B5" w:rsidP="00226623">
      <w:pPr>
        <w:tabs>
          <w:tab w:val="left" w:pos="2160"/>
        </w:tabs>
        <w:rPr>
          <w:rFonts w:ascii="Courier New" w:hAnsi="Courier New" w:cs="Courier New"/>
        </w:rPr>
      </w:pPr>
    </w:p>
    <w:p w14:paraId="20AADBCD" w14:textId="55BEF81A" w:rsidR="008E39B5" w:rsidRDefault="008E39B5" w:rsidP="00226623">
      <w:pPr>
        <w:tabs>
          <w:tab w:val="left" w:pos="2160"/>
        </w:tabs>
        <w:rPr>
          <w:rFonts w:ascii="Courier New" w:hAnsi="Courier New" w:cs="Courier New"/>
        </w:rPr>
      </w:pPr>
    </w:p>
    <w:p w14:paraId="1A40D2DE" w14:textId="43E644D2" w:rsidR="008E39B5" w:rsidRDefault="008E39B5" w:rsidP="00226623">
      <w:pPr>
        <w:tabs>
          <w:tab w:val="left" w:pos="2160"/>
        </w:tabs>
        <w:rPr>
          <w:rFonts w:ascii="Courier New" w:hAnsi="Courier New" w:cs="Courier New"/>
        </w:rPr>
      </w:pPr>
    </w:p>
    <w:p w14:paraId="73EB12A3" w14:textId="1C36FC11" w:rsidR="008E39B5" w:rsidRDefault="008E39B5" w:rsidP="00226623">
      <w:pPr>
        <w:tabs>
          <w:tab w:val="left" w:pos="2160"/>
        </w:tabs>
        <w:rPr>
          <w:rFonts w:ascii="Courier New" w:hAnsi="Courier New" w:cs="Courier New"/>
        </w:rPr>
      </w:pPr>
    </w:p>
    <w:p w14:paraId="0470CD9B" w14:textId="768C53F9" w:rsidR="008E39B5" w:rsidRDefault="008E39B5" w:rsidP="00226623">
      <w:pPr>
        <w:tabs>
          <w:tab w:val="left" w:pos="2160"/>
        </w:tabs>
        <w:rPr>
          <w:rFonts w:ascii="Courier New" w:hAnsi="Courier New" w:cs="Courier New"/>
        </w:rPr>
      </w:pPr>
    </w:p>
    <w:p w14:paraId="007E7F28" w14:textId="77777777" w:rsidR="008E39B5" w:rsidRPr="00C55758" w:rsidRDefault="008E39B5" w:rsidP="00226623">
      <w:pPr>
        <w:tabs>
          <w:tab w:val="left" w:pos="2160"/>
        </w:tabs>
        <w:rPr>
          <w:rFonts w:ascii="Courier New" w:hAnsi="Courier New" w:cs="Courier New"/>
        </w:rPr>
      </w:pPr>
    </w:p>
    <w:p w14:paraId="55813B22" w14:textId="05CF1337" w:rsidR="00226623" w:rsidRDefault="00226623" w:rsidP="00226623"/>
    <w:p w14:paraId="59C65F8A" w14:textId="14D3192E" w:rsidR="00226623" w:rsidRDefault="00226623" w:rsidP="00226623"/>
    <w:p w14:paraId="0131DC97" w14:textId="0662BEAF" w:rsidR="00226623" w:rsidRDefault="00226623" w:rsidP="00226623"/>
    <w:p w14:paraId="70E82B6C" w14:textId="3D85F5F7" w:rsidR="00226623" w:rsidRDefault="00226623" w:rsidP="00226623"/>
    <w:p w14:paraId="15D6D2A3" w14:textId="23AE64EE" w:rsidR="00226623" w:rsidRDefault="00226623" w:rsidP="00226623">
      <w:r>
        <w:lastRenderedPageBreak/>
        <w:t>2. Click “Generate” and extract the zipped file to your local directory, e.g. C:\java-ex:</w:t>
      </w:r>
    </w:p>
    <w:p w14:paraId="6D5B74BB" w14:textId="447FD8CE" w:rsidR="00226623" w:rsidRDefault="00634B6D" w:rsidP="00226623">
      <w:r w:rsidRPr="00634B6D">
        <w:rPr>
          <w:noProof/>
        </w:rPr>
        <w:drawing>
          <wp:anchor distT="0" distB="0" distL="114300" distR="114300" simplePos="0" relativeHeight="251694080" behindDoc="0" locked="0" layoutInCell="1" allowOverlap="1" wp14:anchorId="5C5D6427" wp14:editId="3A0A37D4">
            <wp:simplePos x="0" y="0"/>
            <wp:positionH relativeFrom="margin">
              <wp:posOffset>-1270</wp:posOffset>
            </wp:positionH>
            <wp:positionV relativeFrom="paragraph">
              <wp:posOffset>180731</wp:posOffset>
            </wp:positionV>
            <wp:extent cx="6475730" cy="384937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3849370"/>
                    </a:xfrm>
                    <a:prstGeom prst="rect">
                      <a:avLst/>
                    </a:prstGeom>
                  </pic:spPr>
                </pic:pic>
              </a:graphicData>
            </a:graphic>
          </wp:anchor>
        </w:drawing>
      </w:r>
    </w:p>
    <w:p w14:paraId="313E1F29" w14:textId="23EFE062" w:rsidR="00634B6D" w:rsidRDefault="00634B6D" w:rsidP="00226623">
      <w:pPr>
        <w:rPr>
          <w:rFonts w:ascii="Courier New" w:hAnsi="Courier New" w:cs="Courier New"/>
        </w:rPr>
      </w:pPr>
    </w:p>
    <w:p w14:paraId="67A3BB0A" w14:textId="6A5D2456" w:rsidR="00634B6D" w:rsidRDefault="00634B6D" w:rsidP="00226623">
      <w:pPr>
        <w:rPr>
          <w:rFonts w:ascii="Courier New" w:hAnsi="Courier New" w:cs="Courier New"/>
        </w:rPr>
      </w:pPr>
    </w:p>
    <w:p w14:paraId="5B2510E6" w14:textId="0FBD27CD" w:rsidR="00634B6D" w:rsidRDefault="00634B6D" w:rsidP="00634B6D"/>
    <w:p w14:paraId="38062943" w14:textId="2A3EFE83" w:rsidR="00634B6D" w:rsidRDefault="00634B6D" w:rsidP="00634B6D">
      <w:r>
        <w:t xml:space="preserve">Or you may use this one: </w:t>
      </w:r>
    </w:p>
    <w:p w14:paraId="5F69C3C8" w14:textId="109423E8" w:rsidR="00634B6D" w:rsidRDefault="00634B6D" w:rsidP="00634B6D"/>
    <w:p w14:paraId="59C5B1FC" w14:textId="6DDDB332" w:rsidR="00634B6D" w:rsidRDefault="00634B6D" w:rsidP="00634B6D">
      <w:pPr>
        <w:rPr>
          <w:rFonts w:ascii="Courier New" w:hAnsi="Courier New" w:cs="Courier New"/>
        </w:rPr>
      </w:pPr>
      <w:r w:rsidRPr="002A3E78">
        <w:object w:dxaOrig="2074" w:dyaOrig="821" w14:anchorId="60E20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5pt;height:25.85pt" o:ole="">
            <v:imagedata r:id="rId26" o:title=""/>
          </v:shape>
          <o:OLEObject Type="Embed" ProgID="Package" ShapeID="_x0000_i1025" DrawAspect="Content" ObjectID="_1647680681" r:id="rId27"/>
        </w:object>
      </w:r>
    </w:p>
    <w:p w14:paraId="00FC0F42" w14:textId="77777777" w:rsidR="00634B6D" w:rsidRDefault="00634B6D" w:rsidP="00226623">
      <w:pPr>
        <w:rPr>
          <w:rFonts w:ascii="Courier New" w:hAnsi="Courier New" w:cs="Courier New"/>
        </w:rPr>
      </w:pPr>
    </w:p>
    <w:p w14:paraId="689A08A4" w14:textId="1049F9AD" w:rsidR="00226623" w:rsidRPr="00C55758" w:rsidRDefault="00226623" w:rsidP="00226623">
      <w:pPr>
        <w:rPr>
          <w:rFonts w:ascii="Courier New" w:hAnsi="Courier New" w:cs="Courier New"/>
        </w:rPr>
      </w:pPr>
      <w:r w:rsidRPr="00C55758">
        <w:rPr>
          <w:rFonts w:ascii="Courier New" w:hAnsi="Courier New" w:cs="Courier New"/>
        </w:rPr>
        <w:t>C:\JAVA-EX\TDD-DEMO</w:t>
      </w:r>
    </w:p>
    <w:p w14:paraId="784A6C31" w14:textId="6B74499C" w:rsidR="00226623" w:rsidRPr="00C55758" w:rsidRDefault="00226623" w:rsidP="00226623">
      <w:pPr>
        <w:rPr>
          <w:rFonts w:ascii="Courier New" w:hAnsi="Courier New" w:cs="Courier New"/>
        </w:rPr>
      </w:pPr>
      <w:r w:rsidRPr="00C55758">
        <w:rPr>
          <w:rFonts w:ascii="Courier New" w:hAnsi="Courier New" w:cs="Courier New"/>
        </w:rPr>
        <w:t>│   .gitignore</w:t>
      </w:r>
    </w:p>
    <w:p w14:paraId="5A25943A" w14:textId="5FDDF7C3" w:rsidR="00226623" w:rsidRPr="00C55758" w:rsidRDefault="00226623" w:rsidP="00226623">
      <w:pPr>
        <w:rPr>
          <w:rFonts w:ascii="Courier New" w:hAnsi="Courier New" w:cs="Courier New"/>
        </w:rPr>
      </w:pPr>
      <w:r w:rsidRPr="00C55758">
        <w:rPr>
          <w:rFonts w:ascii="Courier New" w:hAnsi="Courier New" w:cs="Courier New"/>
        </w:rPr>
        <w:t>│   HELP.md</w:t>
      </w:r>
    </w:p>
    <w:p w14:paraId="6EB45BCB" w14:textId="3F492BBC" w:rsidR="00226623" w:rsidRPr="00C55758" w:rsidRDefault="00226623" w:rsidP="00226623">
      <w:pPr>
        <w:rPr>
          <w:rFonts w:ascii="Courier New" w:hAnsi="Courier New" w:cs="Courier New"/>
        </w:rPr>
      </w:pPr>
      <w:r w:rsidRPr="00C55758">
        <w:rPr>
          <w:rFonts w:ascii="Courier New" w:hAnsi="Courier New" w:cs="Courier New"/>
        </w:rPr>
        <w:t>│   mvnw</w:t>
      </w:r>
    </w:p>
    <w:p w14:paraId="18327C13" w14:textId="039E1902" w:rsidR="00226623" w:rsidRPr="00C55758" w:rsidRDefault="00226623" w:rsidP="00226623">
      <w:pPr>
        <w:rPr>
          <w:rFonts w:ascii="Courier New" w:hAnsi="Courier New" w:cs="Courier New"/>
        </w:rPr>
      </w:pPr>
      <w:r w:rsidRPr="00C55758">
        <w:rPr>
          <w:rFonts w:ascii="Courier New" w:hAnsi="Courier New" w:cs="Courier New"/>
        </w:rPr>
        <w:t>│   mvnw.cmd</w:t>
      </w:r>
    </w:p>
    <w:p w14:paraId="63CEAC28" w14:textId="0A1C710C" w:rsidR="00226623" w:rsidRPr="00C55758" w:rsidRDefault="00226623" w:rsidP="00226623">
      <w:pPr>
        <w:rPr>
          <w:rFonts w:ascii="Courier New" w:hAnsi="Courier New" w:cs="Courier New"/>
        </w:rPr>
      </w:pPr>
      <w:r w:rsidRPr="00C55758">
        <w:rPr>
          <w:rFonts w:ascii="Courier New" w:hAnsi="Courier New" w:cs="Courier New"/>
        </w:rPr>
        <w:t>│   pom.xml</w:t>
      </w:r>
    </w:p>
    <w:p w14:paraId="0AAF70C6" w14:textId="73CDA473" w:rsidR="00226623" w:rsidRPr="00C55758" w:rsidRDefault="00226623" w:rsidP="00226623">
      <w:pPr>
        <w:rPr>
          <w:rFonts w:ascii="Courier New" w:hAnsi="Courier New" w:cs="Courier New"/>
        </w:rPr>
      </w:pPr>
      <w:r w:rsidRPr="00C55758">
        <w:rPr>
          <w:rFonts w:ascii="Courier New" w:hAnsi="Courier New" w:cs="Courier New"/>
        </w:rPr>
        <w:t>│</w:t>
      </w:r>
    </w:p>
    <w:p w14:paraId="0786012C" w14:textId="77777777" w:rsidR="00226623" w:rsidRPr="00C55758" w:rsidRDefault="00226623" w:rsidP="00226623">
      <w:pPr>
        <w:rPr>
          <w:rFonts w:ascii="Courier New" w:hAnsi="Courier New" w:cs="Courier New"/>
        </w:rPr>
      </w:pPr>
      <w:r w:rsidRPr="00C55758">
        <w:rPr>
          <w:rFonts w:ascii="Courier New" w:hAnsi="Courier New" w:cs="Courier New"/>
        </w:rPr>
        <w:t>├───.mvn</w:t>
      </w:r>
    </w:p>
    <w:p w14:paraId="3AE7B307" w14:textId="77777777" w:rsidR="00226623" w:rsidRPr="00C55758" w:rsidRDefault="00226623" w:rsidP="00226623">
      <w:pPr>
        <w:rPr>
          <w:rFonts w:ascii="Courier New" w:hAnsi="Courier New" w:cs="Courier New"/>
        </w:rPr>
      </w:pPr>
      <w:r w:rsidRPr="00C55758">
        <w:rPr>
          <w:rFonts w:ascii="Courier New" w:hAnsi="Courier New" w:cs="Courier New"/>
        </w:rPr>
        <w:t>│   └───wrapper</w:t>
      </w:r>
    </w:p>
    <w:p w14:paraId="65CBD64D" w14:textId="0E84E471" w:rsidR="00226623" w:rsidRPr="00C55758" w:rsidRDefault="00226623" w:rsidP="00226623">
      <w:pPr>
        <w:rPr>
          <w:rFonts w:ascii="Courier New" w:hAnsi="Courier New" w:cs="Courier New"/>
        </w:rPr>
      </w:pPr>
      <w:r w:rsidRPr="00C55758">
        <w:rPr>
          <w:rFonts w:ascii="Courier New" w:hAnsi="Courier New" w:cs="Courier New"/>
        </w:rPr>
        <w:t>│           maven-wrapper.jar</w:t>
      </w:r>
    </w:p>
    <w:p w14:paraId="57E9421B" w14:textId="1872E628" w:rsidR="00226623" w:rsidRPr="00C55758" w:rsidRDefault="00226623" w:rsidP="00226623">
      <w:pPr>
        <w:rPr>
          <w:rFonts w:ascii="Courier New" w:hAnsi="Courier New" w:cs="Courier New"/>
        </w:rPr>
      </w:pPr>
      <w:r w:rsidRPr="00C55758">
        <w:rPr>
          <w:rFonts w:ascii="Courier New" w:hAnsi="Courier New" w:cs="Courier New"/>
        </w:rPr>
        <w:t>│           maven-wrapper.properties</w:t>
      </w:r>
    </w:p>
    <w:p w14:paraId="2A99E27F" w14:textId="3CEF20AE" w:rsidR="00226623" w:rsidRPr="00C55758" w:rsidRDefault="00226623" w:rsidP="00226623">
      <w:pPr>
        <w:rPr>
          <w:rFonts w:ascii="Courier New" w:hAnsi="Courier New" w:cs="Courier New"/>
        </w:rPr>
      </w:pPr>
      <w:r w:rsidRPr="00C55758">
        <w:rPr>
          <w:rFonts w:ascii="Courier New" w:hAnsi="Courier New" w:cs="Courier New"/>
        </w:rPr>
        <w:t>│           MavenWrapperDownloader.java</w:t>
      </w:r>
    </w:p>
    <w:p w14:paraId="6C92F00F" w14:textId="1FC7E395" w:rsidR="00226623" w:rsidRPr="00C55758" w:rsidRDefault="00226623" w:rsidP="00226623">
      <w:pPr>
        <w:rPr>
          <w:rFonts w:ascii="Courier New" w:hAnsi="Courier New" w:cs="Courier New"/>
        </w:rPr>
      </w:pPr>
      <w:r w:rsidRPr="00C55758">
        <w:rPr>
          <w:rFonts w:ascii="Courier New" w:hAnsi="Courier New" w:cs="Courier New"/>
        </w:rPr>
        <w:t>│</w:t>
      </w:r>
    </w:p>
    <w:p w14:paraId="5C106C0E" w14:textId="15C3BFF3" w:rsidR="00226623" w:rsidRPr="00C55758" w:rsidRDefault="00226623" w:rsidP="00226623">
      <w:pPr>
        <w:rPr>
          <w:rFonts w:ascii="Courier New" w:hAnsi="Courier New" w:cs="Courier New"/>
        </w:rPr>
      </w:pPr>
      <w:r w:rsidRPr="00C55758">
        <w:rPr>
          <w:rFonts w:ascii="Courier New" w:hAnsi="Courier New" w:cs="Courier New"/>
        </w:rPr>
        <w:t>└───src</w:t>
      </w:r>
    </w:p>
    <w:p w14:paraId="7D0E319E" w14:textId="77777777" w:rsidR="00226623" w:rsidRPr="00C55758" w:rsidRDefault="00226623" w:rsidP="00226623">
      <w:pPr>
        <w:rPr>
          <w:rFonts w:ascii="Courier New" w:hAnsi="Courier New" w:cs="Courier New"/>
        </w:rPr>
      </w:pPr>
      <w:r w:rsidRPr="00C55758">
        <w:rPr>
          <w:rFonts w:ascii="Courier New" w:hAnsi="Courier New" w:cs="Courier New"/>
        </w:rPr>
        <w:t xml:space="preserve">    ├───main</w:t>
      </w:r>
    </w:p>
    <w:p w14:paraId="2492871E" w14:textId="77777777" w:rsidR="00226623" w:rsidRPr="00C55758" w:rsidRDefault="00226623" w:rsidP="00226623">
      <w:pPr>
        <w:rPr>
          <w:rFonts w:ascii="Courier New" w:hAnsi="Courier New" w:cs="Courier New"/>
        </w:rPr>
      </w:pPr>
      <w:r w:rsidRPr="00C55758">
        <w:rPr>
          <w:rFonts w:ascii="Courier New" w:hAnsi="Courier New" w:cs="Courier New"/>
        </w:rPr>
        <w:t xml:space="preserve">    │   ├───java</w:t>
      </w:r>
    </w:p>
    <w:p w14:paraId="2456422C" w14:textId="77777777" w:rsidR="00226623" w:rsidRPr="00C55758" w:rsidRDefault="00226623" w:rsidP="00226623">
      <w:pPr>
        <w:rPr>
          <w:rFonts w:ascii="Courier New" w:hAnsi="Courier New" w:cs="Courier New"/>
        </w:rPr>
      </w:pPr>
      <w:r w:rsidRPr="00C55758">
        <w:rPr>
          <w:rFonts w:ascii="Courier New" w:hAnsi="Courier New" w:cs="Courier New"/>
        </w:rPr>
        <w:t xml:space="preserve">    │   │   └───com</w:t>
      </w:r>
    </w:p>
    <w:p w14:paraId="1C355546" w14:textId="77777777" w:rsidR="00226623" w:rsidRPr="00C55758" w:rsidRDefault="00226623" w:rsidP="00226623">
      <w:pPr>
        <w:rPr>
          <w:rFonts w:ascii="Courier New" w:hAnsi="Courier New" w:cs="Courier New"/>
        </w:rPr>
      </w:pPr>
      <w:r w:rsidRPr="00C55758">
        <w:rPr>
          <w:rFonts w:ascii="Courier New" w:hAnsi="Courier New" w:cs="Courier New"/>
        </w:rPr>
        <w:t xml:space="preserve">    │   │       └───exercise</w:t>
      </w:r>
    </w:p>
    <w:p w14:paraId="45151640" w14:textId="77777777" w:rsidR="00226623" w:rsidRPr="00C55758" w:rsidRDefault="00226623" w:rsidP="00226623">
      <w:pPr>
        <w:rPr>
          <w:rFonts w:ascii="Courier New" w:hAnsi="Courier New" w:cs="Courier New"/>
        </w:rPr>
      </w:pPr>
      <w:r w:rsidRPr="00C55758">
        <w:rPr>
          <w:rFonts w:ascii="Courier New" w:hAnsi="Courier New" w:cs="Courier New"/>
        </w:rPr>
        <w:t xml:space="preserve">    │   │           └───tdddemo</w:t>
      </w:r>
    </w:p>
    <w:p w14:paraId="55037B74" w14:textId="77777777" w:rsidR="00226623" w:rsidRPr="00C55758" w:rsidRDefault="00226623" w:rsidP="00226623">
      <w:pPr>
        <w:rPr>
          <w:rFonts w:ascii="Courier New" w:hAnsi="Courier New" w:cs="Courier New"/>
        </w:rPr>
      </w:pPr>
      <w:r w:rsidRPr="00C55758">
        <w:rPr>
          <w:rFonts w:ascii="Courier New" w:hAnsi="Courier New" w:cs="Courier New"/>
        </w:rPr>
        <w:t xml:space="preserve">    │   │                   TddDemoApplication.java</w:t>
      </w:r>
    </w:p>
    <w:p w14:paraId="01A3E1B1" w14:textId="17FC32DA" w:rsidR="00226623" w:rsidRPr="00C55758" w:rsidRDefault="00226623" w:rsidP="00226623">
      <w:pPr>
        <w:rPr>
          <w:rFonts w:ascii="Courier New" w:hAnsi="Courier New" w:cs="Courier New"/>
        </w:rPr>
      </w:pPr>
      <w:r w:rsidRPr="00C55758">
        <w:rPr>
          <w:rFonts w:ascii="Courier New" w:hAnsi="Courier New" w:cs="Courier New"/>
        </w:rPr>
        <w:t xml:space="preserve">    │   │</w:t>
      </w:r>
    </w:p>
    <w:p w14:paraId="071600E5" w14:textId="77777777" w:rsidR="00226623" w:rsidRPr="00C55758" w:rsidRDefault="00226623" w:rsidP="00226623">
      <w:pPr>
        <w:rPr>
          <w:rFonts w:ascii="Courier New" w:hAnsi="Courier New" w:cs="Courier New"/>
        </w:rPr>
      </w:pPr>
      <w:r w:rsidRPr="00C55758">
        <w:rPr>
          <w:rFonts w:ascii="Courier New" w:hAnsi="Courier New" w:cs="Courier New"/>
        </w:rPr>
        <w:t xml:space="preserve">    │   └───resources</w:t>
      </w:r>
    </w:p>
    <w:p w14:paraId="722D1081" w14:textId="77777777" w:rsidR="00226623" w:rsidRPr="00C55758" w:rsidRDefault="00226623" w:rsidP="00226623">
      <w:pPr>
        <w:rPr>
          <w:rFonts w:ascii="Courier New" w:hAnsi="Courier New" w:cs="Courier New"/>
        </w:rPr>
      </w:pPr>
      <w:r w:rsidRPr="00C55758">
        <w:rPr>
          <w:rFonts w:ascii="Courier New" w:hAnsi="Courier New" w:cs="Courier New"/>
        </w:rPr>
        <w:t xml:space="preserve">    │       │   application.properties</w:t>
      </w:r>
    </w:p>
    <w:p w14:paraId="45DF1CDC" w14:textId="35ECE112" w:rsidR="00226623" w:rsidRPr="00C55758" w:rsidRDefault="00226623" w:rsidP="00226623">
      <w:pPr>
        <w:rPr>
          <w:rFonts w:ascii="Courier New" w:hAnsi="Courier New" w:cs="Courier New"/>
        </w:rPr>
      </w:pPr>
      <w:r w:rsidRPr="00C55758">
        <w:rPr>
          <w:rFonts w:ascii="Courier New" w:hAnsi="Courier New" w:cs="Courier New"/>
        </w:rPr>
        <w:t xml:space="preserve">    │       │</w:t>
      </w:r>
    </w:p>
    <w:p w14:paraId="1B630D0C" w14:textId="77777777" w:rsidR="00226623" w:rsidRPr="00C55758" w:rsidRDefault="00226623" w:rsidP="00226623">
      <w:pPr>
        <w:rPr>
          <w:rFonts w:ascii="Courier New" w:hAnsi="Courier New" w:cs="Courier New"/>
        </w:rPr>
      </w:pPr>
      <w:r w:rsidRPr="00C55758">
        <w:rPr>
          <w:rFonts w:ascii="Courier New" w:hAnsi="Courier New" w:cs="Courier New"/>
        </w:rPr>
        <w:lastRenderedPageBreak/>
        <w:t xml:space="preserve">    │       ├───static</w:t>
      </w:r>
    </w:p>
    <w:p w14:paraId="41F85921" w14:textId="3C5605B5" w:rsidR="00226623" w:rsidRPr="00C55758" w:rsidRDefault="00226623" w:rsidP="00226623">
      <w:pPr>
        <w:rPr>
          <w:rFonts w:ascii="Courier New" w:hAnsi="Courier New" w:cs="Courier New"/>
        </w:rPr>
      </w:pPr>
      <w:r w:rsidRPr="00C55758">
        <w:rPr>
          <w:rFonts w:ascii="Courier New" w:hAnsi="Courier New" w:cs="Courier New"/>
        </w:rPr>
        <w:t xml:space="preserve">    │       └───templates</w:t>
      </w:r>
    </w:p>
    <w:p w14:paraId="6F8023AC" w14:textId="77777777" w:rsidR="00226623" w:rsidRPr="00C55758" w:rsidRDefault="00226623" w:rsidP="00226623">
      <w:pPr>
        <w:rPr>
          <w:rFonts w:ascii="Courier New" w:hAnsi="Courier New" w:cs="Courier New"/>
        </w:rPr>
      </w:pPr>
      <w:r w:rsidRPr="00C55758">
        <w:rPr>
          <w:rFonts w:ascii="Courier New" w:hAnsi="Courier New" w:cs="Courier New"/>
        </w:rPr>
        <w:t xml:space="preserve">    └───test</w:t>
      </w:r>
    </w:p>
    <w:p w14:paraId="21E571C6" w14:textId="77777777" w:rsidR="00226623" w:rsidRPr="00C55758" w:rsidRDefault="00226623" w:rsidP="00226623">
      <w:pPr>
        <w:rPr>
          <w:rFonts w:ascii="Courier New" w:hAnsi="Courier New" w:cs="Courier New"/>
        </w:rPr>
      </w:pPr>
      <w:r w:rsidRPr="00C55758">
        <w:rPr>
          <w:rFonts w:ascii="Courier New" w:hAnsi="Courier New" w:cs="Courier New"/>
        </w:rPr>
        <w:t xml:space="preserve">        └───java</w:t>
      </w:r>
    </w:p>
    <w:p w14:paraId="7A4A8F2B" w14:textId="336070D5" w:rsidR="00226623" w:rsidRPr="00C55758" w:rsidRDefault="00226623" w:rsidP="00226623">
      <w:pPr>
        <w:rPr>
          <w:rFonts w:ascii="Courier New" w:hAnsi="Courier New" w:cs="Courier New"/>
        </w:rPr>
      </w:pPr>
      <w:r w:rsidRPr="00C55758">
        <w:rPr>
          <w:rFonts w:ascii="Courier New" w:hAnsi="Courier New" w:cs="Courier New"/>
        </w:rPr>
        <w:t xml:space="preserve">            └───com</w:t>
      </w:r>
    </w:p>
    <w:p w14:paraId="19636773" w14:textId="77777777" w:rsidR="00226623" w:rsidRPr="00C55758" w:rsidRDefault="00226623" w:rsidP="00226623">
      <w:pPr>
        <w:rPr>
          <w:rFonts w:ascii="Courier New" w:hAnsi="Courier New" w:cs="Courier New"/>
        </w:rPr>
      </w:pPr>
      <w:r w:rsidRPr="00C55758">
        <w:rPr>
          <w:rFonts w:ascii="Courier New" w:hAnsi="Courier New" w:cs="Courier New"/>
        </w:rPr>
        <w:t xml:space="preserve">                └───exercise</w:t>
      </w:r>
    </w:p>
    <w:p w14:paraId="15845FF3" w14:textId="77777777" w:rsidR="00226623" w:rsidRPr="00C55758" w:rsidRDefault="00226623" w:rsidP="00226623">
      <w:pPr>
        <w:rPr>
          <w:rFonts w:ascii="Courier New" w:hAnsi="Courier New" w:cs="Courier New"/>
        </w:rPr>
      </w:pPr>
      <w:r w:rsidRPr="00C55758">
        <w:rPr>
          <w:rFonts w:ascii="Courier New" w:hAnsi="Courier New" w:cs="Courier New"/>
        </w:rPr>
        <w:t xml:space="preserve">                    └───tdddemo</w:t>
      </w:r>
    </w:p>
    <w:p w14:paraId="1261B776" w14:textId="77777777" w:rsidR="00226623" w:rsidRPr="00C55758" w:rsidRDefault="00226623" w:rsidP="00226623">
      <w:pPr>
        <w:rPr>
          <w:rFonts w:ascii="Courier New" w:hAnsi="Courier New" w:cs="Courier New"/>
        </w:rPr>
      </w:pPr>
      <w:r w:rsidRPr="00C55758">
        <w:rPr>
          <w:rFonts w:ascii="Courier New" w:hAnsi="Courier New" w:cs="Courier New"/>
        </w:rPr>
        <w:t xml:space="preserve">                            TddDemoApplicationTests.java</w:t>
      </w:r>
    </w:p>
    <w:p w14:paraId="49C7D699" w14:textId="7E6D84F8" w:rsidR="00226623" w:rsidRDefault="00226623" w:rsidP="00226623"/>
    <w:p w14:paraId="12809648" w14:textId="23D533EE" w:rsidR="00226623" w:rsidRDefault="00226623" w:rsidP="00226623"/>
    <w:p w14:paraId="6A1214CE" w14:textId="78FEED72" w:rsidR="00226623" w:rsidRDefault="00226623" w:rsidP="00226623">
      <w:r>
        <w:t>3. Start up STS, click “File” and select “Open Projects from File System…”:</w:t>
      </w:r>
    </w:p>
    <w:p w14:paraId="66E81597" w14:textId="70912056" w:rsidR="00585D8D" w:rsidRDefault="00585D8D" w:rsidP="00226623"/>
    <w:p w14:paraId="0A928552" w14:textId="77777777" w:rsidR="00585D8D" w:rsidRDefault="00585D8D" w:rsidP="00226623"/>
    <w:p w14:paraId="52B51C12" w14:textId="5784EBE2" w:rsidR="00226623" w:rsidRDefault="00226623" w:rsidP="00226623"/>
    <w:p w14:paraId="0902B456" w14:textId="41379183" w:rsidR="00226623" w:rsidRDefault="00634B6D" w:rsidP="00226623">
      <w:r>
        <w:rPr>
          <w:noProof/>
        </w:rPr>
        <w:drawing>
          <wp:anchor distT="0" distB="0" distL="114300" distR="114300" simplePos="0" relativeHeight="251695104" behindDoc="0" locked="0" layoutInCell="1" allowOverlap="1" wp14:anchorId="626DBA39" wp14:editId="7570A1B4">
            <wp:simplePos x="0" y="0"/>
            <wp:positionH relativeFrom="margin">
              <wp:posOffset>2444359</wp:posOffset>
            </wp:positionH>
            <wp:positionV relativeFrom="paragraph">
              <wp:posOffset>196947</wp:posOffset>
            </wp:positionV>
            <wp:extent cx="2258568" cy="2935224"/>
            <wp:effectExtent l="0" t="0" r="8890" b="0"/>
            <wp:wrapTopAndBottom/>
            <wp:docPr id="1683642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2258568" cy="2935224"/>
                    </a:xfrm>
                    <a:prstGeom prst="rect">
                      <a:avLst/>
                    </a:prstGeom>
                  </pic:spPr>
                </pic:pic>
              </a:graphicData>
            </a:graphic>
          </wp:anchor>
        </w:drawing>
      </w:r>
    </w:p>
    <w:p w14:paraId="47CCF9E5" w14:textId="4D0CFF47" w:rsidR="00226623" w:rsidRDefault="00226623" w:rsidP="00226623"/>
    <w:p w14:paraId="1D9B97F1" w14:textId="2B9B3832" w:rsidR="00226623" w:rsidRDefault="00226623" w:rsidP="00226623"/>
    <w:p w14:paraId="7CC7A91B" w14:textId="4BD9AE42" w:rsidR="00585D8D" w:rsidRDefault="00585D8D" w:rsidP="00226623"/>
    <w:p w14:paraId="7520B28B" w14:textId="77777777" w:rsidR="00226623" w:rsidRDefault="00226623" w:rsidP="00226623">
      <w:r>
        <w:t>4. Type or search your project folder “tdd-demo”:</w:t>
      </w:r>
    </w:p>
    <w:p w14:paraId="026E6EF8" w14:textId="77777777" w:rsidR="00226623" w:rsidRDefault="00226623" w:rsidP="00226623">
      <w:pPr>
        <w:rPr>
          <w:noProof/>
        </w:rPr>
      </w:pPr>
    </w:p>
    <w:p w14:paraId="61A3C5EE" w14:textId="7943EB2B" w:rsidR="00226623" w:rsidRDefault="00A94F64" w:rsidP="00226623">
      <w:r>
        <w:rPr>
          <w:noProof/>
        </w:rPr>
        <w:lastRenderedPageBreak/>
        <w:drawing>
          <wp:anchor distT="0" distB="0" distL="114300" distR="114300" simplePos="0" relativeHeight="251699200" behindDoc="0" locked="0" layoutInCell="1" allowOverlap="1" wp14:anchorId="33BBB68B" wp14:editId="042B3C86">
            <wp:simplePos x="0" y="0"/>
            <wp:positionH relativeFrom="margin">
              <wp:align>center</wp:align>
            </wp:positionH>
            <wp:positionV relativeFrom="paragraph">
              <wp:posOffset>77177</wp:posOffset>
            </wp:positionV>
            <wp:extent cx="5541264" cy="4151376"/>
            <wp:effectExtent l="0" t="0" r="2540" b="1905"/>
            <wp:wrapTopAndBottom/>
            <wp:docPr id="852837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541264" cy="4151376"/>
                    </a:xfrm>
                    <a:prstGeom prst="rect">
                      <a:avLst/>
                    </a:prstGeom>
                  </pic:spPr>
                </pic:pic>
              </a:graphicData>
            </a:graphic>
          </wp:anchor>
        </w:drawing>
      </w:r>
    </w:p>
    <w:p w14:paraId="62ED3140" w14:textId="2B08E301" w:rsidR="00226623" w:rsidRDefault="00226623" w:rsidP="00226623"/>
    <w:p w14:paraId="40874369" w14:textId="4D91E2AB" w:rsidR="00226623" w:rsidRDefault="00226623" w:rsidP="00226623"/>
    <w:p w14:paraId="2031E0D9" w14:textId="32F5F286" w:rsidR="00226623" w:rsidRDefault="00226623" w:rsidP="00226623">
      <w:r>
        <w:t>5. The project structure should be shown:</w:t>
      </w:r>
    </w:p>
    <w:p w14:paraId="348BA62C" w14:textId="70B19E4C" w:rsidR="00226623" w:rsidRDefault="00A94F64" w:rsidP="00226623">
      <w:r>
        <w:rPr>
          <w:noProof/>
        </w:rPr>
        <w:drawing>
          <wp:anchor distT="0" distB="0" distL="114300" distR="114300" simplePos="0" relativeHeight="251700224" behindDoc="0" locked="0" layoutInCell="1" allowOverlap="1" wp14:anchorId="72CA5DD8" wp14:editId="00052142">
            <wp:simplePos x="0" y="0"/>
            <wp:positionH relativeFrom="margin">
              <wp:posOffset>2605405</wp:posOffset>
            </wp:positionH>
            <wp:positionV relativeFrom="paragraph">
              <wp:posOffset>242277</wp:posOffset>
            </wp:positionV>
            <wp:extent cx="1874520" cy="2679192"/>
            <wp:effectExtent l="0" t="0" r="0" b="6985"/>
            <wp:wrapTopAndBottom/>
            <wp:docPr id="1175105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1874520" cy="2679192"/>
                    </a:xfrm>
                    <a:prstGeom prst="rect">
                      <a:avLst/>
                    </a:prstGeom>
                  </pic:spPr>
                </pic:pic>
              </a:graphicData>
            </a:graphic>
          </wp:anchor>
        </w:drawing>
      </w:r>
    </w:p>
    <w:p w14:paraId="6C72A872" w14:textId="2FA164C3" w:rsidR="00226623" w:rsidRDefault="00226623" w:rsidP="00226623"/>
    <w:p w14:paraId="05B4FBAE" w14:textId="6AC84EFA" w:rsidR="00226623" w:rsidRDefault="00226623" w:rsidP="00226623"/>
    <w:p w14:paraId="0B27E2CF" w14:textId="6BAC3E63" w:rsidR="00226623" w:rsidRDefault="00226623" w:rsidP="00226623"/>
    <w:p w14:paraId="1434D334" w14:textId="18B7C179" w:rsidR="00226623" w:rsidRDefault="00226623" w:rsidP="00226623">
      <w:r>
        <w:t>6. Create the model classes “Course” and “Student”.</w:t>
      </w:r>
    </w:p>
    <w:p w14:paraId="4997279D" w14:textId="79655AF5" w:rsidR="00226623" w:rsidRDefault="00226623" w:rsidP="00226623"/>
    <w:p w14:paraId="46D794F1" w14:textId="6CEEA697" w:rsidR="00226623" w:rsidRDefault="00A94F64" w:rsidP="00226623">
      <w:r>
        <w:rPr>
          <w:noProof/>
        </w:rPr>
        <w:lastRenderedPageBreak/>
        <w:drawing>
          <wp:anchor distT="0" distB="0" distL="114300" distR="114300" simplePos="0" relativeHeight="251701248" behindDoc="0" locked="0" layoutInCell="1" allowOverlap="1" wp14:anchorId="1F951515" wp14:editId="504B416C">
            <wp:simplePos x="0" y="0"/>
            <wp:positionH relativeFrom="column">
              <wp:posOffset>907269</wp:posOffset>
            </wp:positionH>
            <wp:positionV relativeFrom="paragraph">
              <wp:posOffset>246185</wp:posOffset>
            </wp:positionV>
            <wp:extent cx="5184648" cy="1344168"/>
            <wp:effectExtent l="0" t="0" r="0" b="8890"/>
            <wp:wrapTopAndBottom/>
            <wp:docPr id="49348490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5184648" cy="1344168"/>
                    </a:xfrm>
                    <a:prstGeom prst="rect">
                      <a:avLst/>
                    </a:prstGeom>
                  </pic:spPr>
                </pic:pic>
              </a:graphicData>
            </a:graphic>
          </wp:anchor>
        </w:drawing>
      </w:r>
      <w:r w:rsidR="00226623">
        <w:t>6a. Create class “Course” under package “</w:t>
      </w:r>
      <w:r w:rsidR="00226623" w:rsidRPr="007E14E9">
        <w:t>com.exercise.tdddemo.model</w:t>
      </w:r>
      <w:r w:rsidR="00226623">
        <w:t>”:</w:t>
      </w:r>
    </w:p>
    <w:p w14:paraId="5779B266" w14:textId="1CF0ED56" w:rsidR="00226623" w:rsidRDefault="00A94F64" w:rsidP="00226623">
      <w:r>
        <w:rPr>
          <w:noProof/>
        </w:rPr>
        <w:drawing>
          <wp:anchor distT="0" distB="0" distL="114300" distR="114300" simplePos="0" relativeHeight="251702272" behindDoc="0" locked="0" layoutInCell="1" allowOverlap="1" wp14:anchorId="518E8FDE" wp14:editId="12C7C59D">
            <wp:simplePos x="0" y="0"/>
            <wp:positionH relativeFrom="column">
              <wp:posOffset>1453026</wp:posOffset>
            </wp:positionH>
            <wp:positionV relativeFrom="paragraph">
              <wp:posOffset>1636346</wp:posOffset>
            </wp:positionV>
            <wp:extent cx="4562856" cy="4480560"/>
            <wp:effectExtent l="0" t="0" r="9525" b="0"/>
            <wp:wrapTopAndBottom/>
            <wp:docPr id="18057608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4562856" cy="4480560"/>
                    </a:xfrm>
                    <a:prstGeom prst="rect">
                      <a:avLst/>
                    </a:prstGeom>
                  </pic:spPr>
                </pic:pic>
              </a:graphicData>
            </a:graphic>
          </wp:anchor>
        </w:drawing>
      </w:r>
    </w:p>
    <w:p w14:paraId="72BDCC84" w14:textId="4568FE66" w:rsidR="00226623" w:rsidRDefault="00226623" w:rsidP="00226623"/>
    <w:p w14:paraId="765BDF82" w14:textId="77777777" w:rsidR="00226623" w:rsidRDefault="00226623" w:rsidP="00226623"/>
    <w:p w14:paraId="3D9A6C4C" w14:textId="72D2D2E1" w:rsidR="00226623" w:rsidRDefault="00226623" w:rsidP="00226623"/>
    <w:p w14:paraId="68397301" w14:textId="77777777" w:rsidR="00226623" w:rsidRDefault="00226623" w:rsidP="00226623"/>
    <w:p w14:paraId="7EFDCD91" w14:textId="24DD0A82" w:rsidR="00226623" w:rsidRDefault="00226623" w:rsidP="00226623">
      <w:r>
        <w:t>Here’s the content of “Course.java”:</w:t>
      </w:r>
      <w:r w:rsidR="00A94F64">
        <w:t xml:space="preserve"> You can copy it to your Course.java file</w:t>
      </w:r>
    </w:p>
    <w:p w14:paraId="69C43C91"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package com.exercise.tdddemo.model;</w:t>
      </w:r>
    </w:p>
    <w:p w14:paraId="2854817C"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4CF840B9"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import java.util.List;</w:t>
      </w:r>
    </w:p>
    <w:p w14:paraId="6AD7C867"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7330176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public class Course {</w:t>
      </w:r>
    </w:p>
    <w:p w14:paraId="16FE60D3"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private String id;</w:t>
      </w:r>
    </w:p>
    <w:p w14:paraId="37D53E1E"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private String name;</w:t>
      </w:r>
    </w:p>
    <w:p w14:paraId="0ABCD8F9"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private String description;</w:t>
      </w:r>
    </w:p>
    <w:p w14:paraId="09DC744B"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private List&lt;String&gt; steps;</w:t>
      </w:r>
    </w:p>
    <w:p w14:paraId="69661EA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0DB41DA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Course() {</w:t>
      </w:r>
    </w:p>
    <w:p w14:paraId="51E36A96"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lastRenderedPageBreak/>
        <w:tab/>
      </w:r>
      <w:r w:rsidRPr="00C55758">
        <w:rPr>
          <w:rFonts w:ascii="Courier New" w:hAnsi="Courier New" w:cs="Courier New"/>
        </w:rPr>
        <w:tab/>
        <w:t>super();</w:t>
      </w:r>
    </w:p>
    <w:p w14:paraId="1C7CD62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7C318CCE"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13F3C2D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Course(String id, String name, String description, List&lt;String&gt; steps) {</w:t>
      </w:r>
    </w:p>
    <w:p w14:paraId="098632E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super();</w:t>
      </w:r>
    </w:p>
    <w:p w14:paraId="7C5CAE39"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this.id = id;</w:t>
      </w:r>
    </w:p>
    <w:p w14:paraId="0A94B1C7"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this.name = name;</w:t>
      </w:r>
    </w:p>
    <w:p w14:paraId="0574D68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this.description = description;</w:t>
      </w:r>
    </w:p>
    <w:p w14:paraId="6E565AC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this.steps = steps;</w:t>
      </w:r>
    </w:p>
    <w:p w14:paraId="01E52916"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4F65EBA9"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140E94DB"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String getId() {</w:t>
      </w:r>
    </w:p>
    <w:p w14:paraId="0E71539A"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id;</w:t>
      </w:r>
    </w:p>
    <w:p w14:paraId="2CA0FDB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3731DC86"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0EE5DD5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void setId(String id) {</w:t>
      </w:r>
    </w:p>
    <w:p w14:paraId="236A2D13"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this.id = id;</w:t>
      </w:r>
    </w:p>
    <w:p w14:paraId="3B50082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08554FE8"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4BE7304D"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String getDescription() {</w:t>
      </w:r>
    </w:p>
    <w:p w14:paraId="7F34DC93"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description;</w:t>
      </w:r>
    </w:p>
    <w:p w14:paraId="29FEF51B"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350DD078"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6E036641"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String getName() {</w:t>
      </w:r>
    </w:p>
    <w:p w14:paraId="1376C394"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name;</w:t>
      </w:r>
    </w:p>
    <w:p w14:paraId="4E39B0E6"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164440D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5379724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List&lt;String&gt; getSteps() {</w:t>
      </w:r>
    </w:p>
    <w:p w14:paraId="752190F0"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steps;</w:t>
      </w:r>
    </w:p>
    <w:p w14:paraId="23C23928"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6D1771A5"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p>
    <w:p w14:paraId="376FB709"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@Override</w:t>
      </w:r>
    </w:p>
    <w:p w14:paraId="53CDA3EB"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public String toString() {</w:t>
      </w:r>
    </w:p>
    <w:p w14:paraId="13164B6F"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 xml:space="preserve">return String.format("Course [id=%s, name=%s, description=%s, steps=%s]", </w:t>
      </w:r>
    </w:p>
    <w:p w14:paraId="5958ABBA"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id, name, description, steps);</w:t>
      </w:r>
    </w:p>
    <w:p w14:paraId="39C0E692"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ab/>
        <w:t>}</w:t>
      </w:r>
    </w:p>
    <w:p w14:paraId="385A4D60" w14:textId="77777777" w:rsidR="00226623" w:rsidRPr="00C55758" w:rsidRDefault="00226623" w:rsidP="00226623">
      <w:pPr>
        <w:pBdr>
          <w:top w:val="single" w:sz="4" w:space="1" w:color="auto"/>
          <w:left w:val="single" w:sz="4" w:space="4" w:color="auto"/>
          <w:bottom w:val="single" w:sz="4" w:space="1" w:color="auto"/>
          <w:right w:val="single" w:sz="4" w:space="4" w:color="auto"/>
        </w:pBdr>
        <w:rPr>
          <w:rFonts w:ascii="Courier New" w:hAnsi="Courier New" w:cs="Courier New"/>
        </w:rPr>
      </w:pPr>
      <w:r w:rsidRPr="00C55758">
        <w:rPr>
          <w:rFonts w:ascii="Courier New" w:hAnsi="Courier New" w:cs="Courier New"/>
        </w:rPr>
        <w:t>}</w:t>
      </w:r>
    </w:p>
    <w:p w14:paraId="7B5729A6" w14:textId="77777777" w:rsidR="00226623" w:rsidRDefault="00226623" w:rsidP="00226623"/>
    <w:p w14:paraId="59E5B3F9" w14:textId="77777777" w:rsidR="00226623" w:rsidRDefault="00226623" w:rsidP="00226623"/>
    <w:p w14:paraId="5C363C3C" w14:textId="77777777" w:rsidR="00226623" w:rsidRDefault="00226623" w:rsidP="00226623">
      <w:r>
        <w:t>6a. Create class “Student” under package “</w:t>
      </w:r>
      <w:r w:rsidRPr="007E14E9">
        <w:t>com.exercise.tdddemo.model</w:t>
      </w:r>
      <w:r>
        <w:t>”:</w:t>
      </w:r>
    </w:p>
    <w:p w14:paraId="27B1AF67" w14:textId="77777777" w:rsidR="00226623" w:rsidRDefault="00226623" w:rsidP="00226623"/>
    <w:p w14:paraId="66A2C195" w14:textId="07422453" w:rsidR="00226623" w:rsidRDefault="00A94F64" w:rsidP="00226623">
      <w:r>
        <w:rPr>
          <w:noProof/>
        </w:rPr>
        <w:lastRenderedPageBreak/>
        <w:drawing>
          <wp:anchor distT="0" distB="0" distL="114300" distR="114300" simplePos="0" relativeHeight="251703296" behindDoc="0" locked="0" layoutInCell="1" allowOverlap="1" wp14:anchorId="4E9EC585" wp14:editId="0C1CFDA4">
            <wp:simplePos x="0" y="0"/>
            <wp:positionH relativeFrom="column">
              <wp:posOffset>983469</wp:posOffset>
            </wp:positionH>
            <wp:positionV relativeFrom="paragraph">
              <wp:posOffset>342</wp:posOffset>
            </wp:positionV>
            <wp:extent cx="4562856" cy="4480560"/>
            <wp:effectExtent l="0" t="0" r="9525" b="0"/>
            <wp:wrapTopAndBottom/>
            <wp:docPr id="10471823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4562856" cy="4480560"/>
                    </a:xfrm>
                    <a:prstGeom prst="rect">
                      <a:avLst/>
                    </a:prstGeom>
                  </pic:spPr>
                </pic:pic>
              </a:graphicData>
            </a:graphic>
          </wp:anchor>
        </w:drawing>
      </w:r>
    </w:p>
    <w:p w14:paraId="0CE94FB1" w14:textId="3E8B7632" w:rsidR="00226623" w:rsidRDefault="00226623" w:rsidP="00226623"/>
    <w:p w14:paraId="6DA2F59E" w14:textId="0F86EBD1" w:rsidR="00226623" w:rsidRDefault="00226623" w:rsidP="00226623">
      <w:r>
        <w:t>Here’s the content of “Student.java”:</w:t>
      </w:r>
    </w:p>
    <w:p w14:paraId="1FB590B5" w14:textId="1C95CBB5"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package com.exercise.tdddemo.model;</w:t>
      </w:r>
    </w:p>
    <w:p w14:paraId="137D2F3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4894B6A" w14:textId="7692B379"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java.util.List;</w:t>
      </w:r>
    </w:p>
    <w:p w14:paraId="621EF3B4" w14:textId="236C5265"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8782432" w14:textId="334282C3"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public class Student {</w:t>
      </w:r>
    </w:p>
    <w:p w14:paraId="141169E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String id;</w:t>
      </w:r>
    </w:p>
    <w:p w14:paraId="7B18B7A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String name;</w:t>
      </w:r>
    </w:p>
    <w:p w14:paraId="7E4A81B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String description;</w:t>
      </w:r>
    </w:p>
    <w:p w14:paraId="0B5F5A05"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List&lt;Course&gt; courses;</w:t>
      </w:r>
    </w:p>
    <w:p w14:paraId="640D342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995A64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Student() {</w:t>
      </w:r>
    </w:p>
    <w:p w14:paraId="2D1A1A1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super();</w:t>
      </w:r>
    </w:p>
    <w:p w14:paraId="5D68963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105780F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p>
    <w:p w14:paraId="07FC4EE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Student(String id, String name, String description, List&lt;Course&gt; courses) {</w:t>
      </w:r>
    </w:p>
    <w:p w14:paraId="756C3B2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super();</w:t>
      </w:r>
    </w:p>
    <w:p w14:paraId="54262055"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this.id = id;</w:t>
      </w:r>
    </w:p>
    <w:p w14:paraId="55B33CB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this.name = name;</w:t>
      </w:r>
    </w:p>
    <w:p w14:paraId="582CF82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this.description = description;</w:t>
      </w:r>
    </w:p>
    <w:p w14:paraId="5039729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this.courses = courses;</w:t>
      </w:r>
    </w:p>
    <w:p w14:paraId="46EE1D6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37EB507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979A5D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String getId() {</w:t>
      </w:r>
    </w:p>
    <w:p w14:paraId="2ADCEC9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id;</w:t>
      </w:r>
    </w:p>
    <w:p w14:paraId="786C7C5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74EB3DF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FB532A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void setId(String id) {</w:t>
      </w:r>
    </w:p>
    <w:p w14:paraId="656414B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this.id = id;</w:t>
      </w:r>
    </w:p>
    <w:p w14:paraId="4B7C972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05BFED72"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F04D0F5"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String getName() {</w:t>
      </w:r>
    </w:p>
    <w:p w14:paraId="66D116B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name;</w:t>
      </w:r>
    </w:p>
    <w:p w14:paraId="7E61C19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074CF73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EB5549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void setName(String name) {</w:t>
      </w:r>
    </w:p>
    <w:p w14:paraId="7D7B33F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this.name = name;</w:t>
      </w:r>
    </w:p>
    <w:p w14:paraId="7A858862"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6FCE08F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E3AE53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String getDescription() {</w:t>
      </w:r>
    </w:p>
    <w:p w14:paraId="44774D3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description;</w:t>
      </w:r>
    </w:p>
    <w:p w14:paraId="2FD9E43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5515C6E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F7CAED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void setDescription(String description) {</w:t>
      </w:r>
    </w:p>
    <w:p w14:paraId="2D4B370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this.description = description;</w:t>
      </w:r>
    </w:p>
    <w:p w14:paraId="398BF79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49A63E1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9A8B0D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List&lt;Course&gt; getCourses() {</w:t>
      </w:r>
    </w:p>
    <w:p w14:paraId="2795736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courses;</w:t>
      </w:r>
    </w:p>
    <w:p w14:paraId="2B786EC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463EFC5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963A85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void setCourses(List&lt;Course&gt; courses) {</w:t>
      </w:r>
    </w:p>
    <w:p w14:paraId="7F3CF7E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this.courses = courses;</w:t>
      </w:r>
    </w:p>
    <w:p w14:paraId="61002A7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5E6A22A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8C0FB9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@Override</w:t>
      </w:r>
    </w:p>
    <w:p w14:paraId="0E80F1A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String toString() {</w:t>
      </w:r>
    </w:p>
    <w:p w14:paraId="03C2673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String.format("Student [id=%s, name=%s, description=%s, courses=%s]", id, name, description, courses);</w:t>
      </w:r>
    </w:p>
    <w:p w14:paraId="53FD4AA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37265EB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w:t>
      </w:r>
    </w:p>
    <w:p w14:paraId="560D1941" w14:textId="77777777" w:rsidR="00226623" w:rsidRDefault="00226623" w:rsidP="00226623"/>
    <w:p w14:paraId="4F8EACFA" w14:textId="77777777" w:rsidR="00226623" w:rsidRDefault="00226623" w:rsidP="00226623"/>
    <w:p w14:paraId="2F8ECEE9" w14:textId="77777777" w:rsidR="00226623" w:rsidRDefault="00226623" w:rsidP="00226623">
      <w:r>
        <w:t>7. Create the service class “StudentService” under package “</w:t>
      </w:r>
      <w:r w:rsidRPr="008D3650">
        <w:t>com.exercise.tdddemo.service</w:t>
      </w:r>
      <w:r>
        <w:t>”:</w:t>
      </w:r>
    </w:p>
    <w:p w14:paraId="14A47D31" w14:textId="77777777" w:rsidR="00226623" w:rsidRDefault="00226623" w:rsidP="00226623"/>
    <w:p w14:paraId="05636B4A" w14:textId="0F88A433" w:rsidR="00226623" w:rsidRDefault="00226623" w:rsidP="00226623"/>
    <w:p w14:paraId="5217A8FC" w14:textId="77777777" w:rsidR="00226623" w:rsidRDefault="00226623" w:rsidP="00226623"/>
    <w:p w14:paraId="70BAA0BD" w14:textId="77777777" w:rsidR="00226623" w:rsidRDefault="00226623" w:rsidP="00226623"/>
    <w:p w14:paraId="42B560A8" w14:textId="080FE93C" w:rsidR="00226623" w:rsidRDefault="00A94F64" w:rsidP="00226623">
      <w:r>
        <w:rPr>
          <w:noProof/>
        </w:rPr>
        <w:lastRenderedPageBreak/>
        <w:drawing>
          <wp:anchor distT="0" distB="0" distL="114300" distR="114300" simplePos="0" relativeHeight="251704320" behindDoc="0" locked="0" layoutInCell="1" allowOverlap="1" wp14:anchorId="403E0B48" wp14:editId="27B4B557">
            <wp:simplePos x="0" y="0"/>
            <wp:positionH relativeFrom="column">
              <wp:posOffset>1288268</wp:posOffset>
            </wp:positionH>
            <wp:positionV relativeFrom="paragraph">
              <wp:posOffset>197534</wp:posOffset>
            </wp:positionV>
            <wp:extent cx="4562856" cy="4480560"/>
            <wp:effectExtent l="0" t="0" r="9525" b="0"/>
            <wp:wrapTopAndBottom/>
            <wp:docPr id="11989715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4562856" cy="4480560"/>
                    </a:xfrm>
                    <a:prstGeom prst="rect">
                      <a:avLst/>
                    </a:prstGeom>
                  </pic:spPr>
                </pic:pic>
              </a:graphicData>
            </a:graphic>
          </wp:anchor>
        </w:drawing>
      </w:r>
      <w:r w:rsidR="00226623">
        <w:t>Here’s the content of “</w:t>
      </w:r>
      <w:r w:rsidR="00226623" w:rsidRPr="008D3650">
        <w:t>StudentService</w:t>
      </w:r>
      <w:r w:rsidR="00226623">
        <w:t>.java”:</w:t>
      </w:r>
    </w:p>
    <w:p w14:paraId="4349D962" w14:textId="6E1E3DE9"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package com.exercise.tdddemo.service;</w:t>
      </w:r>
    </w:p>
    <w:p w14:paraId="032561F7" w14:textId="7543312E"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C2C00A5" w14:textId="31F94B16"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java.math.BigInteger;</w:t>
      </w:r>
    </w:p>
    <w:p w14:paraId="4F21917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java.security.SecureRandom;</w:t>
      </w:r>
    </w:p>
    <w:p w14:paraId="55D62C5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java.util.ArrayList;</w:t>
      </w:r>
    </w:p>
    <w:p w14:paraId="146FE29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java.util.Arrays;</w:t>
      </w:r>
    </w:p>
    <w:p w14:paraId="2354A4A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java.util.List;</w:t>
      </w:r>
    </w:p>
    <w:p w14:paraId="013D86C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org.springframework.stereotype.Component;</w:t>
      </w:r>
    </w:p>
    <w:p w14:paraId="3068D15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com.exercise.tdddemo.model.Course;</w:t>
      </w:r>
    </w:p>
    <w:p w14:paraId="4033EE44"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import com.exercise.tdddemo.model.Student;</w:t>
      </w:r>
    </w:p>
    <w:p w14:paraId="23488F1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1A73CF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@Component</w:t>
      </w:r>
    </w:p>
    <w:p w14:paraId="77DB1CC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public class StudentService {</w:t>
      </w:r>
    </w:p>
    <w:p w14:paraId="2BED10C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0AAA65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static List&lt;Student&gt; students = new ArrayList&lt;&gt;();</w:t>
      </w:r>
    </w:p>
    <w:p w14:paraId="6DBC734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1A0626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static {</w:t>
      </w:r>
    </w:p>
    <w:p w14:paraId="30EC1F5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 Initialize Data</w:t>
      </w:r>
    </w:p>
    <w:p w14:paraId="6D7B850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Course course1 = new Course("Course1", "Spring", "10 Steps",</w:t>
      </w:r>
    </w:p>
    <w:p w14:paraId="36AA51E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Arrays.asList("Learn Maven", "Import Project", "First Example", "Second Example"));</w:t>
      </w:r>
    </w:p>
    <w:p w14:paraId="3F13E86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Course course2 = new Course("Course2", "Spring MVC", "10 Examples",</w:t>
      </w:r>
    </w:p>
    <w:p w14:paraId="79C76BB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Arrays.asList("Learn Maven", "Import Project", "First Example", "Second Example"));</w:t>
      </w:r>
    </w:p>
    <w:p w14:paraId="727C437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Course course3 = new Course("Course3", "Spring Boot", "6K Students",</w:t>
      </w:r>
    </w:p>
    <w:p w14:paraId="2434188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Arrays.asList("Learn Maven", "Learn Spring", "Learn Spring MVC", "First Example", "Second Example"));</w:t>
      </w:r>
    </w:p>
    <w:p w14:paraId="7D9E8C3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lastRenderedPageBreak/>
        <w:tab/>
      </w:r>
      <w:r w:rsidRPr="00C55758">
        <w:rPr>
          <w:rFonts w:ascii="Courier New" w:hAnsi="Courier New" w:cs="Courier New"/>
        </w:rPr>
        <w:tab/>
        <w:t>Course course4 = new Course("Course4", "Maven", "Most popular maven course on internet!",</w:t>
      </w:r>
    </w:p>
    <w:p w14:paraId="4677417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Arrays.asList("Pom.xml", "Build Life Cycle", "Parent POM", "Importing into Eclipse"));</w:t>
      </w:r>
    </w:p>
    <w:p w14:paraId="6817B112"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FF0F1E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 alan = new Student("Student1", "Alan", "Hello, Alan",</w:t>
      </w:r>
    </w:p>
    <w:p w14:paraId="097C25A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new ArrayList&lt;&gt;(Arrays.asList(course1, course2)));</w:t>
      </w:r>
    </w:p>
    <w:p w14:paraId="7ABC195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 bonnie = new Student("Student2", "Bonnie", "Hi, Bonnie",</w:t>
      </w:r>
    </w:p>
    <w:p w14:paraId="1D2594A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new ArrayList&lt;&gt;(Arrays.asList(course1, course3)));</w:t>
      </w:r>
    </w:p>
    <w:p w14:paraId="45C5517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DD2366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students.add(alan);</w:t>
      </w:r>
    </w:p>
    <w:p w14:paraId="447E5C9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students.add(bonnie);</w:t>
      </w:r>
    </w:p>
    <w:p w14:paraId="3EB3162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77649A7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986ED6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List&lt;Student&gt; retrieveAllStudents() {</w:t>
      </w:r>
    </w:p>
    <w:p w14:paraId="784F1D9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students;</w:t>
      </w:r>
    </w:p>
    <w:p w14:paraId="0E2E8C5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2ACA838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623B18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Student retrieveStudent(String studentId) {</w:t>
      </w:r>
    </w:p>
    <w:p w14:paraId="125F1ED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for (Student student : students) {</w:t>
      </w:r>
    </w:p>
    <w:p w14:paraId="662F669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if (student.getId().equals(studentId)) {</w:t>
      </w:r>
    </w:p>
    <w:p w14:paraId="43807192"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return student;</w:t>
      </w:r>
    </w:p>
    <w:p w14:paraId="3191D464"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w:t>
      </w:r>
    </w:p>
    <w:p w14:paraId="428DDED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57A9AD4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null;</w:t>
      </w:r>
    </w:p>
    <w:p w14:paraId="23693CD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17508304"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6BEE1A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List&lt;Course&gt; retrieveCourses(String studentId) {</w:t>
      </w:r>
    </w:p>
    <w:p w14:paraId="63E4B70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 student = retrieveStudent(studentId);</w:t>
      </w:r>
    </w:p>
    <w:p w14:paraId="584DD005"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C32392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if (studentId.equalsIgnoreCase("Student1")) {</w:t>
      </w:r>
    </w:p>
    <w:p w14:paraId="6DC7E8E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throw new RuntimeException("Something went wrong");</w:t>
      </w:r>
    </w:p>
    <w:p w14:paraId="293FE926"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13E025D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9190E3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if (student == null) {</w:t>
      </w:r>
    </w:p>
    <w:p w14:paraId="7143FF2B"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return null;</w:t>
      </w:r>
    </w:p>
    <w:p w14:paraId="58A0F9A0"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32954345"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342873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student.getCourses();</w:t>
      </w:r>
    </w:p>
    <w:p w14:paraId="4A4AC21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3105D104"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730514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Course retrieveCourse(String studentId, String courseId) {</w:t>
      </w:r>
    </w:p>
    <w:p w14:paraId="23AC08C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 student = retrieveStudent(studentId);</w:t>
      </w:r>
    </w:p>
    <w:p w14:paraId="19D9CCA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38C0C8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if (student == null) {</w:t>
      </w:r>
    </w:p>
    <w:p w14:paraId="3EC8D72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return null;</w:t>
      </w:r>
    </w:p>
    <w:p w14:paraId="39F1E92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108A40A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2E01FF1"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for (Course course : student.getCourses()) {</w:t>
      </w:r>
    </w:p>
    <w:p w14:paraId="0B36140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if (course.getId().equals(courseId)) {</w:t>
      </w:r>
    </w:p>
    <w:p w14:paraId="34AB2237"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return course;</w:t>
      </w:r>
    </w:p>
    <w:p w14:paraId="244C715F"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w:t>
      </w:r>
    </w:p>
    <w:p w14:paraId="23A617BD"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35E9796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8E3A37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null;</w:t>
      </w:r>
    </w:p>
    <w:p w14:paraId="3003ACEE"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180DFAF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B6244D3"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private SecureRandom random = new SecureRandom();</w:t>
      </w:r>
    </w:p>
    <w:p w14:paraId="33F74418"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FFC26DC"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public Course addCourse(String studentId, Course course) {</w:t>
      </w:r>
    </w:p>
    <w:p w14:paraId="776B8D1A"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 student = retrieveStudent(studentId);</w:t>
      </w:r>
    </w:p>
    <w:p w14:paraId="74110DB6" w14:textId="466C060C"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D47F547" w14:textId="6ABC0616"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if (student == null) {</w:t>
      </w:r>
    </w:p>
    <w:p w14:paraId="5C998FDD" w14:textId="686392C0"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r>
      <w:r w:rsidRPr="00C55758">
        <w:rPr>
          <w:rFonts w:ascii="Courier New" w:hAnsi="Courier New" w:cs="Courier New"/>
        </w:rPr>
        <w:tab/>
        <w:t>return null;</w:t>
      </w:r>
    </w:p>
    <w:p w14:paraId="0A3100C8" w14:textId="2957724E"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w:t>
      </w:r>
    </w:p>
    <w:p w14:paraId="14F7B6ED" w14:textId="40CE0AEA"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E315366" w14:textId="169E3279"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String randomId = new BigInteger(130, random).toString(32);</w:t>
      </w:r>
    </w:p>
    <w:p w14:paraId="45595DD3" w14:textId="4E37D01F"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course.setId(randomId);</w:t>
      </w:r>
    </w:p>
    <w:p w14:paraId="1071458A" w14:textId="073FEFF8"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4858976" w14:textId="433E1679"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student.getCourses().add(course);</w:t>
      </w:r>
    </w:p>
    <w:p w14:paraId="71F754E6" w14:textId="24E0785E"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880DE03" w14:textId="79D6F874"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r>
      <w:r w:rsidRPr="00C55758">
        <w:rPr>
          <w:rFonts w:ascii="Courier New" w:hAnsi="Courier New" w:cs="Courier New"/>
        </w:rPr>
        <w:tab/>
        <w:t>return course;</w:t>
      </w:r>
    </w:p>
    <w:p w14:paraId="42D1E6A4" w14:textId="7753DD26"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ab/>
        <w:t>}</w:t>
      </w:r>
    </w:p>
    <w:p w14:paraId="0989FB59" w14:textId="77777777" w:rsidR="00226623" w:rsidRPr="00C5575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C55758">
        <w:rPr>
          <w:rFonts w:ascii="Courier New" w:hAnsi="Courier New" w:cs="Courier New"/>
        </w:rPr>
        <w:t>}</w:t>
      </w:r>
    </w:p>
    <w:p w14:paraId="0D7C29AD" w14:textId="6CB0ED77" w:rsidR="00226623" w:rsidRDefault="00226623" w:rsidP="00226623"/>
    <w:p w14:paraId="6F5788FE" w14:textId="0150D83F" w:rsidR="00226623" w:rsidRDefault="00226623" w:rsidP="00226623"/>
    <w:p w14:paraId="0C2F6C7E" w14:textId="77777777" w:rsidR="00226623" w:rsidRDefault="00226623" w:rsidP="00226623">
      <w:r>
        <w:t>8. Create the service class “StudentController” under package “</w:t>
      </w:r>
      <w:r w:rsidRPr="008D3650">
        <w:t>com.exercise.tdddemo.</w:t>
      </w:r>
      <w:r>
        <w:t>controller”:</w:t>
      </w:r>
    </w:p>
    <w:p w14:paraId="1261C6C3" w14:textId="584B8DC3" w:rsidR="00226623" w:rsidRDefault="00A94F64" w:rsidP="00226623">
      <w:r>
        <w:rPr>
          <w:noProof/>
        </w:rPr>
        <w:drawing>
          <wp:anchor distT="0" distB="0" distL="114300" distR="114300" simplePos="0" relativeHeight="251705344" behindDoc="0" locked="0" layoutInCell="1" allowOverlap="1" wp14:anchorId="69077FD9" wp14:editId="658A5F75">
            <wp:simplePos x="0" y="0"/>
            <wp:positionH relativeFrom="margin">
              <wp:align>center</wp:align>
            </wp:positionH>
            <wp:positionV relativeFrom="paragraph">
              <wp:posOffset>171499</wp:posOffset>
            </wp:positionV>
            <wp:extent cx="4562856" cy="4480560"/>
            <wp:effectExtent l="0" t="0" r="9525" b="0"/>
            <wp:wrapTopAndBottom/>
            <wp:docPr id="16293094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4562856" cy="4480560"/>
                    </a:xfrm>
                    <a:prstGeom prst="rect">
                      <a:avLst/>
                    </a:prstGeom>
                  </pic:spPr>
                </pic:pic>
              </a:graphicData>
            </a:graphic>
          </wp:anchor>
        </w:drawing>
      </w:r>
    </w:p>
    <w:p w14:paraId="4C12E807" w14:textId="3E473EC3" w:rsidR="00226623" w:rsidRDefault="00226623" w:rsidP="00226623"/>
    <w:p w14:paraId="0C5C2F6F" w14:textId="1785D24A" w:rsidR="00226623" w:rsidRDefault="00226623" w:rsidP="00226623"/>
    <w:p w14:paraId="47947576" w14:textId="58368029" w:rsidR="00226623" w:rsidRDefault="00226623" w:rsidP="00226623">
      <w:r>
        <w:t>Here’s the content of “StudentController.java”:</w:t>
      </w:r>
    </w:p>
    <w:p w14:paraId="256B1C4A" w14:textId="3B3AC346"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package com.exercise.tdddemo.controller;</w:t>
      </w:r>
    </w:p>
    <w:p w14:paraId="1929165B" w14:textId="7982ED00"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84B61DF" w14:textId="365FC826"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java.net.URI;</w:t>
      </w:r>
    </w:p>
    <w:p w14:paraId="5EF6866B" w14:textId="0210BD3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java.util.List;</w:t>
      </w:r>
    </w:p>
    <w:p w14:paraId="328FB1FB" w14:textId="507F11EF"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org.springframework.beans.factory.annotation.Autowired;</w:t>
      </w:r>
    </w:p>
    <w:p w14:paraId="4DABAE5E" w14:textId="559C161A"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org.springframework.http.ResponseEntity;</w:t>
      </w:r>
    </w:p>
    <w:p w14:paraId="4E4D313A" w14:textId="5566845B"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org.springframework.web.bind.annotation.GetMapping;</w:t>
      </w:r>
    </w:p>
    <w:p w14:paraId="02665930" w14:textId="7DB3081F"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org.springframework.web.bind.annotation.PathVariable;</w:t>
      </w:r>
    </w:p>
    <w:p w14:paraId="2B78351F"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lastRenderedPageBreak/>
        <w:t>import org.springframework.web.bind.annotation.PostMapping;</w:t>
      </w:r>
    </w:p>
    <w:p w14:paraId="3D9A9FF6"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org.springframework.web.bind.annotation.RequestBody;</w:t>
      </w:r>
    </w:p>
    <w:p w14:paraId="6FF76599"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org.springframework.web.bind.annotation.RestController;</w:t>
      </w:r>
    </w:p>
    <w:p w14:paraId="0101987F"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org.springframework.web.servlet.support.ServletUriComponentsBuilder;</w:t>
      </w:r>
    </w:p>
    <w:p w14:paraId="3543E1A1"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com.exercise.tdddemo.model.Course;</w:t>
      </w:r>
    </w:p>
    <w:p w14:paraId="0833BEC0"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import com.exercise.tdddemo.service.StudentService;</w:t>
      </w:r>
    </w:p>
    <w:p w14:paraId="442981E3"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768B128"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@RestController</w:t>
      </w:r>
    </w:p>
    <w:p w14:paraId="5660F27E"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public class StudentController {</w:t>
      </w:r>
    </w:p>
    <w:p w14:paraId="6043B6FF"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0D02BB5"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@Autowired</w:t>
      </w:r>
    </w:p>
    <w:p w14:paraId="6D2974C6"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private StudentService studentService;</w:t>
      </w:r>
    </w:p>
    <w:p w14:paraId="6A71CEB5"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B13DC7B"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@GetMapping("/students/{studentId}/courses")</w:t>
      </w:r>
    </w:p>
    <w:p w14:paraId="33FE35A6"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public List&lt;Course&gt; retrieveCoursesForStudent(@PathVariable String studentId) {</w:t>
      </w:r>
    </w:p>
    <w:p w14:paraId="3A5CE86A"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return studentService.retrieveCourses(studentId);</w:t>
      </w:r>
    </w:p>
    <w:p w14:paraId="194CEC73"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w:t>
      </w:r>
    </w:p>
    <w:p w14:paraId="3717A542"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12BB8A2"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@PostMapping("/students/{studentId}/courses")</w:t>
      </w:r>
    </w:p>
    <w:p w14:paraId="2556E8A8"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public ResponseEntity&lt;Void&gt; registerStudentForCourse(</w:t>
      </w:r>
    </w:p>
    <w:p w14:paraId="12284BA7"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@PathVariable String studentId,</w:t>
      </w:r>
    </w:p>
    <w:p w14:paraId="2EEAF83F"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@RequestBody Course newCourse) {</w:t>
      </w:r>
    </w:p>
    <w:p w14:paraId="074253AB"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690853D"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Course course = studentService.addCourse(studentId, newCourse);</w:t>
      </w:r>
    </w:p>
    <w:p w14:paraId="41543EE4"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7FD807A"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if (course == null)</w:t>
      </w:r>
    </w:p>
    <w:p w14:paraId="3336A562"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return ResponseEntity.noContent().build();</w:t>
      </w:r>
    </w:p>
    <w:p w14:paraId="52736B01"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0DCED5D"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URI location = ServletUriComponentsBuilder</w:t>
      </w:r>
    </w:p>
    <w:p w14:paraId="268AE71F"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.fromCurrentRequest()</w:t>
      </w:r>
    </w:p>
    <w:p w14:paraId="39D15E0A"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.path("/{id}")</w:t>
      </w:r>
    </w:p>
    <w:p w14:paraId="30116DF1"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.buildAndExpand(course.getId())</w:t>
      </w:r>
    </w:p>
    <w:p w14:paraId="27B374E5"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.toUri();</w:t>
      </w:r>
    </w:p>
    <w:p w14:paraId="2A982D77"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B14F185"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return ResponseEntity.created(location).build();</w:t>
      </w:r>
    </w:p>
    <w:p w14:paraId="5D823323"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w:t>
      </w:r>
    </w:p>
    <w:p w14:paraId="66F0ABEA"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A0026EB"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@GetMapping("/students/{studentId}/courses/{courseId}")</w:t>
      </w:r>
    </w:p>
    <w:p w14:paraId="32E1E954"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public Course retrieveDetailsForCourse(</w:t>
      </w:r>
    </w:p>
    <w:p w14:paraId="1FC0FAD5"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 xml:space="preserve">@PathVariable String studentId, </w:t>
      </w:r>
    </w:p>
    <w:p w14:paraId="49638383"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r>
      <w:r w:rsidRPr="008F006F">
        <w:rPr>
          <w:rFonts w:ascii="Courier New" w:hAnsi="Courier New" w:cs="Courier New"/>
        </w:rPr>
        <w:tab/>
        <w:t>@PathVariable String courseId) {</w:t>
      </w:r>
    </w:p>
    <w:p w14:paraId="09B91308"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r>
      <w:r w:rsidRPr="008F006F">
        <w:rPr>
          <w:rFonts w:ascii="Courier New" w:hAnsi="Courier New" w:cs="Courier New"/>
        </w:rPr>
        <w:tab/>
        <w:t>return studentService.retrieveCourse(studentId, courseId);</w:t>
      </w:r>
    </w:p>
    <w:p w14:paraId="1C1BD69A"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ab/>
        <w:t>}</w:t>
      </w:r>
    </w:p>
    <w:p w14:paraId="73048A5D"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03D0960" w14:textId="77777777" w:rsidR="00226623" w:rsidRPr="008F006F"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8F006F">
        <w:rPr>
          <w:rFonts w:ascii="Courier New" w:hAnsi="Courier New" w:cs="Courier New"/>
        </w:rPr>
        <w:t>}</w:t>
      </w:r>
    </w:p>
    <w:p w14:paraId="109D5775" w14:textId="79B568FE" w:rsidR="00226623" w:rsidRDefault="00226623" w:rsidP="00226623"/>
    <w:p w14:paraId="7F30E417" w14:textId="0C43C202" w:rsidR="00226623" w:rsidRDefault="00061202" w:rsidP="00226623">
      <w:r>
        <w:t>Run the Application. Right click on the project tdd-demo -&gt; Run As -&gt; Spring Boot App</w:t>
      </w:r>
    </w:p>
    <w:p w14:paraId="79F558FB" w14:textId="5509C714" w:rsidR="00061202" w:rsidRDefault="00061202" w:rsidP="00226623">
      <w:r w:rsidRPr="00061202">
        <w:rPr>
          <w:noProof/>
        </w:rPr>
        <w:lastRenderedPageBreak/>
        <w:drawing>
          <wp:anchor distT="0" distB="0" distL="114300" distR="114300" simplePos="0" relativeHeight="251708416" behindDoc="0" locked="0" layoutInCell="1" allowOverlap="1" wp14:anchorId="2E7AC190" wp14:editId="43DF8098">
            <wp:simplePos x="0" y="0"/>
            <wp:positionH relativeFrom="margin">
              <wp:align>center</wp:align>
            </wp:positionH>
            <wp:positionV relativeFrom="paragraph">
              <wp:posOffset>3890890</wp:posOffset>
            </wp:positionV>
            <wp:extent cx="5805170" cy="308864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5170" cy="3088640"/>
                    </a:xfrm>
                    <a:prstGeom prst="rect">
                      <a:avLst/>
                    </a:prstGeom>
                  </pic:spPr>
                </pic:pic>
              </a:graphicData>
            </a:graphic>
            <wp14:sizeRelH relativeFrom="margin">
              <wp14:pctWidth>0</wp14:pctWidth>
            </wp14:sizeRelH>
            <wp14:sizeRelV relativeFrom="margin">
              <wp14:pctHeight>0</wp14:pctHeight>
            </wp14:sizeRelV>
          </wp:anchor>
        </w:drawing>
      </w:r>
      <w:r w:rsidRPr="00061202">
        <w:rPr>
          <w:noProof/>
        </w:rPr>
        <w:drawing>
          <wp:anchor distT="0" distB="0" distL="114300" distR="114300" simplePos="0" relativeHeight="251707392" behindDoc="0" locked="0" layoutInCell="1" allowOverlap="1" wp14:anchorId="7BFE0EA7" wp14:editId="55932395">
            <wp:simplePos x="0" y="0"/>
            <wp:positionH relativeFrom="margin">
              <wp:posOffset>1030361</wp:posOffset>
            </wp:positionH>
            <wp:positionV relativeFrom="paragraph">
              <wp:posOffset>243840</wp:posOffset>
            </wp:positionV>
            <wp:extent cx="4072255" cy="354774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2255" cy="3547745"/>
                    </a:xfrm>
                    <a:prstGeom prst="rect">
                      <a:avLst/>
                    </a:prstGeom>
                  </pic:spPr>
                </pic:pic>
              </a:graphicData>
            </a:graphic>
            <wp14:sizeRelH relativeFrom="margin">
              <wp14:pctWidth>0</wp14:pctWidth>
            </wp14:sizeRelH>
            <wp14:sizeRelV relativeFrom="margin">
              <wp14:pctHeight>0</wp14:pctHeight>
            </wp14:sizeRelV>
          </wp:anchor>
        </w:drawing>
      </w:r>
    </w:p>
    <w:p w14:paraId="0CBFB932" w14:textId="2B890BB0" w:rsidR="00061202" w:rsidRDefault="00061202" w:rsidP="00226623"/>
    <w:p w14:paraId="151D91D1" w14:textId="65BE9AFE" w:rsidR="00061202" w:rsidRDefault="00061202" w:rsidP="00226623"/>
    <w:p w14:paraId="11AB363A" w14:textId="071D15A1" w:rsidR="00226623" w:rsidRDefault="00226623" w:rsidP="00226623">
      <w:r>
        <w:t>9. Examine the APIs with Postman. Open Postman and input the following data:</w:t>
      </w:r>
    </w:p>
    <w:p w14:paraId="704C09E3" w14:textId="25A2264D" w:rsidR="00226623" w:rsidRDefault="00226623" w:rsidP="00226623"/>
    <w:p w14:paraId="302439DC" w14:textId="18F73B96" w:rsidR="00226623" w:rsidRPr="008F006F" w:rsidRDefault="00226623" w:rsidP="00226623">
      <w:pPr>
        <w:rPr>
          <w:rFonts w:ascii="Courier New" w:hAnsi="Courier New" w:cs="Courier New"/>
          <w:shd w:val="clear" w:color="auto" w:fill="FFFFFF"/>
        </w:rPr>
      </w:pPr>
      <w:r w:rsidRPr="008F006F">
        <w:rPr>
          <w:rFonts w:ascii="Courier New" w:hAnsi="Courier New" w:cs="Courier New"/>
        </w:rPr>
        <w:t xml:space="preserve">GET </w:t>
      </w:r>
      <w:r w:rsidRPr="008F006F">
        <w:rPr>
          <w:rFonts w:ascii="Courier New" w:hAnsi="Courier New" w:cs="Courier New"/>
          <w:shd w:val="clear" w:color="auto" w:fill="FFFFFF"/>
        </w:rPr>
        <w:t>http://localhost:8080/students/Student1/courses/Course1</w:t>
      </w:r>
    </w:p>
    <w:p w14:paraId="78CC7214" w14:textId="2345A195" w:rsidR="00226623" w:rsidRDefault="00226623" w:rsidP="00226623"/>
    <w:p w14:paraId="56415C34" w14:textId="26741E52" w:rsidR="00226623" w:rsidRDefault="00226623" w:rsidP="00226623">
      <w:r>
        <w:t>Click the Send button and you should get the response:</w:t>
      </w:r>
    </w:p>
    <w:p w14:paraId="247B294F" w14:textId="5FB59AF1" w:rsidR="00226623" w:rsidRDefault="00061202" w:rsidP="00226623">
      <w:r>
        <w:rPr>
          <w:noProof/>
        </w:rPr>
        <w:lastRenderedPageBreak/>
        <w:drawing>
          <wp:anchor distT="0" distB="0" distL="114300" distR="114300" simplePos="0" relativeHeight="251706368" behindDoc="0" locked="0" layoutInCell="1" allowOverlap="1" wp14:anchorId="7CAD966E" wp14:editId="5678C236">
            <wp:simplePos x="0" y="0"/>
            <wp:positionH relativeFrom="margin">
              <wp:posOffset>285115</wp:posOffset>
            </wp:positionH>
            <wp:positionV relativeFrom="paragraph">
              <wp:posOffset>280279</wp:posOffset>
            </wp:positionV>
            <wp:extent cx="6025515" cy="3234055"/>
            <wp:effectExtent l="0" t="0" r="0" b="4445"/>
            <wp:wrapTopAndBottom/>
            <wp:docPr id="4612772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6025515" cy="3234055"/>
                    </a:xfrm>
                    <a:prstGeom prst="rect">
                      <a:avLst/>
                    </a:prstGeom>
                  </pic:spPr>
                </pic:pic>
              </a:graphicData>
            </a:graphic>
            <wp14:sizeRelH relativeFrom="margin">
              <wp14:pctWidth>0</wp14:pctWidth>
            </wp14:sizeRelH>
            <wp14:sizeRelV relativeFrom="margin">
              <wp14:pctHeight>0</wp14:pctHeight>
            </wp14:sizeRelV>
          </wp:anchor>
        </w:drawing>
      </w:r>
    </w:p>
    <w:p w14:paraId="23EC7D30" w14:textId="75A79370" w:rsidR="00226623" w:rsidRDefault="00226623" w:rsidP="00226623"/>
    <w:p w14:paraId="428B6AD6" w14:textId="73134F2C" w:rsidR="00226623" w:rsidRDefault="00226623" w:rsidP="00226623"/>
    <w:p w14:paraId="798E69C2" w14:textId="4A890645" w:rsidR="00226623" w:rsidRDefault="00226623" w:rsidP="00226623"/>
    <w:p w14:paraId="677C2565" w14:textId="5CDB9267" w:rsidR="00226623" w:rsidRDefault="00226623" w:rsidP="00226623">
      <w:r>
        <w:t>10. After making sure that the APIs work. We’re going to write the unit tests.</w:t>
      </w:r>
    </w:p>
    <w:p w14:paraId="20B37F84" w14:textId="382CA481" w:rsidR="00226623" w:rsidRDefault="00226623" w:rsidP="00226623"/>
    <w:p w14:paraId="175C0047" w14:textId="31E5016A" w:rsidR="006B2D4F" w:rsidRDefault="006B2D4F" w:rsidP="00226623">
      <w:r>
        <w:t>Add Junit Dependency to your pom.xml</w:t>
      </w:r>
    </w:p>
    <w:p w14:paraId="37E13EE9" w14:textId="57374FCD" w:rsidR="006B2D4F" w:rsidRDefault="006B2D4F" w:rsidP="00226623"/>
    <w:p w14:paraId="7FFD5F88" w14:textId="3646F279" w:rsidR="006B2D4F" w:rsidRDefault="006B2D4F" w:rsidP="00226623"/>
    <w:p w14:paraId="36A10921" w14:textId="32734291" w:rsidR="006B2D4F" w:rsidRDefault="006B2D4F" w:rsidP="006B2D4F">
      <w:pPr>
        <w:widowControl/>
        <w:autoSpaceDE w:val="0"/>
        <w:autoSpaceDN w:val="0"/>
        <w:adjustRightInd w:val="0"/>
        <w:spacing w:before="0" w:after="0" w:line="240" w:lineRule="auto"/>
        <w:contextualSpacing w:val="0"/>
        <w:rPr>
          <w:rFonts w:ascii="Consolas" w:eastAsiaTheme="minorEastAsia" w:hAnsi="Consolas" w:cs="Consolas"/>
          <w:color w:val="auto"/>
          <w:sz w:val="20"/>
          <w:szCs w:val="20"/>
          <w:lang w:val="en-US" w:eastAsia="en-US"/>
        </w:rPr>
      </w:pP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dependency</w:t>
      </w:r>
      <w:r>
        <w:rPr>
          <w:rFonts w:ascii="Consolas" w:eastAsiaTheme="minorEastAsia" w:hAnsi="Consolas" w:cs="Consolas"/>
          <w:color w:val="008080"/>
          <w:sz w:val="20"/>
          <w:szCs w:val="20"/>
          <w:lang w:val="en-US" w:eastAsia="en-US"/>
        </w:rPr>
        <w:t>&gt;</w:t>
      </w:r>
    </w:p>
    <w:p w14:paraId="5AE7FADF" w14:textId="2A059B99" w:rsidR="006B2D4F" w:rsidRDefault="006B2D4F" w:rsidP="006B2D4F">
      <w:pPr>
        <w:widowControl/>
        <w:autoSpaceDE w:val="0"/>
        <w:autoSpaceDN w:val="0"/>
        <w:adjustRightInd w:val="0"/>
        <w:spacing w:before="0" w:after="0" w:line="240" w:lineRule="auto"/>
        <w:contextualSpacing w:val="0"/>
        <w:rPr>
          <w:rFonts w:ascii="Consolas" w:eastAsiaTheme="minorEastAsia" w:hAnsi="Consolas" w:cs="Consolas"/>
          <w:color w:val="auto"/>
          <w:sz w:val="20"/>
          <w:szCs w:val="20"/>
          <w:lang w:val="en-US" w:eastAsia="en-US"/>
        </w:rPr>
      </w:pPr>
      <w:r>
        <w:rPr>
          <w:rFonts w:ascii="Consolas" w:eastAsiaTheme="minorEastAsia" w:hAnsi="Consolas" w:cs="Consolas"/>
          <w:color w:val="000000"/>
          <w:sz w:val="20"/>
          <w:szCs w:val="20"/>
          <w:lang w:val="en-US" w:eastAsia="en-US"/>
        </w:rPr>
        <w:t xml:space="preserve">    </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groupId</w:t>
      </w:r>
      <w:r>
        <w:rPr>
          <w:rFonts w:ascii="Consolas" w:eastAsiaTheme="minorEastAsia" w:hAnsi="Consolas" w:cs="Consolas"/>
          <w:color w:val="008080"/>
          <w:sz w:val="20"/>
          <w:szCs w:val="20"/>
          <w:lang w:val="en-US" w:eastAsia="en-US"/>
        </w:rPr>
        <w:t>&gt;</w:t>
      </w:r>
      <w:r>
        <w:rPr>
          <w:rFonts w:ascii="Consolas" w:eastAsiaTheme="minorEastAsia" w:hAnsi="Consolas" w:cs="Consolas"/>
          <w:color w:val="000000"/>
          <w:sz w:val="20"/>
          <w:szCs w:val="20"/>
          <w:lang w:val="en-US" w:eastAsia="en-US"/>
        </w:rPr>
        <w:t>junit</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groupId</w:t>
      </w:r>
      <w:r>
        <w:rPr>
          <w:rFonts w:ascii="Consolas" w:eastAsiaTheme="minorEastAsia" w:hAnsi="Consolas" w:cs="Consolas"/>
          <w:color w:val="008080"/>
          <w:sz w:val="20"/>
          <w:szCs w:val="20"/>
          <w:lang w:val="en-US" w:eastAsia="en-US"/>
        </w:rPr>
        <w:t>&gt;</w:t>
      </w:r>
    </w:p>
    <w:p w14:paraId="10902C95" w14:textId="2023D11D" w:rsidR="006B2D4F" w:rsidRDefault="006B2D4F" w:rsidP="006B2D4F">
      <w:pPr>
        <w:widowControl/>
        <w:autoSpaceDE w:val="0"/>
        <w:autoSpaceDN w:val="0"/>
        <w:adjustRightInd w:val="0"/>
        <w:spacing w:before="0" w:after="0" w:line="240" w:lineRule="auto"/>
        <w:contextualSpacing w:val="0"/>
        <w:rPr>
          <w:rFonts w:ascii="Consolas" w:eastAsiaTheme="minorEastAsia" w:hAnsi="Consolas" w:cs="Consolas"/>
          <w:color w:val="auto"/>
          <w:sz w:val="20"/>
          <w:szCs w:val="20"/>
          <w:lang w:val="en-US" w:eastAsia="en-US"/>
        </w:rPr>
      </w:pPr>
      <w:r>
        <w:rPr>
          <w:rFonts w:ascii="Consolas" w:eastAsiaTheme="minorEastAsia" w:hAnsi="Consolas" w:cs="Consolas"/>
          <w:color w:val="000000"/>
          <w:sz w:val="20"/>
          <w:szCs w:val="20"/>
          <w:lang w:val="en-US" w:eastAsia="en-US"/>
        </w:rPr>
        <w:t xml:space="preserve">    </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artifactId</w:t>
      </w:r>
      <w:r>
        <w:rPr>
          <w:rFonts w:ascii="Consolas" w:eastAsiaTheme="minorEastAsia" w:hAnsi="Consolas" w:cs="Consolas"/>
          <w:color w:val="008080"/>
          <w:sz w:val="20"/>
          <w:szCs w:val="20"/>
          <w:lang w:val="en-US" w:eastAsia="en-US"/>
        </w:rPr>
        <w:t>&gt;</w:t>
      </w:r>
      <w:r>
        <w:rPr>
          <w:rFonts w:ascii="Consolas" w:eastAsiaTheme="minorEastAsia" w:hAnsi="Consolas" w:cs="Consolas"/>
          <w:color w:val="000000"/>
          <w:sz w:val="20"/>
          <w:szCs w:val="20"/>
          <w:lang w:val="en-US" w:eastAsia="en-US"/>
        </w:rPr>
        <w:t>junit</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artifactId</w:t>
      </w:r>
      <w:r>
        <w:rPr>
          <w:rFonts w:ascii="Consolas" w:eastAsiaTheme="minorEastAsia" w:hAnsi="Consolas" w:cs="Consolas"/>
          <w:color w:val="008080"/>
          <w:sz w:val="20"/>
          <w:szCs w:val="20"/>
          <w:lang w:val="en-US" w:eastAsia="en-US"/>
        </w:rPr>
        <w:t>&gt;</w:t>
      </w:r>
    </w:p>
    <w:p w14:paraId="060B155E" w14:textId="578CC362" w:rsidR="006B2D4F" w:rsidRDefault="006B2D4F" w:rsidP="006B2D4F">
      <w:pPr>
        <w:widowControl/>
        <w:autoSpaceDE w:val="0"/>
        <w:autoSpaceDN w:val="0"/>
        <w:adjustRightInd w:val="0"/>
        <w:spacing w:before="0" w:after="0" w:line="240" w:lineRule="auto"/>
        <w:contextualSpacing w:val="0"/>
        <w:rPr>
          <w:rFonts w:ascii="Consolas" w:eastAsiaTheme="minorEastAsia" w:hAnsi="Consolas" w:cs="Consolas"/>
          <w:color w:val="auto"/>
          <w:sz w:val="20"/>
          <w:szCs w:val="20"/>
          <w:lang w:val="en-US" w:eastAsia="en-US"/>
        </w:rPr>
      </w:pPr>
      <w:r>
        <w:rPr>
          <w:rFonts w:ascii="Consolas" w:eastAsiaTheme="minorEastAsia" w:hAnsi="Consolas" w:cs="Consolas"/>
          <w:color w:val="000000"/>
          <w:sz w:val="20"/>
          <w:szCs w:val="20"/>
          <w:lang w:val="en-US" w:eastAsia="en-US"/>
        </w:rPr>
        <w:t xml:space="preserve">    </w:t>
      </w:r>
      <w:r>
        <w:rPr>
          <w:rFonts w:ascii="Consolas" w:eastAsiaTheme="minorEastAsia" w:hAnsi="Consolas" w:cs="Consolas"/>
          <w:color w:val="008080"/>
          <w:sz w:val="20"/>
          <w:szCs w:val="20"/>
          <w:u w:val="single"/>
          <w:lang w:val="en-US" w:eastAsia="en-US"/>
        </w:rPr>
        <w:t>&lt;</w:t>
      </w:r>
      <w:r>
        <w:rPr>
          <w:rFonts w:ascii="Consolas" w:eastAsiaTheme="minorEastAsia" w:hAnsi="Consolas" w:cs="Consolas"/>
          <w:color w:val="3F7F7F"/>
          <w:sz w:val="20"/>
          <w:szCs w:val="20"/>
          <w:u w:val="single"/>
          <w:lang w:val="en-US" w:eastAsia="en-US"/>
        </w:rPr>
        <w:t>version</w:t>
      </w:r>
      <w:r>
        <w:rPr>
          <w:rFonts w:ascii="Consolas" w:eastAsiaTheme="minorEastAsia" w:hAnsi="Consolas" w:cs="Consolas"/>
          <w:color w:val="008080"/>
          <w:sz w:val="20"/>
          <w:szCs w:val="20"/>
          <w:u w:val="single"/>
          <w:lang w:val="en-US" w:eastAsia="en-US"/>
        </w:rPr>
        <w:t>&gt;</w:t>
      </w:r>
      <w:r>
        <w:rPr>
          <w:rFonts w:ascii="Consolas" w:eastAsiaTheme="minorEastAsia" w:hAnsi="Consolas" w:cs="Consolas"/>
          <w:color w:val="000000"/>
          <w:sz w:val="20"/>
          <w:szCs w:val="20"/>
          <w:u w:val="single"/>
          <w:lang w:val="en-US" w:eastAsia="en-US"/>
        </w:rPr>
        <w:t>4.11</w:t>
      </w:r>
      <w:r>
        <w:rPr>
          <w:rFonts w:ascii="Consolas" w:eastAsiaTheme="minorEastAsia" w:hAnsi="Consolas" w:cs="Consolas"/>
          <w:color w:val="008080"/>
          <w:sz w:val="20"/>
          <w:szCs w:val="20"/>
          <w:u w:val="single"/>
          <w:lang w:val="en-US" w:eastAsia="en-US"/>
        </w:rPr>
        <w:t>&lt;/</w:t>
      </w:r>
      <w:r>
        <w:rPr>
          <w:rFonts w:ascii="Consolas" w:eastAsiaTheme="minorEastAsia" w:hAnsi="Consolas" w:cs="Consolas"/>
          <w:color w:val="3F7F7F"/>
          <w:sz w:val="20"/>
          <w:szCs w:val="20"/>
          <w:u w:val="single"/>
          <w:lang w:val="en-US" w:eastAsia="en-US"/>
        </w:rPr>
        <w:t>version</w:t>
      </w:r>
      <w:r>
        <w:rPr>
          <w:rFonts w:ascii="Consolas" w:eastAsiaTheme="minorEastAsia" w:hAnsi="Consolas" w:cs="Consolas"/>
          <w:color w:val="008080"/>
          <w:sz w:val="20"/>
          <w:szCs w:val="20"/>
          <w:u w:val="single"/>
          <w:lang w:val="en-US" w:eastAsia="en-US"/>
        </w:rPr>
        <w:t>&gt;</w:t>
      </w:r>
    </w:p>
    <w:p w14:paraId="723F6454" w14:textId="44B4E9F3" w:rsidR="006B2D4F" w:rsidRDefault="006B2D4F" w:rsidP="006B2D4F">
      <w:pPr>
        <w:widowControl/>
        <w:autoSpaceDE w:val="0"/>
        <w:autoSpaceDN w:val="0"/>
        <w:adjustRightInd w:val="0"/>
        <w:spacing w:before="0" w:after="0" w:line="240" w:lineRule="auto"/>
        <w:contextualSpacing w:val="0"/>
        <w:rPr>
          <w:rFonts w:ascii="Consolas" w:eastAsiaTheme="minorEastAsia" w:hAnsi="Consolas" w:cs="Consolas"/>
          <w:color w:val="auto"/>
          <w:sz w:val="20"/>
          <w:szCs w:val="20"/>
          <w:lang w:val="en-US" w:eastAsia="en-US"/>
        </w:rPr>
      </w:pPr>
      <w:r>
        <w:rPr>
          <w:rFonts w:ascii="Consolas" w:eastAsiaTheme="minorEastAsia" w:hAnsi="Consolas" w:cs="Consolas"/>
          <w:color w:val="000000"/>
          <w:sz w:val="20"/>
          <w:szCs w:val="20"/>
          <w:lang w:val="en-US" w:eastAsia="en-US"/>
        </w:rPr>
        <w:t xml:space="preserve">    </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scope</w:t>
      </w:r>
      <w:r>
        <w:rPr>
          <w:rFonts w:ascii="Consolas" w:eastAsiaTheme="minorEastAsia" w:hAnsi="Consolas" w:cs="Consolas"/>
          <w:color w:val="008080"/>
          <w:sz w:val="20"/>
          <w:szCs w:val="20"/>
          <w:lang w:val="en-US" w:eastAsia="en-US"/>
        </w:rPr>
        <w:t>&gt;</w:t>
      </w:r>
      <w:r>
        <w:rPr>
          <w:rFonts w:ascii="Consolas" w:eastAsiaTheme="minorEastAsia" w:hAnsi="Consolas" w:cs="Consolas"/>
          <w:color w:val="000000"/>
          <w:sz w:val="20"/>
          <w:szCs w:val="20"/>
          <w:lang w:val="en-US" w:eastAsia="en-US"/>
        </w:rPr>
        <w:t>test</w:t>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scope</w:t>
      </w:r>
      <w:r>
        <w:rPr>
          <w:rFonts w:ascii="Consolas" w:eastAsiaTheme="minorEastAsia" w:hAnsi="Consolas" w:cs="Consolas"/>
          <w:color w:val="008080"/>
          <w:sz w:val="20"/>
          <w:szCs w:val="20"/>
          <w:lang w:val="en-US" w:eastAsia="en-US"/>
        </w:rPr>
        <w:t>&gt;</w:t>
      </w:r>
    </w:p>
    <w:p w14:paraId="5AD0CE6B" w14:textId="39741527" w:rsidR="006B2D4F" w:rsidRDefault="006B2D4F" w:rsidP="006B2D4F">
      <w:pPr>
        <w:rPr>
          <w:rFonts w:ascii="Consolas" w:eastAsiaTheme="minorEastAsia" w:hAnsi="Consolas" w:cs="Consolas"/>
          <w:color w:val="008080"/>
          <w:sz w:val="20"/>
          <w:szCs w:val="20"/>
          <w:lang w:val="en-US" w:eastAsia="en-US"/>
        </w:rPr>
      </w:pPr>
      <w:r w:rsidRPr="006B2D4F">
        <w:rPr>
          <w:noProof/>
        </w:rPr>
        <w:drawing>
          <wp:anchor distT="0" distB="0" distL="114300" distR="114300" simplePos="0" relativeHeight="251713536" behindDoc="0" locked="0" layoutInCell="1" allowOverlap="1" wp14:anchorId="2060DCB8" wp14:editId="1C8A2EE1">
            <wp:simplePos x="0" y="0"/>
            <wp:positionH relativeFrom="margin">
              <wp:posOffset>908392</wp:posOffset>
            </wp:positionH>
            <wp:positionV relativeFrom="paragraph">
              <wp:posOffset>165149</wp:posOffset>
            </wp:positionV>
            <wp:extent cx="4173220" cy="26028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3220" cy="2602865"/>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heme="minorEastAsia" w:hAnsi="Consolas" w:cs="Consolas"/>
          <w:color w:val="008080"/>
          <w:sz w:val="20"/>
          <w:szCs w:val="20"/>
          <w:lang w:val="en-US" w:eastAsia="en-US"/>
        </w:rPr>
        <w:t>&lt;/</w:t>
      </w:r>
      <w:r>
        <w:rPr>
          <w:rFonts w:ascii="Consolas" w:eastAsiaTheme="minorEastAsia" w:hAnsi="Consolas" w:cs="Consolas"/>
          <w:color w:val="3F7F7F"/>
          <w:sz w:val="20"/>
          <w:szCs w:val="20"/>
          <w:lang w:val="en-US" w:eastAsia="en-US"/>
        </w:rPr>
        <w:t>dependency</w:t>
      </w:r>
      <w:r>
        <w:rPr>
          <w:rFonts w:ascii="Consolas" w:eastAsiaTheme="minorEastAsia" w:hAnsi="Consolas" w:cs="Consolas"/>
          <w:color w:val="008080"/>
          <w:sz w:val="20"/>
          <w:szCs w:val="20"/>
          <w:lang w:val="en-US" w:eastAsia="en-US"/>
        </w:rPr>
        <w:t>&gt;</w:t>
      </w:r>
    </w:p>
    <w:p w14:paraId="1229D766" w14:textId="294E413C" w:rsidR="006B2D4F" w:rsidRDefault="006B2D4F" w:rsidP="006B2D4F">
      <w:pPr>
        <w:rPr>
          <w:rFonts w:ascii="Consolas" w:eastAsiaTheme="minorEastAsia" w:hAnsi="Consolas" w:cs="Consolas"/>
          <w:color w:val="008080"/>
          <w:sz w:val="20"/>
          <w:szCs w:val="20"/>
          <w:lang w:val="en-US" w:eastAsia="en-US"/>
        </w:rPr>
      </w:pPr>
    </w:p>
    <w:p w14:paraId="2AB314CE" w14:textId="3331EC57" w:rsidR="006B2D4F" w:rsidRDefault="006B2D4F" w:rsidP="006B2D4F">
      <w:pPr>
        <w:rPr>
          <w:rFonts w:ascii="Consolas" w:eastAsiaTheme="minorEastAsia" w:hAnsi="Consolas" w:cs="Consolas"/>
          <w:color w:val="008080"/>
          <w:sz w:val="20"/>
          <w:szCs w:val="20"/>
          <w:lang w:val="en-US" w:eastAsia="en-US"/>
        </w:rPr>
      </w:pPr>
    </w:p>
    <w:p w14:paraId="1D44A6B7" w14:textId="77777777" w:rsidR="006B2D4F" w:rsidRDefault="006B2D4F" w:rsidP="006B2D4F"/>
    <w:p w14:paraId="212FAD0B" w14:textId="531E79A6" w:rsidR="00226623" w:rsidRDefault="00226623" w:rsidP="00226623"/>
    <w:p w14:paraId="3D0E3A6A" w14:textId="58D066F5" w:rsidR="00226623" w:rsidRDefault="00226623" w:rsidP="00226623">
      <w:r>
        <w:t>11. Under “</w:t>
      </w:r>
      <w:r w:rsidRPr="00061202">
        <w:rPr>
          <w:b/>
          <w:bCs/>
          <w:color w:val="FF0000"/>
        </w:rPr>
        <w:t>src/test/java</w:t>
      </w:r>
      <w:r>
        <w:t>”, create a new class “</w:t>
      </w:r>
      <w:r w:rsidRPr="001F37E6">
        <w:t>StudentControllerTest</w:t>
      </w:r>
      <w:r>
        <w:t>” under package “</w:t>
      </w:r>
      <w:r w:rsidRPr="001F37E6">
        <w:t>com.exercise.tdddemo.controller</w:t>
      </w:r>
      <w:r>
        <w:t>”:</w:t>
      </w:r>
    </w:p>
    <w:p w14:paraId="65E3CFEB" w14:textId="7E987D1E" w:rsidR="00226623" w:rsidRDefault="00226623" w:rsidP="00226623"/>
    <w:p w14:paraId="6FAC5B49" w14:textId="4C5B6B34" w:rsidR="00226623" w:rsidRDefault="00226623" w:rsidP="00226623"/>
    <w:p w14:paraId="4236F575" w14:textId="71E2FB07" w:rsidR="00226623" w:rsidRDefault="00226623" w:rsidP="00226623"/>
    <w:p w14:paraId="51735FBF" w14:textId="16942725" w:rsidR="00226623" w:rsidRDefault="00226623" w:rsidP="00226623"/>
    <w:p w14:paraId="522CFED9" w14:textId="14223B0A" w:rsidR="00226623" w:rsidRDefault="00061202" w:rsidP="00226623">
      <w:r>
        <w:rPr>
          <w:noProof/>
        </w:rPr>
        <w:drawing>
          <wp:anchor distT="0" distB="0" distL="114300" distR="114300" simplePos="0" relativeHeight="251710464" behindDoc="0" locked="0" layoutInCell="1" allowOverlap="1" wp14:anchorId="36FFE6A5" wp14:editId="291EE8BF">
            <wp:simplePos x="0" y="0"/>
            <wp:positionH relativeFrom="column">
              <wp:posOffset>1071832</wp:posOffset>
            </wp:positionH>
            <wp:positionV relativeFrom="paragraph">
              <wp:posOffset>146538</wp:posOffset>
            </wp:positionV>
            <wp:extent cx="4562856" cy="4480560"/>
            <wp:effectExtent l="0" t="0" r="9525" b="0"/>
            <wp:wrapTopAndBottom/>
            <wp:docPr id="359160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4562856" cy="4480560"/>
                    </a:xfrm>
                    <a:prstGeom prst="rect">
                      <a:avLst/>
                    </a:prstGeom>
                  </pic:spPr>
                </pic:pic>
              </a:graphicData>
            </a:graphic>
          </wp:anchor>
        </w:drawing>
      </w:r>
    </w:p>
    <w:p w14:paraId="2339AA38" w14:textId="3554E000" w:rsidR="00226623" w:rsidRDefault="00226623" w:rsidP="00226623"/>
    <w:p w14:paraId="7643E295" w14:textId="06A2AFBB" w:rsidR="00226623" w:rsidRDefault="00226623" w:rsidP="00226623">
      <w:r>
        <w:t>Open the file and input the following content:</w:t>
      </w:r>
    </w:p>
    <w:p w14:paraId="25586FD5" w14:textId="3F76175E" w:rsidR="00226623" w:rsidRDefault="00226623" w:rsidP="00226623"/>
    <w:p w14:paraId="4CC7020A" w14:textId="6CEFD0E5" w:rsidR="00226623" w:rsidRDefault="00226623" w:rsidP="00226623">
      <w:r>
        <w:t>Here’s the content of “</w:t>
      </w:r>
      <w:r w:rsidRPr="001F37E6">
        <w:t>StudentControllerTest</w:t>
      </w:r>
      <w:r>
        <w:t>.java”:</w:t>
      </w:r>
    </w:p>
    <w:p w14:paraId="09A6144D" w14:textId="221C7B0B"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package com.exercise.tdddemo.controller;</w:t>
      </w:r>
    </w:p>
    <w:p w14:paraId="43657935" w14:textId="606A8350"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6E7B8AD" w14:textId="4D133F00"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static org.junit.Assert.assertEquals;</w:t>
      </w:r>
    </w:p>
    <w:p w14:paraId="22A49732" w14:textId="31D6869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F49248B" w14:textId="3D688441"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java.util.Arrays;</w:t>
      </w:r>
    </w:p>
    <w:p w14:paraId="540BB7FE" w14:textId="71E0072D"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org.junit.jupiter.api.Test;</w:t>
      </w:r>
    </w:p>
    <w:p w14:paraId="609E80C2" w14:textId="43C8A5D6"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org.junit.runner.RunWith;</w:t>
      </w:r>
    </w:p>
    <w:p w14:paraId="3BBE8B7D" w14:textId="605D7BB0"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org.mockito.Mockito;</w:t>
      </w:r>
    </w:p>
    <w:p w14:paraId="17F9FB4D" w14:textId="6DD7E6B5"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org.skyscreamer.jsonassert.JSONAssert;</w:t>
      </w:r>
    </w:p>
    <w:p w14:paraId="6C2A77FC" w14:textId="38703E5E"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org.springframework.beans.factory.annotation.Autowired;</w:t>
      </w:r>
    </w:p>
    <w:p w14:paraId="3449F589" w14:textId="0688C8FC"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org.springframework.boot.test.autoconfigure.web.servlet.WebMvcTest;</w:t>
      </w:r>
    </w:p>
    <w:p w14:paraId="145D4D55" w14:textId="4766890F"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org.springframework.boot.test.mock.mockito.MockBean;</w:t>
      </w:r>
    </w:p>
    <w:p w14:paraId="5A6C7112" w14:textId="5D4FD99E"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org.springframework.http.HttpHeaders;</w:t>
      </w:r>
    </w:p>
    <w:p w14:paraId="0D3AAC6A" w14:textId="78453896"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org.springframework.http.HttpStatus;</w:t>
      </w:r>
    </w:p>
    <w:p w14:paraId="1EF50F10" w14:textId="7E9BC109"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org.springframework.http.MediaType;</w:t>
      </w:r>
    </w:p>
    <w:p w14:paraId="3A4FA743" w14:textId="265EE74A"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org.springframework.mock.web.MockHttpServletResponse;</w:t>
      </w:r>
    </w:p>
    <w:p w14:paraId="1CD09600" w14:textId="5E6BB268"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org.springframework.test.context.junit4.SpringRunner;</w:t>
      </w:r>
    </w:p>
    <w:p w14:paraId="09173D9E" w14:textId="2F0B5C09"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lastRenderedPageBreak/>
        <w:t>import org.springframework.test.web.servlet.MockMvc;</w:t>
      </w:r>
    </w:p>
    <w:p w14:paraId="5BA3920A" w14:textId="40E53251"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org.springframework.test.web.servlet.MvcResult;</w:t>
      </w:r>
    </w:p>
    <w:p w14:paraId="2D2679F4"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org.springframework.test.web.servlet.RequestBuilder;</w:t>
      </w:r>
    </w:p>
    <w:p w14:paraId="382143D5"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org.springframework.test.web.servlet.request.MockMvcRequestBuilders;</w:t>
      </w:r>
    </w:p>
    <w:p w14:paraId="6F341313" w14:textId="50BCA65E"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com.exercise.tdddemo.model.Course;</w:t>
      </w:r>
    </w:p>
    <w:p w14:paraId="3BCCB1CB"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import com.exercise.tdddemo.service.StudentService;</w:t>
      </w:r>
    </w:p>
    <w:p w14:paraId="36CD962F"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8074FF6" w14:textId="77777777" w:rsidR="00226623" w:rsidRPr="003A6338"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3A6338">
        <w:rPr>
          <w:rFonts w:ascii="Courier New" w:hAnsi="Courier New" w:cs="Courier New"/>
          <w:b/>
          <w:bCs/>
        </w:rPr>
        <w:t>@RunWith(SpringRunner.class)</w:t>
      </w:r>
    </w:p>
    <w:p w14:paraId="1B933D67" w14:textId="77777777" w:rsidR="00226623" w:rsidRPr="006C18C2"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6C18C2">
        <w:rPr>
          <w:rFonts w:ascii="Courier New" w:hAnsi="Courier New" w:cs="Courier New"/>
          <w:b/>
          <w:bCs/>
        </w:rPr>
        <w:t>@WebMvcTest(value = StudentController.class)</w:t>
      </w:r>
    </w:p>
    <w:p w14:paraId="7AA75242"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public class StudentControllerTest {</w:t>
      </w:r>
    </w:p>
    <w:p w14:paraId="000BB6E0"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C735D74"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@Autowired</w:t>
      </w:r>
    </w:p>
    <w:p w14:paraId="50D5202E"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private MockMvc mockMvc;</w:t>
      </w:r>
    </w:p>
    <w:p w14:paraId="1B40618D"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FEB13BA" w14:textId="77777777" w:rsidR="00226623" w:rsidRPr="006C18C2"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1F37E6">
        <w:rPr>
          <w:rFonts w:ascii="Courier New" w:hAnsi="Courier New" w:cs="Courier New"/>
        </w:rPr>
        <w:tab/>
      </w:r>
      <w:r w:rsidRPr="006C18C2">
        <w:rPr>
          <w:rFonts w:ascii="Courier New" w:hAnsi="Courier New" w:cs="Courier New"/>
          <w:b/>
          <w:bCs/>
        </w:rPr>
        <w:t>@MockBean</w:t>
      </w:r>
    </w:p>
    <w:p w14:paraId="48606E35" w14:textId="77777777" w:rsidR="00226623" w:rsidRPr="006C18C2"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6C18C2">
        <w:rPr>
          <w:rFonts w:ascii="Courier New" w:hAnsi="Courier New" w:cs="Courier New"/>
          <w:b/>
          <w:bCs/>
        </w:rPr>
        <w:tab/>
        <w:t>private StudentService studentService;</w:t>
      </w:r>
    </w:p>
    <w:p w14:paraId="3670C477"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F2DE193"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Course mockCourse = new Course("Course1", "Spring", "10 Steps",</w:t>
      </w:r>
    </w:p>
    <w:p w14:paraId="3E337DCC"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r>
      <w:r w:rsidRPr="001F37E6">
        <w:rPr>
          <w:rFonts w:ascii="Courier New" w:hAnsi="Courier New" w:cs="Courier New"/>
        </w:rPr>
        <w:tab/>
        <w:t>Arrays.asList("Learn Maven", "Import Project", "First Example", "Second Example"));</w:t>
      </w:r>
    </w:p>
    <w:p w14:paraId="586DDA31"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95876E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String exampleCourseJson = "{\"name\":\"Spring\",\"description\":\"10 Steps\",\"steps\":[\"Learn Maven\",\"Import Project\",\"First Example\",\"Second Example\"]}";</w:t>
      </w:r>
    </w:p>
    <w:p w14:paraId="21D61B04"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DD72A8B"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@Test</w:t>
      </w:r>
    </w:p>
    <w:p w14:paraId="3287D1EA"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public void whenStudent1Exist_thenReturnCourses() throws Exception {</w:t>
      </w:r>
    </w:p>
    <w:p w14:paraId="1F8CD96C"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97DCEC9" w14:textId="77777777" w:rsidR="00226623" w:rsidRPr="006C18C2"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1F37E6">
        <w:rPr>
          <w:rFonts w:ascii="Courier New" w:hAnsi="Courier New" w:cs="Courier New"/>
        </w:rPr>
        <w:tab/>
      </w:r>
      <w:r w:rsidRPr="001F37E6">
        <w:rPr>
          <w:rFonts w:ascii="Courier New" w:hAnsi="Courier New" w:cs="Courier New"/>
        </w:rPr>
        <w:tab/>
      </w:r>
      <w:r w:rsidRPr="006C18C2">
        <w:rPr>
          <w:rFonts w:ascii="Courier New" w:hAnsi="Courier New" w:cs="Courier New"/>
          <w:b/>
          <w:bCs/>
        </w:rPr>
        <w:t>Mockito.when(studentService.retrieveCourse(Mockito.anyString(), Mockito.anyString())).thenReturn(mockCourse);</w:t>
      </w:r>
    </w:p>
    <w:p w14:paraId="6A72EAF4"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5AC8F3F"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RequestBuilder requestBuilder = MockMvcRequestBuilders.get("/students/Student1/courses/Course1")</w:t>
      </w:r>
    </w:p>
    <w:p w14:paraId="58004059"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r>
      <w:r w:rsidRPr="001F37E6">
        <w:rPr>
          <w:rFonts w:ascii="Courier New" w:hAnsi="Courier New" w:cs="Courier New"/>
        </w:rPr>
        <w:tab/>
      </w:r>
      <w:r w:rsidRPr="001F37E6">
        <w:rPr>
          <w:rFonts w:ascii="Courier New" w:hAnsi="Courier New" w:cs="Courier New"/>
        </w:rPr>
        <w:tab/>
        <w:t>.accept(MediaType.APPLICATION_JSON);</w:t>
      </w:r>
    </w:p>
    <w:p w14:paraId="1CB175B8"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EFDD01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MvcResult result = mockMvc.perform(requestBuilder).andReturn();</w:t>
      </w:r>
    </w:p>
    <w:p w14:paraId="4A24B754"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D99FB7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System.out.println(result.getResponse());</w:t>
      </w:r>
    </w:p>
    <w:p w14:paraId="1750D7EE"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String expected = "{\"id\":\"Course1\",\"name\":\"Spring\",\"description\":\"10 Steps\",\"steps\":[\"Learn Maven\",\"Import Project\",\"First Example\",\"Second Example\"]}";</w:t>
      </w:r>
    </w:p>
    <w:p w14:paraId="137874E5"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F2927D9" w14:textId="77777777" w:rsidR="00226623" w:rsidRPr="006C18C2"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1F37E6">
        <w:rPr>
          <w:rFonts w:ascii="Courier New" w:hAnsi="Courier New" w:cs="Courier New"/>
        </w:rPr>
        <w:tab/>
      </w:r>
      <w:r w:rsidRPr="001F37E6">
        <w:rPr>
          <w:rFonts w:ascii="Courier New" w:hAnsi="Courier New" w:cs="Courier New"/>
        </w:rPr>
        <w:tab/>
      </w:r>
      <w:r w:rsidRPr="006C18C2">
        <w:rPr>
          <w:rFonts w:ascii="Courier New" w:hAnsi="Courier New" w:cs="Courier New"/>
          <w:b/>
          <w:bCs/>
        </w:rPr>
        <w:t>JSONAssert.assertEquals(expected, result.getResponse().getContentAsString(), false);</w:t>
      </w:r>
    </w:p>
    <w:p w14:paraId="38EA5B37"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w:t>
      </w:r>
    </w:p>
    <w:p w14:paraId="11BA2D57"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E6A2CB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@Test</w:t>
      </w:r>
    </w:p>
    <w:p w14:paraId="3A420E3F"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public void whenStudent1Exist_thenNewCourseCreate() throws Exception {</w:t>
      </w:r>
    </w:p>
    <w:p w14:paraId="13294F58"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Course mockCourse = new Course("1", "Smallest Number", "1", Arrays.asList("1", "2", "3", "4"));</w:t>
      </w:r>
    </w:p>
    <w:p w14:paraId="32D5AF3F"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AB0DA47"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 studentService.addCourse to respond back with mockCourse</w:t>
      </w:r>
    </w:p>
    <w:p w14:paraId="7DB2C030"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Mockito.when(studentService.addCourse(Mockito.anyString(), Mockito.any(Course.class))).thenReturn(mockCourse);</w:t>
      </w:r>
    </w:p>
    <w:p w14:paraId="4D83EEF1"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97276FB"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 Send course as body to /students/Student1/courses</w:t>
      </w:r>
    </w:p>
    <w:p w14:paraId="174B5673"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RequestBuilder requestBuilder = MockMvcRequestBuilders.post("/students/Student1/courses")</w:t>
      </w:r>
    </w:p>
    <w:p w14:paraId="40403665"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r>
      <w:r w:rsidRPr="001F37E6">
        <w:rPr>
          <w:rFonts w:ascii="Courier New" w:hAnsi="Courier New" w:cs="Courier New"/>
        </w:rPr>
        <w:tab/>
      </w:r>
      <w:r w:rsidRPr="001F37E6">
        <w:rPr>
          <w:rFonts w:ascii="Courier New" w:hAnsi="Courier New" w:cs="Courier New"/>
        </w:rPr>
        <w:tab/>
        <w:t>.accept(MediaType.APPLICATION_JSON).content(exampleCourseJson).contentType(MediaType.APPLICATION_JSON);</w:t>
      </w:r>
    </w:p>
    <w:p w14:paraId="7A739881"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FAE8892"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MvcResult result = mockMvc.perform(requestBuilder).andReturn();</w:t>
      </w:r>
    </w:p>
    <w:p w14:paraId="25BA1EAF"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7037EAA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MockHttpServletResponse response = result.getResponse();</w:t>
      </w:r>
    </w:p>
    <w:p w14:paraId="2C31E2A9"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10D126B8"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assertEquals(HttpStatus.CREATED.value(), response.getStatus());</w:t>
      </w:r>
    </w:p>
    <w:p w14:paraId="42C71299"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r>
      <w:r w:rsidRPr="001F37E6">
        <w:rPr>
          <w:rFonts w:ascii="Courier New" w:hAnsi="Courier New" w:cs="Courier New"/>
        </w:rPr>
        <w:tab/>
        <w:t>assertEquals("http://localhost/students/Student1/courses/1", response.getHeader(HttpHeaders.LOCATION));</w:t>
      </w:r>
    </w:p>
    <w:p w14:paraId="6A21426F" w14:textId="388EC686"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ab/>
        <w:t>}</w:t>
      </w:r>
    </w:p>
    <w:p w14:paraId="18FE87C6" w14:textId="77777777" w:rsidR="00226623" w:rsidRPr="001F37E6"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1F37E6">
        <w:rPr>
          <w:rFonts w:ascii="Courier New" w:hAnsi="Courier New" w:cs="Courier New"/>
        </w:rPr>
        <w:t>}</w:t>
      </w:r>
    </w:p>
    <w:p w14:paraId="77AB7C89" w14:textId="77777777" w:rsidR="00226623" w:rsidRDefault="00226623" w:rsidP="00226623"/>
    <w:p w14:paraId="08D58A29" w14:textId="43D85F80" w:rsidR="00226623" w:rsidRDefault="00226623" w:rsidP="00226623">
      <w:r>
        <w:t>Note:</w:t>
      </w:r>
    </w:p>
    <w:p w14:paraId="0321FA13" w14:textId="77777777" w:rsidR="00226623" w:rsidRDefault="00226623" w:rsidP="00226623">
      <w:pPr>
        <w:pStyle w:val="ListParagraph"/>
        <w:widowControl/>
        <w:numPr>
          <w:ilvl w:val="0"/>
          <w:numId w:val="37"/>
        </w:numPr>
        <w:tabs>
          <w:tab w:val="left" w:pos="1390"/>
          <w:tab w:val="left" w:pos="1673"/>
          <w:tab w:val="left" w:pos="3658"/>
        </w:tabs>
        <w:spacing w:before="0" w:after="0" w:line="240" w:lineRule="auto"/>
        <w:ind w:left="720" w:hanging="360"/>
      </w:pPr>
      <w:r>
        <w:t xml:space="preserve">We annotate the tests by using </w:t>
      </w:r>
      <w:r w:rsidRPr="003A6338">
        <w:t>@RunWith</w:t>
      </w:r>
      <w:r>
        <w:t xml:space="preserve"> (</w:t>
      </w:r>
      <w:r w:rsidRPr="00291646">
        <w:t>SpringRunner is an alias for the SpringJUnit4ClassRunner</w:t>
      </w:r>
      <w:r>
        <w:t>)</w:t>
      </w:r>
    </w:p>
    <w:p w14:paraId="498360B3" w14:textId="56606614" w:rsidR="00226623" w:rsidRDefault="00226623" w:rsidP="00226623">
      <w:pPr>
        <w:pStyle w:val="ListParagraph"/>
        <w:widowControl/>
        <w:numPr>
          <w:ilvl w:val="0"/>
          <w:numId w:val="37"/>
        </w:numPr>
        <w:tabs>
          <w:tab w:val="left" w:pos="1390"/>
          <w:tab w:val="left" w:pos="1673"/>
          <w:tab w:val="left" w:pos="3658"/>
        </w:tabs>
        <w:spacing w:before="0" w:after="0" w:line="240" w:lineRule="auto"/>
        <w:ind w:left="720" w:hanging="360"/>
      </w:pPr>
      <w:r>
        <w:t>A</w:t>
      </w:r>
      <w:r w:rsidRPr="00291646">
        <w:t xml:space="preserve">nnotation @WebMvcTest </w:t>
      </w:r>
      <w:r>
        <w:t xml:space="preserve">is used </w:t>
      </w:r>
      <w:r w:rsidRPr="00291646">
        <w:t>to fire up an application context that contains only the beans needed for testing a web controller</w:t>
      </w:r>
    </w:p>
    <w:p w14:paraId="50219CE7" w14:textId="1676469A" w:rsidR="00226623" w:rsidRPr="00291646" w:rsidRDefault="00226623" w:rsidP="00226623">
      <w:pPr>
        <w:pStyle w:val="ListParagraph"/>
        <w:widowControl/>
        <w:numPr>
          <w:ilvl w:val="0"/>
          <w:numId w:val="37"/>
        </w:numPr>
        <w:tabs>
          <w:tab w:val="left" w:pos="1390"/>
          <w:tab w:val="left" w:pos="1673"/>
          <w:tab w:val="left" w:pos="3658"/>
        </w:tabs>
        <w:spacing w:before="0" w:after="0" w:line="240" w:lineRule="auto"/>
        <w:ind w:left="720" w:hanging="360"/>
      </w:pPr>
      <w:r>
        <w:t xml:space="preserve">Annotation </w:t>
      </w:r>
      <w:r w:rsidRPr="00291646">
        <w:t xml:space="preserve">@MockBean </w:t>
      </w:r>
      <w:r>
        <w:t xml:space="preserve">is used </w:t>
      </w:r>
      <w:r w:rsidRPr="00291646">
        <w:t xml:space="preserve">to mock away the business logic. </w:t>
      </w:r>
      <w:r>
        <w:t>It</w:t>
      </w:r>
      <w:r w:rsidRPr="00291646">
        <w:t xml:space="preserve"> automatically replaces the bean of the same type in the application context with a Mockito mock.</w:t>
      </w:r>
    </w:p>
    <w:p w14:paraId="348D2DA6" w14:textId="28B61109" w:rsidR="00226623" w:rsidRDefault="00226623" w:rsidP="00226623">
      <w:pPr>
        <w:pStyle w:val="ListParagraph"/>
        <w:widowControl/>
        <w:numPr>
          <w:ilvl w:val="0"/>
          <w:numId w:val="37"/>
        </w:numPr>
        <w:tabs>
          <w:tab w:val="left" w:pos="1390"/>
          <w:tab w:val="left" w:pos="1673"/>
          <w:tab w:val="left" w:pos="3658"/>
        </w:tabs>
        <w:spacing w:before="0" w:after="0" w:line="240" w:lineRule="auto"/>
        <w:ind w:left="720" w:hanging="360"/>
      </w:pPr>
      <w:r w:rsidRPr="00291646">
        <w:t>Mockito allows you to create and configure mock objects. Using Mockito greatly simplifies the development of tests for classes with external dependencies.</w:t>
      </w:r>
    </w:p>
    <w:p w14:paraId="271D0A14" w14:textId="65B3A250" w:rsidR="00226623" w:rsidRDefault="00226623" w:rsidP="00226623">
      <w:pPr>
        <w:pStyle w:val="ListParagraph"/>
        <w:widowControl/>
        <w:numPr>
          <w:ilvl w:val="0"/>
          <w:numId w:val="37"/>
        </w:numPr>
        <w:tabs>
          <w:tab w:val="left" w:pos="1390"/>
          <w:tab w:val="left" w:pos="1673"/>
          <w:tab w:val="left" w:pos="3658"/>
        </w:tabs>
        <w:spacing w:before="0" w:after="0" w:line="240" w:lineRule="auto"/>
        <w:ind w:left="720" w:hanging="360"/>
      </w:pPr>
      <w:r>
        <w:t>Function assertEquals is for validating the results.</w:t>
      </w:r>
    </w:p>
    <w:p w14:paraId="201873C4" w14:textId="0E040247" w:rsidR="00226623" w:rsidRDefault="00226623" w:rsidP="00226623"/>
    <w:p w14:paraId="651DD927" w14:textId="59E28CA6" w:rsidR="00226623" w:rsidRDefault="00226623" w:rsidP="00226623"/>
    <w:p w14:paraId="45209ACA" w14:textId="1BA50F15" w:rsidR="00226623" w:rsidRDefault="00226623" w:rsidP="00226623">
      <w:r>
        <w:t xml:space="preserve">12. Run your test cases. </w:t>
      </w:r>
    </w:p>
    <w:p w14:paraId="0EDF0742" w14:textId="32E523AB" w:rsidR="00226623" w:rsidRDefault="00226623" w:rsidP="00226623"/>
    <w:p w14:paraId="1D263A95" w14:textId="2117FD31" w:rsidR="00226623" w:rsidRDefault="00061202" w:rsidP="00226623">
      <w:r>
        <w:rPr>
          <w:noProof/>
        </w:rPr>
        <w:drawing>
          <wp:anchor distT="0" distB="0" distL="114300" distR="114300" simplePos="0" relativeHeight="251711488" behindDoc="0" locked="0" layoutInCell="1" allowOverlap="1" wp14:anchorId="40B60ED4" wp14:editId="619442F6">
            <wp:simplePos x="0" y="0"/>
            <wp:positionH relativeFrom="column">
              <wp:posOffset>701920</wp:posOffset>
            </wp:positionH>
            <wp:positionV relativeFrom="paragraph">
              <wp:posOffset>216780</wp:posOffset>
            </wp:positionV>
            <wp:extent cx="5413248" cy="3822192"/>
            <wp:effectExtent l="0" t="0" r="0" b="6985"/>
            <wp:wrapTopAndBottom/>
            <wp:docPr id="985218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413248" cy="3822192"/>
                    </a:xfrm>
                    <a:prstGeom prst="rect">
                      <a:avLst/>
                    </a:prstGeom>
                  </pic:spPr>
                </pic:pic>
              </a:graphicData>
            </a:graphic>
          </wp:anchor>
        </w:drawing>
      </w:r>
      <w:r w:rsidR="00226623">
        <w:t>12a. In STS, right click your test class, select “Run As” and click “Junit Test”:</w:t>
      </w:r>
    </w:p>
    <w:p w14:paraId="5EA2242B" w14:textId="7D49BE10" w:rsidR="00226623" w:rsidRDefault="00226623" w:rsidP="00226623"/>
    <w:p w14:paraId="0D526EC0" w14:textId="378AEB0C" w:rsidR="00226623" w:rsidRDefault="00226623" w:rsidP="00226623"/>
    <w:p w14:paraId="2E6F6928" w14:textId="1EADACF8" w:rsidR="00226623" w:rsidRDefault="00226623" w:rsidP="00226623"/>
    <w:p w14:paraId="03220039" w14:textId="7577B104" w:rsidR="00226623" w:rsidRDefault="00C66039" w:rsidP="00226623">
      <w:r>
        <w:rPr>
          <w:noProof/>
        </w:rPr>
        <w:lastRenderedPageBreak/>
        <w:drawing>
          <wp:anchor distT="0" distB="0" distL="114300" distR="114300" simplePos="0" relativeHeight="251712512" behindDoc="0" locked="0" layoutInCell="1" allowOverlap="1" wp14:anchorId="445FF8BF" wp14:editId="2B2CA338">
            <wp:simplePos x="0" y="0"/>
            <wp:positionH relativeFrom="column">
              <wp:posOffset>2390873</wp:posOffset>
            </wp:positionH>
            <wp:positionV relativeFrom="paragraph">
              <wp:posOffset>245403</wp:posOffset>
            </wp:positionV>
            <wp:extent cx="2523744" cy="1344168"/>
            <wp:effectExtent l="0" t="0" r="0" b="8890"/>
            <wp:wrapTopAndBottom/>
            <wp:docPr id="13926110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2523744" cy="1344168"/>
                    </a:xfrm>
                    <a:prstGeom prst="rect">
                      <a:avLst/>
                    </a:prstGeom>
                  </pic:spPr>
                </pic:pic>
              </a:graphicData>
            </a:graphic>
          </wp:anchor>
        </w:drawing>
      </w:r>
      <w:r w:rsidR="00226623">
        <w:t>After the tests running, you should get the results:</w:t>
      </w:r>
    </w:p>
    <w:p w14:paraId="4A6F3245" w14:textId="27EF902F" w:rsidR="00226623" w:rsidRDefault="00226623" w:rsidP="00226623"/>
    <w:p w14:paraId="26E85750" w14:textId="3153C34A" w:rsidR="00226623" w:rsidRDefault="00226623" w:rsidP="00226623"/>
    <w:p w14:paraId="3A6A652A" w14:textId="0AC87E4A" w:rsidR="00226623" w:rsidRDefault="00226623" w:rsidP="00226623"/>
    <w:p w14:paraId="1EB7D294" w14:textId="34F485EB" w:rsidR="00226623" w:rsidRDefault="00226623" w:rsidP="00226623"/>
    <w:p w14:paraId="0D1634D6" w14:textId="77777777" w:rsidR="00226623" w:rsidRDefault="00226623" w:rsidP="00226623">
      <w:r>
        <w:t>12b. In command prompt, change directory to your project root, e.g.:</w:t>
      </w:r>
    </w:p>
    <w:p w14:paraId="27F5AAA5" w14:textId="3187204D" w:rsidR="00226623" w:rsidRDefault="00226623" w:rsidP="00226623"/>
    <w:p w14:paraId="16A03890" w14:textId="770EE25C" w:rsidR="00226623" w:rsidRPr="00B62373" w:rsidRDefault="00226623" w:rsidP="00226623">
      <w:pPr>
        <w:rPr>
          <w:rFonts w:ascii="Courier New" w:hAnsi="Courier New" w:cs="Courier New"/>
        </w:rPr>
      </w:pPr>
      <w:r w:rsidRPr="00B62373">
        <w:rPr>
          <w:rFonts w:ascii="Courier New" w:hAnsi="Courier New" w:cs="Courier New"/>
        </w:rPr>
        <w:t>C:\&gt;cd C:\java-ex\tdd-demo</w:t>
      </w:r>
    </w:p>
    <w:p w14:paraId="1BA69DC5" w14:textId="177297F5" w:rsidR="00226623" w:rsidRDefault="00226623" w:rsidP="00226623"/>
    <w:p w14:paraId="61FF3D8B" w14:textId="64546748" w:rsidR="00226623" w:rsidRDefault="00226623" w:rsidP="00226623">
      <w:r>
        <w:t>Type and run the following command:</w:t>
      </w:r>
    </w:p>
    <w:p w14:paraId="17E8F96E" w14:textId="6F7178F6" w:rsidR="00226623" w:rsidRDefault="00226623" w:rsidP="00226623"/>
    <w:p w14:paraId="5FB5B512" w14:textId="6BE25BF4" w:rsidR="00226623" w:rsidRPr="00B62373" w:rsidRDefault="00226623" w:rsidP="00226623">
      <w:pPr>
        <w:rPr>
          <w:rFonts w:ascii="Courier New" w:hAnsi="Courier New" w:cs="Courier New"/>
        </w:rPr>
      </w:pPr>
      <w:r w:rsidRPr="00B62373">
        <w:rPr>
          <w:rFonts w:ascii="Courier New" w:hAnsi="Courier New" w:cs="Courier New"/>
        </w:rPr>
        <w:t>C:\java-ex\tdd-demo&gt;mvn test</w:t>
      </w:r>
    </w:p>
    <w:p w14:paraId="58F051A6" w14:textId="710DDBBD" w:rsidR="00226623" w:rsidRDefault="00226623" w:rsidP="00226623"/>
    <w:p w14:paraId="16792C8B" w14:textId="086ECFAE" w:rsidR="00226623" w:rsidRDefault="00226623" w:rsidP="00226623">
      <w:r>
        <w:t>And you should get the following results:</w:t>
      </w:r>
    </w:p>
    <w:p w14:paraId="41AE7ECD" w14:textId="2A671791" w:rsidR="00226623" w:rsidRDefault="006B2D4F" w:rsidP="00226623">
      <w:r>
        <w:rPr>
          <w:noProof/>
        </w:rPr>
        <w:drawing>
          <wp:anchor distT="0" distB="0" distL="114300" distR="114300" simplePos="0" relativeHeight="251714560" behindDoc="0" locked="0" layoutInCell="1" allowOverlap="1" wp14:anchorId="324EF297" wp14:editId="4FFFF163">
            <wp:simplePos x="0" y="0"/>
            <wp:positionH relativeFrom="margin">
              <wp:align>center</wp:align>
            </wp:positionH>
            <wp:positionV relativeFrom="paragraph">
              <wp:posOffset>204568</wp:posOffset>
            </wp:positionV>
            <wp:extent cx="4553712" cy="1216152"/>
            <wp:effectExtent l="0" t="0" r="0" b="3175"/>
            <wp:wrapTopAndBottom/>
            <wp:docPr id="667761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4553712" cy="1216152"/>
                    </a:xfrm>
                    <a:prstGeom prst="rect">
                      <a:avLst/>
                    </a:prstGeom>
                  </pic:spPr>
                </pic:pic>
              </a:graphicData>
            </a:graphic>
          </wp:anchor>
        </w:drawing>
      </w:r>
    </w:p>
    <w:p w14:paraId="5E43620D" w14:textId="0F14C21A" w:rsidR="00226623" w:rsidRDefault="00226623" w:rsidP="00226623"/>
    <w:p w14:paraId="5A1575EC" w14:textId="77777777" w:rsidR="00226623" w:rsidRDefault="00226623" w:rsidP="00226623"/>
    <w:p w14:paraId="0459B97A" w14:textId="77777777" w:rsidR="00226623" w:rsidRDefault="00226623" w:rsidP="00226623">
      <w:r>
        <w:t>Note: we have one empty test in “</w:t>
      </w:r>
      <w:r w:rsidRPr="007D085E">
        <w:t>com.exercise.tdddemo</w:t>
      </w:r>
      <w:r>
        <w:t>.</w:t>
      </w:r>
      <w:r w:rsidRPr="007D085E">
        <w:t>TddDemoApplicationTests</w:t>
      </w:r>
      <w:r>
        <w:t>.java” plus the two tests added in the above steps. So there are 3 tests in total.</w:t>
      </w:r>
    </w:p>
    <w:p w14:paraId="012D2F87" w14:textId="77777777" w:rsidR="00226623" w:rsidRDefault="00226623" w:rsidP="00226623"/>
    <w:p w14:paraId="3D84F5FB" w14:textId="77777777" w:rsidR="00226623" w:rsidRDefault="00226623" w:rsidP="00226623"/>
    <w:p w14:paraId="30DD70E8" w14:textId="77777777" w:rsidR="00226623" w:rsidRDefault="00226623" w:rsidP="00226623">
      <w:r>
        <w:t>13. In the previous step, we did the unit tests (</w:t>
      </w:r>
      <w:r w:rsidRPr="00881FAE">
        <w:t>making sure each function/unit of code works as expected</w:t>
      </w:r>
      <w:r>
        <w:t>). Now we’re going to write the integration test.</w:t>
      </w:r>
    </w:p>
    <w:p w14:paraId="3A41479A" w14:textId="77777777" w:rsidR="00226623" w:rsidRDefault="00226623" w:rsidP="00226623"/>
    <w:p w14:paraId="7564B82F" w14:textId="77777777" w:rsidR="00226623" w:rsidRPr="00881FAE" w:rsidRDefault="00226623" w:rsidP="00226623">
      <w:r>
        <w:t xml:space="preserve">Note: </w:t>
      </w:r>
      <w:r w:rsidRPr="00881FAE">
        <w:t>Integration testing basically means having automatic tests that run against your entire app. So you're not simply testing individual functions or classes (as you would in unit tests) but (in the context of a REST API) your tests make HTTP requests against a running web server, look at the response to your request.</w:t>
      </w:r>
    </w:p>
    <w:p w14:paraId="33FAC9BA" w14:textId="77777777" w:rsidR="00226623" w:rsidRDefault="00226623" w:rsidP="00226623"/>
    <w:p w14:paraId="3719B8B7" w14:textId="3038A77C" w:rsidR="00226623" w:rsidRDefault="00226623" w:rsidP="00226623">
      <w:r>
        <w:t>13a. Under “</w:t>
      </w:r>
      <w:r w:rsidRPr="001F37E6">
        <w:rPr>
          <w:b/>
          <w:bCs/>
        </w:rPr>
        <w:t>src/test/java</w:t>
      </w:r>
      <w:r>
        <w:t>”, create a new class “</w:t>
      </w:r>
      <w:r w:rsidRPr="00881FAE">
        <w:t>StudentControllerIntegrationTest</w:t>
      </w:r>
      <w:r>
        <w:t>” under package “</w:t>
      </w:r>
      <w:r w:rsidRPr="001F37E6">
        <w:t>com.exercise.tdddemo.controller</w:t>
      </w:r>
      <w:r>
        <w:t>”:</w:t>
      </w:r>
    </w:p>
    <w:p w14:paraId="70D01DA4" w14:textId="361E3D5E" w:rsidR="00226623" w:rsidRDefault="00226623" w:rsidP="00226623"/>
    <w:p w14:paraId="7B0E229F" w14:textId="75559117" w:rsidR="00226623" w:rsidRDefault="006B2D4F" w:rsidP="00226623">
      <w:r>
        <w:rPr>
          <w:noProof/>
        </w:rPr>
        <w:lastRenderedPageBreak/>
        <w:drawing>
          <wp:anchor distT="0" distB="0" distL="114300" distR="114300" simplePos="0" relativeHeight="251716608" behindDoc="0" locked="0" layoutInCell="1" allowOverlap="1" wp14:anchorId="5D493FC2" wp14:editId="6EAC12BE">
            <wp:simplePos x="0" y="0"/>
            <wp:positionH relativeFrom="margin">
              <wp:align>center</wp:align>
            </wp:positionH>
            <wp:positionV relativeFrom="paragraph">
              <wp:posOffset>1977243</wp:posOffset>
            </wp:positionV>
            <wp:extent cx="4562475" cy="4480560"/>
            <wp:effectExtent l="0" t="0" r="9525" b="0"/>
            <wp:wrapTopAndBottom/>
            <wp:docPr id="1650499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4562475" cy="4480560"/>
                    </a:xfrm>
                    <a:prstGeom prst="rect">
                      <a:avLst/>
                    </a:prstGeom>
                  </pic:spPr>
                </pic:pic>
              </a:graphicData>
            </a:graphic>
          </wp:anchor>
        </w:drawing>
      </w:r>
      <w:r>
        <w:rPr>
          <w:noProof/>
        </w:rPr>
        <w:drawing>
          <wp:anchor distT="0" distB="0" distL="114300" distR="114300" simplePos="0" relativeHeight="251715584" behindDoc="0" locked="0" layoutInCell="1" allowOverlap="1" wp14:anchorId="0E127D47" wp14:editId="0FE9E2C0">
            <wp:simplePos x="0" y="0"/>
            <wp:positionH relativeFrom="margin">
              <wp:posOffset>319551</wp:posOffset>
            </wp:positionH>
            <wp:positionV relativeFrom="paragraph">
              <wp:posOffset>586</wp:posOffset>
            </wp:positionV>
            <wp:extent cx="5541264" cy="1728216"/>
            <wp:effectExtent l="0" t="0" r="2540" b="5715"/>
            <wp:wrapTopAndBottom/>
            <wp:docPr id="1649833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5541264" cy="1728216"/>
                    </a:xfrm>
                    <a:prstGeom prst="rect">
                      <a:avLst/>
                    </a:prstGeom>
                  </pic:spPr>
                </pic:pic>
              </a:graphicData>
            </a:graphic>
          </wp:anchor>
        </w:drawing>
      </w:r>
    </w:p>
    <w:p w14:paraId="68532C50" w14:textId="131B8BE6" w:rsidR="00226623" w:rsidRDefault="00226623" w:rsidP="00226623"/>
    <w:p w14:paraId="59D7F152" w14:textId="6F957A0A" w:rsidR="00226623" w:rsidRDefault="00226623" w:rsidP="00226623"/>
    <w:p w14:paraId="4C51C515" w14:textId="659675D2" w:rsidR="00226623" w:rsidRDefault="00226623" w:rsidP="00226623"/>
    <w:p w14:paraId="78029EDA" w14:textId="5EED12E9" w:rsidR="00226623" w:rsidRDefault="00226623" w:rsidP="00226623">
      <w:r>
        <w:t>Open the file and input the following content:</w:t>
      </w:r>
    </w:p>
    <w:p w14:paraId="17950470" w14:textId="2ACDB8C0" w:rsidR="00226623" w:rsidRDefault="00226623" w:rsidP="00226623"/>
    <w:p w14:paraId="4AD7FE40" w14:textId="0FCD4D59" w:rsidR="00226623" w:rsidRDefault="00226623" w:rsidP="00226623">
      <w:r>
        <w:t>Here’s the content of “</w:t>
      </w:r>
      <w:r w:rsidRPr="005B245A">
        <w:t>StudentControllerIntegrationTest</w:t>
      </w:r>
      <w:r>
        <w:t>.java”:</w:t>
      </w:r>
    </w:p>
    <w:p w14:paraId="5B41B49D" w14:textId="3B8CAF29"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package com.exercise.tdddemo.controller;</w:t>
      </w:r>
    </w:p>
    <w:p w14:paraId="02BAE34D" w14:textId="501EB57C"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6AEA28A" w14:textId="7646A103"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static org.junit.Assert.assertTrue;</w:t>
      </w:r>
    </w:p>
    <w:p w14:paraId="049E705D" w14:textId="420E3E8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D495D4D" w14:textId="3BE27ABF"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java.util.Arrays;</w:t>
      </w:r>
    </w:p>
    <w:p w14:paraId="128D31AF"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org.junit.jupiter.api.Test;</w:t>
      </w:r>
    </w:p>
    <w:p w14:paraId="4DB7D0D4"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org.junit.runner.RunWith;</w:t>
      </w:r>
    </w:p>
    <w:p w14:paraId="1FD32F15"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org.skyscreamer.jsonassert.JSONAssert;</w:t>
      </w:r>
    </w:p>
    <w:p w14:paraId="03C1F8D9" w14:textId="26F7659E"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lastRenderedPageBreak/>
        <w:t>import org.springframework.boot.test.context.SpringBootTest;</w:t>
      </w:r>
    </w:p>
    <w:p w14:paraId="4374437F" w14:textId="28ECE27B"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org.springframework.boot.test.web.client.TestRestTemplate;</w:t>
      </w:r>
    </w:p>
    <w:p w14:paraId="5E4E2E7C" w14:textId="5938DC5A"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org.springframework.boot.web.server.LocalServerPort;</w:t>
      </w:r>
    </w:p>
    <w:p w14:paraId="785A3298" w14:textId="7A29915C"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org.springframework.http.HttpEntity;</w:t>
      </w:r>
    </w:p>
    <w:p w14:paraId="3753F279" w14:textId="7C132D5F"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org.springframework.http.HttpHeaders;</w:t>
      </w:r>
    </w:p>
    <w:p w14:paraId="2A89CC2C" w14:textId="05C2B0C8"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org.springframework.http.HttpMethod;</w:t>
      </w:r>
    </w:p>
    <w:p w14:paraId="036A8104" w14:textId="416A15F8"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org.springframework.http.ResponseEntity;</w:t>
      </w:r>
    </w:p>
    <w:p w14:paraId="27E41F71" w14:textId="19BCCEE2"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org.springframework.test.context.junit4.SpringRunner;</w:t>
      </w:r>
    </w:p>
    <w:p w14:paraId="7596F33C" w14:textId="4F7C133E"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com.exercise.tdddemo.TddDemoApplication;</w:t>
      </w:r>
    </w:p>
    <w:p w14:paraId="3AFE460C" w14:textId="20D84293"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import com.exercise.tdddemo.model.Course;</w:t>
      </w:r>
    </w:p>
    <w:p w14:paraId="47D220F0" w14:textId="18AC5FF4"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3466436" w14:textId="7C095A91"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@RunWith(SpringRunner.class)</w:t>
      </w:r>
    </w:p>
    <w:p w14:paraId="1E7F6155" w14:textId="03F5B9F6"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5B245A">
        <w:rPr>
          <w:rFonts w:ascii="Courier New" w:hAnsi="Courier New" w:cs="Courier New"/>
          <w:b/>
          <w:bCs/>
        </w:rPr>
        <w:t>@SpringBootTest(classes = TddDemoApplication.class, webEnvironment = SpringBootTest.WebEnvironment.RANDOM_PORT)</w:t>
      </w:r>
    </w:p>
    <w:p w14:paraId="17C5BB12" w14:textId="7144AC6B"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public class StudentControllerIntegrationTest {</w:t>
      </w:r>
    </w:p>
    <w:p w14:paraId="17A65611" w14:textId="6947FE48"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@LocalServerPort</w:t>
      </w:r>
    </w:p>
    <w:p w14:paraId="63408A50" w14:textId="334D7622"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private int port;</w:t>
      </w:r>
    </w:p>
    <w:p w14:paraId="3E070B7C" w14:textId="6A5D1DFD"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F506785" w14:textId="7E2FC2FB"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TestRestTemplate restTemplate = new TestRestTemplate();</w:t>
      </w:r>
    </w:p>
    <w:p w14:paraId="3AA01A21" w14:textId="739D1196"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HttpHeaders headers = new HttpHeaders();</w:t>
      </w:r>
    </w:p>
    <w:p w14:paraId="2B174266" w14:textId="75D6FCB8"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365B17CD" w14:textId="2E1E95EB"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@Test</w:t>
      </w:r>
    </w:p>
    <w:p w14:paraId="5FACD7A8" w14:textId="3E3867A1"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public void retrieveStudentCourseTest() throws Exception {</w:t>
      </w:r>
    </w:p>
    <w:p w14:paraId="04DA2D1D"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HttpEntity&lt;String&gt; entity = new HttpEntity&lt;String&gt;(null, headers);</w:t>
      </w:r>
    </w:p>
    <w:p w14:paraId="41016649"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DBDD390"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b/>
          <w:bCs/>
        </w:rPr>
        <w:t>ResponseEntity&lt;String&gt; response = restTemplate.exchange(</w:t>
      </w:r>
    </w:p>
    <w:p w14:paraId="266A1B5F"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5B245A">
        <w:rPr>
          <w:rFonts w:ascii="Courier New" w:hAnsi="Courier New" w:cs="Courier New"/>
          <w:b/>
          <w:bCs/>
        </w:rPr>
        <w:tab/>
      </w:r>
      <w:r w:rsidRPr="005B245A">
        <w:rPr>
          <w:rFonts w:ascii="Courier New" w:hAnsi="Courier New" w:cs="Courier New"/>
          <w:b/>
          <w:bCs/>
        </w:rPr>
        <w:tab/>
      </w:r>
      <w:r w:rsidRPr="005B245A">
        <w:rPr>
          <w:rFonts w:ascii="Courier New" w:hAnsi="Courier New" w:cs="Courier New"/>
          <w:b/>
          <w:bCs/>
        </w:rPr>
        <w:tab/>
      </w:r>
      <w:r w:rsidRPr="005B245A">
        <w:rPr>
          <w:rFonts w:ascii="Courier New" w:hAnsi="Courier New" w:cs="Courier New"/>
          <w:b/>
          <w:bCs/>
        </w:rPr>
        <w:tab/>
        <w:t>createURLWithPort("/students/Student1/courses/Course1"),</w:t>
      </w:r>
    </w:p>
    <w:p w14:paraId="4FA8E041"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b/>
          <w:bCs/>
        </w:rPr>
        <w:tab/>
      </w:r>
      <w:r w:rsidRPr="005B245A">
        <w:rPr>
          <w:rFonts w:ascii="Courier New" w:hAnsi="Courier New" w:cs="Courier New"/>
          <w:b/>
          <w:bCs/>
        </w:rPr>
        <w:tab/>
      </w:r>
      <w:r w:rsidRPr="005B245A">
        <w:rPr>
          <w:rFonts w:ascii="Courier New" w:hAnsi="Courier New" w:cs="Courier New"/>
          <w:b/>
          <w:bCs/>
        </w:rPr>
        <w:tab/>
      </w:r>
      <w:r w:rsidRPr="005B245A">
        <w:rPr>
          <w:rFonts w:ascii="Courier New" w:hAnsi="Courier New" w:cs="Courier New"/>
          <w:b/>
          <w:bCs/>
        </w:rPr>
        <w:tab/>
        <w:t>HttpMethod.GET, entity, String.class);</w:t>
      </w:r>
    </w:p>
    <w:p w14:paraId="1CB0082A"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835F1F9"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String expected = "{\"id\":\"Course1\",\"name\":\"Spring\",\"description\":\"10 Steps\",\"steps\":[\"Learn Maven\",\"Import Project\",\"First Example\",\"Second Example\"]}";</w:t>
      </w:r>
    </w:p>
    <w:p w14:paraId="3890B892"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3058E16"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b/>
          <w:bCs/>
        </w:rPr>
      </w:pP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b/>
          <w:bCs/>
        </w:rPr>
        <w:t>JSONAssert.assertEquals(expected, response.getBody(), true);</w:t>
      </w:r>
    </w:p>
    <w:p w14:paraId="27289BB0"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w:t>
      </w:r>
    </w:p>
    <w:p w14:paraId="5BE98388"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2867D505"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@Test</w:t>
      </w:r>
    </w:p>
    <w:p w14:paraId="3263E7C6"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public void addCourseTest() {</w:t>
      </w:r>
    </w:p>
    <w:p w14:paraId="3DBF714B"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Course course = new Course("Course1", "Spring", "10 Steps", Arrays</w:t>
      </w:r>
    </w:p>
    <w:p w14:paraId="746A2655"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rPr>
        <w:tab/>
        <w:t>.asList("Learn Maven", "Import Project", "First Example", "Second Example"));</w:t>
      </w:r>
    </w:p>
    <w:p w14:paraId="274D6DC9"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607988DE"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HttpEntity&lt;Course&gt; entity = new HttpEntity&lt;Course&gt;(course, headers);</w:t>
      </w:r>
    </w:p>
    <w:p w14:paraId="3184861D"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419DBBB"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ResponseEntity&lt;String&gt; response = restTemplate.exchange(createURLWithPort("/students/Student1/courses"),</w:t>
      </w:r>
    </w:p>
    <w:p w14:paraId="2F0F5C91"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rPr>
        <w:tab/>
      </w:r>
      <w:r w:rsidRPr="005B245A">
        <w:rPr>
          <w:rFonts w:ascii="Courier New" w:hAnsi="Courier New" w:cs="Courier New"/>
        </w:rPr>
        <w:tab/>
        <w:t>HttpMethod.POST, entity, String.class);</w:t>
      </w:r>
    </w:p>
    <w:p w14:paraId="7B5EF306"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049E30E8"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String actual = response.getHeaders().get(HttpHeaders.LOCATION).get(0);</w:t>
      </w:r>
    </w:p>
    <w:p w14:paraId="43C6F458"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4298B96C"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assertTrue(actual.contains("/students/Student1/courses/"));</w:t>
      </w:r>
    </w:p>
    <w:p w14:paraId="780E3BD3"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w:t>
      </w:r>
    </w:p>
    <w:p w14:paraId="5519F474"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p>
    <w:p w14:paraId="5FC3E812"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private String createURLWithPort(String uri) {</w:t>
      </w:r>
    </w:p>
    <w:p w14:paraId="79AAE3E3"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r>
      <w:r w:rsidRPr="005B245A">
        <w:rPr>
          <w:rFonts w:ascii="Courier New" w:hAnsi="Courier New" w:cs="Courier New"/>
        </w:rPr>
        <w:tab/>
        <w:t>return "http://localhost:" + port + uri;</w:t>
      </w:r>
    </w:p>
    <w:p w14:paraId="2BF56424"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ab/>
        <w:t>}</w:t>
      </w:r>
    </w:p>
    <w:p w14:paraId="000F897B" w14:textId="77777777" w:rsidR="00226623" w:rsidRPr="005B245A" w:rsidRDefault="00226623" w:rsidP="00226623">
      <w:pPr>
        <w:pBdr>
          <w:top w:val="single" w:sz="4" w:space="1" w:color="auto"/>
          <w:left w:val="single" w:sz="4" w:space="1" w:color="auto"/>
          <w:bottom w:val="single" w:sz="4" w:space="1" w:color="auto"/>
          <w:right w:val="single" w:sz="4" w:space="1" w:color="auto"/>
        </w:pBdr>
        <w:rPr>
          <w:rFonts w:ascii="Courier New" w:hAnsi="Courier New" w:cs="Courier New"/>
        </w:rPr>
      </w:pPr>
      <w:r w:rsidRPr="005B245A">
        <w:rPr>
          <w:rFonts w:ascii="Courier New" w:hAnsi="Courier New" w:cs="Courier New"/>
        </w:rPr>
        <w:t>}</w:t>
      </w:r>
    </w:p>
    <w:p w14:paraId="6F19E356" w14:textId="77777777" w:rsidR="00226623" w:rsidRDefault="00226623" w:rsidP="00226623"/>
    <w:p w14:paraId="4F33482A" w14:textId="77777777" w:rsidR="00226623" w:rsidRDefault="00226623" w:rsidP="00226623">
      <w:r>
        <w:t xml:space="preserve">Note: </w:t>
      </w:r>
    </w:p>
    <w:p w14:paraId="7D64465A" w14:textId="0E8B05C0" w:rsidR="00226623" w:rsidRDefault="00226623" w:rsidP="00226623">
      <w:pPr>
        <w:pStyle w:val="ListParagraph"/>
        <w:widowControl/>
        <w:numPr>
          <w:ilvl w:val="0"/>
          <w:numId w:val="38"/>
        </w:numPr>
        <w:tabs>
          <w:tab w:val="left" w:pos="406"/>
          <w:tab w:val="left" w:pos="720"/>
          <w:tab w:val="left" w:pos="1390"/>
          <w:tab w:val="left" w:pos="1673"/>
          <w:tab w:val="left" w:pos="3658"/>
        </w:tabs>
        <w:spacing w:before="0" w:after="0" w:line="240" w:lineRule="auto"/>
      </w:pPr>
      <w:r>
        <w:t>RA</w:t>
      </w:r>
      <w:r w:rsidR="006B2D4F">
        <w:t>N</w:t>
      </w:r>
      <w:r>
        <w:t>DO</w:t>
      </w:r>
      <w:r w:rsidR="006B2D4F">
        <w:t>M</w:t>
      </w:r>
      <w:r>
        <w:t>_PORT is for restTemplate to use port randomly</w:t>
      </w:r>
    </w:p>
    <w:p w14:paraId="0AEBD566" w14:textId="77777777" w:rsidR="00226623" w:rsidRDefault="00226623" w:rsidP="00226623">
      <w:pPr>
        <w:pStyle w:val="ListParagraph"/>
        <w:widowControl/>
        <w:numPr>
          <w:ilvl w:val="0"/>
          <w:numId w:val="38"/>
        </w:numPr>
        <w:tabs>
          <w:tab w:val="left" w:pos="406"/>
          <w:tab w:val="left" w:pos="720"/>
          <w:tab w:val="left" w:pos="1390"/>
          <w:tab w:val="left" w:pos="1673"/>
          <w:tab w:val="left" w:pos="3658"/>
        </w:tabs>
        <w:spacing w:before="0" w:after="0" w:line="240" w:lineRule="auto"/>
      </w:pPr>
      <w:r>
        <w:t>restTemplate is used to send request to and retrieve the response from the APIs</w:t>
      </w:r>
    </w:p>
    <w:p w14:paraId="14665059" w14:textId="27E610EA" w:rsidR="00226623" w:rsidRDefault="00226623" w:rsidP="00226623">
      <w:pPr>
        <w:pStyle w:val="ListParagraph"/>
        <w:widowControl/>
        <w:numPr>
          <w:ilvl w:val="0"/>
          <w:numId w:val="38"/>
        </w:numPr>
        <w:tabs>
          <w:tab w:val="left" w:pos="406"/>
          <w:tab w:val="left" w:pos="720"/>
          <w:tab w:val="left" w:pos="1390"/>
          <w:tab w:val="left" w:pos="1673"/>
          <w:tab w:val="left" w:pos="3658"/>
        </w:tabs>
        <w:spacing w:before="0" w:after="0" w:line="240" w:lineRule="auto"/>
      </w:pPr>
      <w:r>
        <w:lastRenderedPageBreak/>
        <w:t>assertEquals is used to validate the results</w:t>
      </w:r>
    </w:p>
    <w:p w14:paraId="342512D7" w14:textId="7F1C31B0" w:rsidR="00226623" w:rsidRDefault="00226623" w:rsidP="00226623"/>
    <w:p w14:paraId="0D5097E7" w14:textId="7C87B764" w:rsidR="00226623" w:rsidRDefault="00226623" w:rsidP="00226623"/>
    <w:p w14:paraId="67E02B91" w14:textId="17ACFACE" w:rsidR="00226623" w:rsidRDefault="00226623" w:rsidP="00226623">
      <w:r>
        <w:t xml:space="preserve">14. Run your test cases. </w:t>
      </w:r>
    </w:p>
    <w:p w14:paraId="1DF451CA" w14:textId="45387976" w:rsidR="00226623" w:rsidRDefault="00226623" w:rsidP="00226623"/>
    <w:p w14:paraId="40F26C61" w14:textId="33605128" w:rsidR="00226623" w:rsidRDefault="00226623" w:rsidP="00226623">
      <w:r>
        <w:t>14a. In STS, right click your test class, select “Run As” and click “Junit Test”:</w:t>
      </w:r>
    </w:p>
    <w:p w14:paraId="2F348F58" w14:textId="6E3CEC12" w:rsidR="00226623" w:rsidRDefault="006B2D4F" w:rsidP="00226623">
      <w:r>
        <w:rPr>
          <w:noProof/>
        </w:rPr>
        <w:drawing>
          <wp:anchor distT="0" distB="0" distL="114300" distR="114300" simplePos="0" relativeHeight="251717632" behindDoc="0" locked="0" layoutInCell="1" allowOverlap="1" wp14:anchorId="6F44594E" wp14:editId="5D60831D">
            <wp:simplePos x="0" y="0"/>
            <wp:positionH relativeFrom="column">
              <wp:posOffset>362292</wp:posOffset>
            </wp:positionH>
            <wp:positionV relativeFrom="paragraph">
              <wp:posOffset>254928</wp:posOffset>
            </wp:positionV>
            <wp:extent cx="5815584" cy="3977640"/>
            <wp:effectExtent l="0" t="0" r="0" b="3810"/>
            <wp:wrapTopAndBottom/>
            <wp:docPr id="15896110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815584" cy="3977640"/>
                    </a:xfrm>
                    <a:prstGeom prst="rect">
                      <a:avLst/>
                    </a:prstGeom>
                  </pic:spPr>
                </pic:pic>
              </a:graphicData>
            </a:graphic>
          </wp:anchor>
        </w:drawing>
      </w:r>
    </w:p>
    <w:p w14:paraId="0E6BEF19" w14:textId="7E75740E" w:rsidR="00226623" w:rsidRDefault="00226623" w:rsidP="00226623"/>
    <w:p w14:paraId="5DC05A89" w14:textId="6EFD3C88" w:rsidR="00226623" w:rsidRDefault="00226623" w:rsidP="006B2D4F"/>
    <w:p w14:paraId="375E2C69" w14:textId="4AD5EA81" w:rsidR="00226623" w:rsidRDefault="006B2D4F" w:rsidP="00226623">
      <w:r>
        <w:rPr>
          <w:noProof/>
        </w:rPr>
        <w:drawing>
          <wp:anchor distT="0" distB="0" distL="114300" distR="114300" simplePos="0" relativeHeight="251718656" behindDoc="0" locked="0" layoutInCell="1" allowOverlap="1" wp14:anchorId="6B381B89" wp14:editId="0B92295D">
            <wp:simplePos x="0" y="0"/>
            <wp:positionH relativeFrom="margin">
              <wp:align>center</wp:align>
            </wp:positionH>
            <wp:positionV relativeFrom="paragraph">
              <wp:posOffset>266700</wp:posOffset>
            </wp:positionV>
            <wp:extent cx="2532380" cy="1353185"/>
            <wp:effectExtent l="0" t="0" r="1270" b="0"/>
            <wp:wrapTopAndBottom/>
            <wp:docPr id="325130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2532380" cy="1353185"/>
                    </a:xfrm>
                    <a:prstGeom prst="rect">
                      <a:avLst/>
                    </a:prstGeom>
                  </pic:spPr>
                </pic:pic>
              </a:graphicData>
            </a:graphic>
          </wp:anchor>
        </w:drawing>
      </w:r>
      <w:r w:rsidR="00226623">
        <w:t>After the tests running, you should get the results:</w:t>
      </w:r>
    </w:p>
    <w:p w14:paraId="32DA8E8A" w14:textId="26F2AC65" w:rsidR="00226623" w:rsidRDefault="00226623" w:rsidP="00226623"/>
    <w:p w14:paraId="059B082C" w14:textId="15070EF8" w:rsidR="00226623" w:rsidRDefault="00226623" w:rsidP="00226623"/>
    <w:p w14:paraId="279530C4" w14:textId="77777777" w:rsidR="00226623" w:rsidRDefault="00226623" w:rsidP="00226623"/>
    <w:p w14:paraId="217C8C32" w14:textId="77777777" w:rsidR="00226623" w:rsidRDefault="00226623" w:rsidP="00226623"/>
    <w:p w14:paraId="421B2E75" w14:textId="77777777" w:rsidR="00226623" w:rsidRDefault="00226623" w:rsidP="00226623">
      <w:r>
        <w:t>14b. In command prompt, change directory to your project root, e.g.:</w:t>
      </w:r>
    </w:p>
    <w:p w14:paraId="27D2259B" w14:textId="77777777" w:rsidR="00226623" w:rsidRDefault="00226623" w:rsidP="00226623"/>
    <w:p w14:paraId="43F982C0" w14:textId="77777777" w:rsidR="00226623" w:rsidRPr="00B62373" w:rsidRDefault="00226623" w:rsidP="00226623">
      <w:pPr>
        <w:rPr>
          <w:rFonts w:ascii="Courier New" w:hAnsi="Courier New" w:cs="Courier New"/>
        </w:rPr>
      </w:pPr>
      <w:r w:rsidRPr="00B62373">
        <w:rPr>
          <w:rFonts w:ascii="Courier New" w:hAnsi="Courier New" w:cs="Courier New"/>
        </w:rPr>
        <w:t>C:\&gt;cd C:\java-ex\tdd-demo</w:t>
      </w:r>
    </w:p>
    <w:p w14:paraId="5619D89D" w14:textId="77777777" w:rsidR="00226623" w:rsidRDefault="00226623" w:rsidP="00226623"/>
    <w:p w14:paraId="3897E936" w14:textId="77777777" w:rsidR="00226623" w:rsidRDefault="00226623" w:rsidP="00226623">
      <w:r>
        <w:t>Type and run the following command:</w:t>
      </w:r>
    </w:p>
    <w:p w14:paraId="36DA7EDB" w14:textId="77777777" w:rsidR="00226623" w:rsidRDefault="00226623" w:rsidP="00226623"/>
    <w:p w14:paraId="774160E9" w14:textId="117E0C4E" w:rsidR="00226623" w:rsidRPr="00B62373" w:rsidRDefault="00226623" w:rsidP="00226623">
      <w:pPr>
        <w:rPr>
          <w:rFonts w:ascii="Courier New" w:hAnsi="Courier New" w:cs="Courier New"/>
        </w:rPr>
      </w:pPr>
      <w:r w:rsidRPr="00B62373">
        <w:rPr>
          <w:rFonts w:ascii="Courier New" w:hAnsi="Courier New" w:cs="Courier New"/>
        </w:rPr>
        <w:lastRenderedPageBreak/>
        <w:t>C:\java-ex\tdd-demo&gt;mvn test</w:t>
      </w:r>
    </w:p>
    <w:p w14:paraId="222FC42E" w14:textId="1C4DD6EA" w:rsidR="00226623" w:rsidRDefault="00226623" w:rsidP="00226623"/>
    <w:p w14:paraId="1D85E42B" w14:textId="1CC499AB" w:rsidR="00226623" w:rsidRDefault="006B2D4F" w:rsidP="00226623">
      <w:r>
        <w:rPr>
          <w:noProof/>
        </w:rPr>
        <w:drawing>
          <wp:anchor distT="0" distB="0" distL="114300" distR="114300" simplePos="0" relativeHeight="251719680" behindDoc="0" locked="0" layoutInCell="1" allowOverlap="1" wp14:anchorId="2D7B01D4" wp14:editId="3936FA9D">
            <wp:simplePos x="0" y="0"/>
            <wp:positionH relativeFrom="column">
              <wp:posOffset>556211</wp:posOffset>
            </wp:positionH>
            <wp:positionV relativeFrom="paragraph">
              <wp:posOffset>237051</wp:posOffset>
            </wp:positionV>
            <wp:extent cx="4764024" cy="1353312"/>
            <wp:effectExtent l="0" t="0" r="0" b="0"/>
            <wp:wrapTopAndBottom/>
            <wp:docPr id="1882296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4764024" cy="1353312"/>
                    </a:xfrm>
                    <a:prstGeom prst="rect">
                      <a:avLst/>
                    </a:prstGeom>
                  </pic:spPr>
                </pic:pic>
              </a:graphicData>
            </a:graphic>
          </wp:anchor>
        </w:drawing>
      </w:r>
      <w:r w:rsidR="00226623">
        <w:t>And you should get the following results:</w:t>
      </w:r>
    </w:p>
    <w:p w14:paraId="348EF5BA" w14:textId="0AEBE222" w:rsidR="00226623" w:rsidRDefault="00226623" w:rsidP="00226623"/>
    <w:p w14:paraId="6B75AB92" w14:textId="5EC3E8BE" w:rsidR="00226623" w:rsidRDefault="00226623" w:rsidP="00226623"/>
    <w:p w14:paraId="1C43F96D" w14:textId="79854E91" w:rsidR="00226623" w:rsidRDefault="00226623" w:rsidP="00226623"/>
    <w:p w14:paraId="76C487F6" w14:textId="5DB821E2" w:rsidR="00226623" w:rsidRDefault="00226623" w:rsidP="00226623">
      <w:r>
        <w:t>Note: we have 3 tests from previous steps plus the two tests from integration tests. There are 5 tests in total.</w:t>
      </w:r>
    </w:p>
    <w:p w14:paraId="6CA0DF80" w14:textId="7F414845" w:rsidR="00226623" w:rsidRDefault="00226623" w:rsidP="00226623"/>
    <w:p w14:paraId="72AB2A82" w14:textId="052C5B41" w:rsidR="00226623" w:rsidRDefault="00226623" w:rsidP="00226623"/>
    <w:p w14:paraId="2B8AA48E" w14:textId="4F5A468B" w:rsidR="00226623" w:rsidRDefault="00226623" w:rsidP="00226623"/>
    <w:p w14:paraId="00D7A1A6" w14:textId="77777777" w:rsidR="00226623" w:rsidRDefault="00226623" w:rsidP="00226623">
      <w:r>
        <w:t>Congratulations! Try this one in case you have problem with this exercise:</w:t>
      </w:r>
    </w:p>
    <w:p w14:paraId="6B610A69" w14:textId="3E1D6455" w:rsidR="00226623" w:rsidRDefault="00226623" w:rsidP="00226623"/>
    <w:p w14:paraId="5C219C30" w14:textId="77777777" w:rsidR="00226623" w:rsidRPr="00226623" w:rsidRDefault="00226623" w:rsidP="00226623"/>
    <w:p w14:paraId="2361B9A5" w14:textId="28D502C5" w:rsidR="00C23A36" w:rsidRPr="003F3743" w:rsidRDefault="00C23A36" w:rsidP="00C23A36"/>
    <w:p w14:paraId="771BB00D" w14:textId="6C1FC792" w:rsidR="00C23A36" w:rsidRDefault="00947AA8" w:rsidP="00C94A5C">
      <w:r w:rsidRPr="002A3E78">
        <w:object w:dxaOrig="2412" w:dyaOrig="816" w14:anchorId="2E1D6B06">
          <v:shape id="_x0000_i1026" type="#_x0000_t75" style="width:120.45pt;height:22.6pt" o:ole="">
            <v:imagedata r:id="rId49" o:title=""/>
          </v:shape>
          <o:OLEObject Type="Embed" ProgID="Package" ShapeID="_x0000_i1026" DrawAspect="Content" ObjectID="_1647680682" r:id="rId50"/>
        </w:object>
      </w:r>
    </w:p>
    <w:p w14:paraId="10F00D9A" w14:textId="510E569B" w:rsidR="00A17BC5" w:rsidRPr="003F3743" w:rsidRDefault="00A17BC5" w:rsidP="00C94A5C"/>
    <w:sectPr w:rsidR="00A17BC5" w:rsidRPr="003F3743" w:rsidSect="009343F5">
      <w:headerReference w:type="even" r:id="rId51"/>
      <w:headerReference w:type="default" r:id="rId52"/>
      <w:footerReference w:type="even" r:id="rId53"/>
      <w:footerReference w:type="default" r:id="rId54"/>
      <w:headerReference w:type="first" r:id="rId55"/>
      <w:footerReference w:type="first" r:id="rId56"/>
      <w:pgSz w:w="11900" w:h="16840"/>
      <w:pgMar w:top="2268" w:right="851" w:bottom="1134"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2C7ED" w14:textId="77777777" w:rsidR="00546316" w:rsidRDefault="00546316" w:rsidP="003D426D">
      <w:pPr>
        <w:spacing w:before="0" w:after="0" w:line="240" w:lineRule="auto"/>
      </w:pPr>
      <w:r>
        <w:separator/>
      </w:r>
    </w:p>
  </w:endnote>
  <w:endnote w:type="continuationSeparator" w:id="0">
    <w:p w14:paraId="36D882FB" w14:textId="77777777" w:rsidR="00546316" w:rsidRDefault="00546316" w:rsidP="003D426D">
      <w:pPr>
        <w:spacing w:before="0" w:after="0" w:line="240" w:lineRule="auto"/>
      </w:pPr>
      <w:r>
        <w:continuationSeparator/>
      </w:r>
    </w:p>
  </w:endnote>
  <w:endnote w:type="continuationNotice" w:id="1">
    <w:p w14:paraId="612D1787" w14:textId="77777777" w:rsidR="00546316" w:rsidRDefault="0054631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egular">
    <w:altName w:val="Arial"/>
    <w:panose1 w:val="00000000000000000000"/>
    <w:charset w:val="00"/>
    <w:family w:val="roman"/>
    <w:notTrueType/>
    <w:pitch w:val="default"/>
  </w:font>
  <w:font w:name="Arial Italic">
    <w:panose1 w:val="00000000000000000000"/>
    <w:charset w:val="00"/>
    <w:family w:val="roman"/>
    <w:notTrueType/>
    <w:pitch w:val="default"/>
  </w:font>
  <w:font w:name="Lucida Grande">
    <w:altName w:val="Calibr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5881" w14:textId="77777777" w:rsidR="00A8550B" w:rsidRDefault="00A855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CellMar>
        <w:left w:w="0" w:type="dxa"/>
        <w:right w:w="0" w:type="dxa"/>
      </w:tblCellMar>
      <w:tblLook w:val="04A0" w:firstRow="1" w:lastRow="0" w:firstColumn="1" w:lastColumn="0" w:noHBand="0" w:noVBand="1"/>
    </w:tblPr>
    <w:tblGrid>
      <w:gridCol w:w="4860"/>
      <w:gridCol w:w="5340"/>
    </w:tblGrid>
    <w:tr w:rsidR="00226623" w14:paraId="596A0AC5" w14:textId="77777777" w:rsidTr="009343F5">
      <w:trPr>
        <w:trHeight w:val="283"/>
      </w:trPr>
      <w:tc>
        <w:tcPr>
          <w:tcW w:w="4860" w:type="dxa"/>
          <w:vAlign w:val="bottom"/>
        </w:tcPr>
        <w:sdt>
          <w:sdtPr>
            <w:alias w:val="Titolo"/>
            <w:tag w:val=""/>
            <w:id w:val="-331142497"/>
            <w:dataBinding w:prefixMappings="xmlns:ns0='http://purl.org/dc/elements/1.1/' xmlns:ns1='http://schemas.openxmlformats.org/package/2006/metadata/core-properties' " w:xpath="/ns1:coreProperties[1]/ns0:title[1]" w:storeItemID="{6C3C8BC8-F283-45AE-878A-BAB7291924A1}"/>
            <w:text/>
          </w:sdtPr>
          <w:sdtEndPr/>
          <w:sdtContent>
            <w:p w14:paraId="3824EF7C" w14:textId="407FC6F6" w:rsidR="00226623" w:rsidRPr="001B6882" w:rsidRDefault="00226623" w:rsidP="001B6882">
              <w:pPr>
                <w:pStyle w:val="Footer"/>
              </w:pPr>
              <w:r w:rsidRPr="001B6882">
                <w:t xml:space="preserve">API </w:t>
              </w:r>
              <w:r>
                <w:t>Training Exercise</w:t>
              </w:r>
            </w:p>
          </w:sdtContent>
        </w:sdt>
        <w:p w14:paraId="3D78F228" w14:textId="3FA5EF0B" w:rsidR="00226623" w:rsidRPr="004806FF" w:rsidRDefault="00226623" w:rsidP="001B6882">
          <w:pPr>
            <w:pStyle w:val="Footer"/>
            <w:rPr>
              <w:lang w:val="en-US"/>
            </w:rPr>
          </w:pPr>
        </w:p>
      </w:tc>
      <w:tc>
        <w:tcPr>
          <w:tcW w:w="5340" w:type="dxa"/>
          <w:vAlign w:val="bottom"/>
        </w:tcPr>
        <w:p w14:paraId="63EEC0DF" w14:textId="77777777" w:rsidR="00226623" w:rsidRDefault="00226623" w:rsidP="00F60F35">
          <w:pPr>
            <w:pStyle w:val="Footer"/>
            <w:tabs>
              <w:tab w:val="clear" w:pos="4320"/>
            </w:tabs>
            <w:jc w:val="right"/>
          </w:pPr>
          <w:r w:rsidRPr="00442DCF">
            <w:fldChar w:fldCharType="begin"/>
          </w:r>
          <w:r w:rsidRPr="00442DCF">
            <w:instrText xml:space="preserve"> PAGE  \* LOWER </w:instrText>
          </w:r>
          <w:r w:rsidRPr="00442DCF">
            <w:fldChar w:fldCharType="separate"/>
          </w:r>
          <w:r>
            <w:rPr>
              <w:noProof/>
            </w:rPr>
            <w:t>2</w:t>
          </w:r>
          <w:r w:rsidRPr="00442DCF">
            <w:fldChar w:fldCharType="end"/>
          </w:r>
        </w:p>
      </w:tc>
    </w:tr>
  </w:tbl>
  <w:p w14:paraId="542C06A6" w14:textId="77777777" w:rsidR="00226623" w:rsidRPr="00F60F35" w:rsidRDefault="00226623" w:rsidP="00F60F35">
    <w:pPr>
      <w:pStyle w:val="interlinea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92E45" w14:textId="77777777" w:rsidR="00A8550B" w:rsidRDefault="00A85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C1879" w14:textId="77777777" w:rsidR="00546316" w:rsidRDefault="00546316" w:rsidP="003D426D">
      <w:pPr>
        <w:spacing w:before="0" w:after="0" w:line="240" w:lineRule="auto"/>
      </w:pPr>
      <w:r>
        <w:separator/>
      </w:r>
    </w:p>
  </w:footnote>
  <w:footnote w:type="continuationSeparator" w:id="0">
    <w:p w14:paraId="295AA3BE" w14:textId="77777777" w:rsidR="00546316" w:rsidRDefault="00546316" w:rsidP="003D426D">
      <w:pPr>
        <w:spacing w:before="0" w:after="0" w:line="240" w:lineRule="auto"/>
      </w:pPr>
      <w:r>
        <w:continuationSeparator/>
      </w:r>
    </w:p>
  </w:footnote>
  <w:footnote w:type="continuationNotice" w:id="1">
    <w:p w14:paraId="1942A774" w14:textId="77777777" w:rsidR="00546316" w:rsidRDefault="0054631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CB1F1" w14:textId="77777777" w:rsidR="00A8550B" w:rsidRDefault="00A8550B">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59FC" w14:textId="77777777" w:rsidR="00226623" w:rsidRDefault="00226623" w:rsidP="00EC4907">
    <w:pPr>
      <w:pStyle w:val="Header"/>
      <w:framePr w:hSpace="0" w:vSpace="0" w:wrap="auto" w:vAnchor="margin" w:yAlign="inline"/>
    </w:pPr>
    <w:r>
      <w:rPr>
        <w:noProof/>
        <w:lang w:val="en-US" w:eastAsia="en-US"/>
      </w:rPr>
      <w:drawing>
        <wp:anchor distT="0" distB="0" distL="114300" distR="114300" simplePos="0" relativeHeight="251658242" behindDoc="1" locked="1" layoutInCell="0" allowOverlap="1" wp14:anchorId="666F25F6" wp14:editId="3A0431AD">
          <wp:simplePos x="0" y="0"/>
          <wp:positionH relativeFrom="column">
            <wp:posOffset>5216525</wp:posOffset>
          </wp:positionH>
          <wp:positionV relativeFrom="page">
            <wp:posOffset>0</wp:posOffset>
          </wp:positionV>
          <wp:extent cx="1799590" cy="1439545"/>
          <wp:effectExtent l="0" t="0" r="0" b="8255"/>
          <wp:wrapNone/>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1">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4A0" w:firstRow="1" w:lastRow="0" w:firstColumn="1" w:lastColumn="0" w:noHBand="0" w:noVBand="1"/>
    </w:tblPr>
    <w:tblGrid>
      <w:gridCol w:w="425"/>
      <w:gridCol w:w="6955"/>
    </w:tblGrid>
    <w:tr w:rsidR="00226623" w14:paraId="7DCD306E" w14:textId="77777777" w:rsidTr="005C4216">
      <w:trPr>
        <w:cantSplit/>
        <w:trHeight w:hRule="exact" w:val="454"/>
      </w:trPr>
      <w:tc>
        <w:tcPr>
          <w:tcW w:w="425" w:type="dxa"/>
        </w:tcPr>
        <w:p w14:paraId="254463E1" w14:textId="77777777" w:rsidR="00226623" w:rsidRDefault="00226623" w:rsidP="00C94A5C">
          <w:pPr>
            <w:pStyle w:val="Header"/>
            <w:framePr w:hSpace="0" w:vSpace="0" w:wrap="auto" w:vAnchor="margin" w:yAlign="inline"/>
            <w:rPr>
              <w:noProof/>
            </w:rPr>
          </w:pPr>
          <w:bookmarkStart w:id="8" w:name="_Hlk37061821"/>
          <w:bookmarkStart w:id="9" w:name="_Hlk37062103"/>
          <w:bookmarkStart w:id="10" w:name="_Hlk37062104"/>
          <w:bookmarkStart w:id="11" w:name="_GoBack"/>
          <w:bookmarkEnd w:id="11"/>
          <w:r>
            <w:rPr>
              <w:noProof/>
              <w:lang w:val="en-US" w:eastAsia="en-US"/>
            </w:rPr>
            <w:drawing>
              <wp:anchor distT="0" distB="0" distL="114300" distR="114300" simplePos="0" relativeHeight="251658240" behindDoc="1" locked="0" layoutInCell="1" allowOverlap="1" wp14:anchorId="1891EA9B" wp14:editId="30E20BF5">
                <wp:simplePos x="0" y="0"/>
                <wp:positionH relativeFrom="column">
                  <wp:posOffset>-360045</wp:posOffset>
                </wp:positionH>
                <wp:positionV relativeFrom="paragraph">
                  <wp:posOffset>0</wp:posOffset>
                </wp:positionV>
                <wp:extent cx="360000" cy="2512800"/>
                <wp:effectExtent l="0" t="0" r="2540"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0" cy="2512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55" w:type="dxa"/>
        </w:tcPr>
        <w:p w14:paraId="4BB870D3" w14:textId="77777777" w:rsidR="00226623" w:rsidRPr="009A375A" w:rsidRDefault="00226623" w:rsidP="00C94A5C">
          <w:pPr>
            <w:pStyle w:val="GcoverGeneraliGroup"/>
          </w:pPr>
          <w:r>
            <w:rPr>
              <w:noProof/>
              <w:lang w:val="en-US" w:eastAsia="en-US"/>
            </w:rPr>
            <w:drawing>
              <wp:anchor distT="0" distB="0" distL="114300" distR="114300" simplePos="0" relativeHeight="251658241" behindDoc="1" locked="1" layoutInCell="0" allowOverlap="1" wp14:anchorId="3D6749C4" wp14:editId="47027E2E">
                <wp:simplePos x="0" y="0"/>
                <wp:positionH relativeFrom="column">
                  <wp:posOffset>5216525</wp:posOffset>
                </wp:positionH>
                <wp:positionV relativeFrom="page">
                  <wp:posOffset>0</wp:posOffset>
                </wp:positionV>
                <wp:extent cx="1800000" cy="1440000"/>
                <wp:effectExtent l="0" t="0" r="0" b="8255"/>
                <wp:wrapNone/>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2">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14:sizeRelH relativeFrom="page">
                  <wp14:pctWidth>0</wp14:pctWidth>
                </wp14:sizeRelH>
                <wp14:sizeRelV relativeFrom="page">
                  <wp14:pctHeight>0</wp14:pctHeight>
                </wp14:sizeRelV>
              </wp:anchor>
            </w:drawing>
          </w:r>
        </w:p>
      </w:tc>
    </w:tr>
    <w:tr w:rsidR="00226623" w:rsidRPr="006E47D9" w14:paraId="0DCFECED" w14:textId="77777777" w:rsidTr="005C4216">
      <w:trPr>
        <w:cantSplit/>
        <w:trHeight w:hRule="exact" w:val="3317"/>
      </w:trPr>
      <w:tc>
        <w:tcPr>
          <w:tcW w:w="425" w:type="dxa"/>
          <w:vMerge w:val="restart"/>
        </w:tcPr>
        <w:p w14:paraId="43C7EDBD" w14:textId="77777777" w:rsidR="00226623" w:rsidRDefault="00226623" w:rsidP="00C94A5C">
          <w:pPr>
            <w:pStyle w:val="Header"/>
            <w:framePr w:hSpace="0" w:vSpace="0" w:wrap="auto" w:vAnchor="margin" w:yAlign="inline"/>
          </w:pPr>
        </w:p>
      </w:tc>
      <w:tc>
        <w:tcPr>
          <w:tcW w:w="6955" w:type="dxa"/>
        </w:tcPr>
        <w:sdt>
          <w:sdtPr>
            <w:rPr>
              <w:lang w:val="en-US"/>
            </w:rPr>
            <w:alias w:val="Titolo"/>
            <w:tag w:val=""/>
            <w:id w:val="-172259696"/>
            <w:dataBinding w:prefixMappings="xmlns:ns0='http://purl.org/dc/elements/1.1/' xmlns:ns1='http://schemas.openxmlformats.org/package/2006/metadata/core-properties' " w:xpath="/ns1:coreProperties[1]/ns0:title[1]" w:storeItemID="{6C3C8BC8-F283-45AE-878A-BAB7291924A1}"/>
            <w:text/>
          </w:sdtPr>
          <w:sdtEndPr/>
          <w:sdtContent>
            <w:p w14:paraId="3D763CAE" w14:textId="1EFF3521" w:rsidR="00226623" w:rsidRPr="00967B61" w:rsidRDefault="00226623" w:rsidP="00C94A5C">
              <w:pPr>
                <w:pStyle w:val="GcoverTitle"/>
                <w:rPr>
                  <w:lang w:val="en-US"/>
                </w:rPr>
              </w:pPr>
              <w:r>
                <w:rPr>
                  <w:lang w:val="en-US"/>
                </w:rPr>
                <w:t>API Training Exercise</w:t>
              </w:r>
            </w:p>
          </w:sdtContent>
        </w:sdt>
        <w:p w14:paraId="4B39534D" w14:textId="77777777" w:rsidR="00226623" w:rsidRDefault="00226623" w:rsidP="00C94A5C">
          <w:pPr>
            <w:pStyle w:val="Gcoversubtitle"/>
            <w:rPr>
              <w:lang w:val="en-US"/>
            </w:rPr>
          </w:pPr>
        </w:p>
        <w:p w14:paraId="17C4CDC4" w14:textId="5E15886F" w:rsidR="00226623" w:rsidRDefault="00226623" w:rsidP="00C94A5C">
          <w:pPr>
            <w:pStyle w:val="Gcoversubtitle"/>
            <w:rPr>
              <w:lang w:val="en-US"/>
            </w:rPr>
          </w:pPr>
          <w:r>
            <w:rPr>
              <w:lang w:val="en-US"/>
            </w:rPr>
            <w:t xml:space="preserve">TDD Ver. 1.0 </w:t>
          </w:r>
        </w:p>
        <w:p w14:paraId="2238A6D0" w14:textId="77777777" w:rsidR="00226623" w:rsidRDefault="00226623" w:rsidP="00C94A5C">
          <w:pPr>
            <w:pStyle w:val="Gcoversubtitle"/>
            <w:rPr>
              <w:lang w:val="en-US"/>
            </w:rPr>
          </w:pPr>
        </w:p>
        <w:p w14:paraId="69C231F7" w14:textId="41721DAE" w:rsidR="00226623" w:rsidRDefault="00226623" w:rsidP="00C94A5C">
          <w:pPr>
            <w:pStyle w:val="Gcoversubtitle"/>
            <w:rPr>
              <w:lang w:val="en-US"/>
            </w:rPr>
          </w:pPr>
          <w:r>
            <w:rPr>
              <w:lang w:val="en-US"/>
            </w:rPr>
            <w:t>Apr 2020</w:t>
          </w:r>
        </w:p>
        <w:p w14:paraId="7C02ADBC" w14:textId="1B74A606" w:rsidR="00226623" w:rsidRPr="00967B61" w:rsidRDefault="00226623" w:rsidP="00C94A5C">
          <w:pPr>
            <w:pStyle w:val="Gcoversubtitle"/>
            <w:rPr>
              <w:b/>
              <w:lang w:val="en-US"/>
            </w:rPr>
          </w:pPr>
        </w:p>
      </w:tc>
    </w:tr>
    <w:tr w:rsidR="00226623" w14:paraId="5C88FEA2" w14:textId="77777777" w:rsidTr="005C4216">
      <w:trPr>
        <w:cantSplit/>
        <w:trHeight w:hRule="exact" w:val="363"/>
      </w:trPr>
      <w:tc>
        <w:tcPr>
          <w:tcW w:w="425" w:type="dxa"/>
          <w:vMerge/>
        </w:tcPr>
        <w:p w14:paraId="7CC0FBAA" w14:textId="77777777" w:rsidR="00226623" w:rsidRPr="00967B61" w:rsidRDefault="00226623" w:rsidP="00C94A5C">
          <w:pPr>
            <w:pStyle w:val="Header"/>
            <w:framePr w:hSpace="0" w:vSpace="0" w:wrap="auto" w:vAnchor="margin" w:yAlign="inline"/>
            <w:rPr>
              <w:lang w:val="en-US"/>
            </w:rPr>
          </w:pPr>
        </w:p>
      </w:tc>
      <w:tc>
        <w:tcPr>
          <w:tcW w:w="6955" w:type="dxa"/>
        </w:tcPr>
        <w:p w14:paraId="1283921C" w14:textId="77777777" w:rsidR="00226623" w:rsidRDefault="00226623" w:rsidP="00C94A5C">
          <w:pPr>
            <w:pStyle w:val="Gcoverwebsitesite"/>
          </w:pPr>
          <w:r>
            <w:t>generali.com</w:t>
          </w:r>
        </w:p>
      </w:tc>
    </w:tr>
    <w:bookmarkEnd w:id="8"/>
    <w:bookmarkEnd w:id="9"/>
    <w:bookmarkEnd w:id="10"/>
  </w:tbl>
  <w:p w14:paraId="0E9D6B1D" w14:textId="77777777" w:rsidR="00226623" w:rsidRPr="00967B61" w:rsidRDefault="00226623" w:rsidP="00967B61">
    <w:pPr>
      <w:pStyle w:val="Header"/>
      <w:framePr w:hSpace="0" w:vSpace="0" w:wrap="auto" w:vAnchor="margin" w:yAlign="in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1" w15:restartNumberingAfterBreak="0">
    <w:nsid w:val="009745F8"/>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03FBB"/>
    <w:multiLevelType w:val="hybridMultilevel"/>
    <w:tmpl w:val="0EF6761C"/>
    <w:lvl w:ilvl="0" w:tplc="ACCA344A">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00FB4"/>
    <w:multiLevelType w:val="hybridMultilevel"/>
    <w:tmpl w:val="A8E4C398"/>
    <w:lvl w:ilvl="0" w:tplc="20DC21A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C097052"/>
    <w:multiLevelType w:val="hybridMultilevel"/>
    <w:tmpl w:val="2E12D5FA"/>
    <w:lvl w:ilvl="0" w:tplc="5F78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FF43AB"/>
    <w:multiLevelType w:val="hybridMultilevel"/>
    <w:tmpl w:val="6C601C40"/>
    <w:lvl w:ilvl="0" w:tplc="53D6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DF31CE"/>
    <w:multiLevelType w:val="hybridMultilevel"/>
    <w:tmpl w:val="45EE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F7D04"/>
    <w:multiLevelType w:val="hybridMultilevel"/>
    <w:tmpl w:val="31A85FD8"/>
    <w:lvl w:ilvl="0" w:tplc="3BE8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225375"/>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1155B"/>
    <w:multiLevelType w:val="hybridMultilevel"/>
    <w:tmpl w:val="276CBFB8"/>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6FD7E42"/>
    <w:multiLevelType w:val="multilevel"/>
    <w:tmpl w:val="DCA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E7172"/>
    <w:multiLevelType w:val="hybridMultilevel"/>
    <w:tmpl w:val="BD142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45962"/>
    <w:multiLevelType w:val="multilevel"/>
    <w:tmpl w:val="9CB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70C39"/>
    <w:multiLevelType w:val="hybridMultilevel"/>
    <w:tmpl w:val="02361E3C"/>
    <w:lvl w:ilvl="0" w:tplc="7E40E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DE110D"/>
    <w:multiLevelType w:val="hybridMultilevel"/>
    <w:tmpl w:val="0A9A1CF2"/>
    <w:lvl w:ilvl="0" w:tplc="BF2C8E7E">
      <w:start w:val="1"/>
      <w:numFmt w:val="bullet"/>
      <w:pStyle w:val="textbullet"/>
      <w:lvlText w:val=""/>
      <w:lvlJc w:val="left"/>
      <w:pPr>
        <w:ind w:left="720" w:hanging="360"/>
      </w:pPr>
      <w:rPr>
        <w:rFonts w:ascii="Symbol" w:hAnsi="Symbol" w:hint="default"/>
        <w:color w:val="BD2027"/>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201786"/>
    <w:multiLevelType w:val="hybridMultilevel"/>
    <w:tmpl w:val="ED9623A0"/>
    <w:lvl w:ilvl="0" w:tplc="AEEAE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F11F5"/>
    <w:multiLevelType w:val="hybridMultilevel"/>
    <w:tmpl w:val="F1D04DA6"/>
    <w:lvl w:ilvl="0" w:tplc="0EA2B9B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42253D3C"/>
    <w:multiLevelType w:val="hybridMultilevel"/>
    <w:tmpl w:val="F252D9DE"/>
    <w:lvl w:ilvl="0" w:tplc="981E46AE">
      <w:start w:val="1"/>
      <w:numFmt w:val="bullet"/>
      <w:pStyle w:val="Tabletxt2leve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315C62"/>
    <w:multiLevelType w:val="hybridMultilevel"/>
    <w:tmpl w:val="DC229C5C"/>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459E712F"/>
    <w:multiLevelType w:val="hybridMultilevel"/>
    <w:tmpl w:val="F4D29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F629C1"/>
    <w:multiLevelType w:val="hybridMultilevel"/>
    <w:tmpl w:val="4DF0787A"/>
    <w:lvl w:ilvl="0" w:tplc="8354C8A8">
      <w:start w:val="1"/>
      <w:numFmt w:val="bullet"/>
      <w:pStyle w:val="tabletxt3levelbullet"/>
      <w:lvlText w:val="-"/>
      <w:lvlJc w:val="left"/>
      <w:pPr>
        <w:ind w:left="720" w:hanging="360"/>
      </w:pPr>
      <w:rPr>
        <w:rFonts w:ascii="Arial" w:hAnsi="Aria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88575D"/>
    <w:multiLevelType w:val="hybridMultilevel"/>
    <w:tmpl w:val="BC629524"/>
    <w:lvl w:ilvl="0" w:tplc="0E505FEE">
      <w:start w:val="1"/>
      <w:numFmt w:val="bullet"/>
      <w:pStyle w:val="BulletLevel5"/>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375E4F"/>
    <w:multiLevelType w:val="multilevel"/>
    <w:tmpl w:val="2C1EF55E"/>
    <w:lvl w:ilvl="0">
      <w:start w:val="1"/>
      <w:numFmt w:val="decimal"/>
      <w:pStyle w:val="Heading1"/>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B643B27"/>
    <w:multiLevelType w:val="multilevel"/>
    <w:tmpl w:val="250A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914CF5"/>
    <w:multiLevelType w:val="multilevel"/>
    <w:tmpl w:val="21C6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B2CB9"/>
    <w:multiLevelType w:val="multilevel"/>
    <w:tmpl w:val="BDCC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F72E1A"/>
    <w:multiLevelType w:val="hybridMultilevel"/>
    <w:tmpl w:val="9EDE589C"/>
    <w:lvl w:ilvl="0" w:tplc="F3800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CF6345D"/>
    <w:multiLevelType w:val="hybridMultilevel"/>
    <w:tmpl w:val="C87A8F3C"/>
    <w:lvl w:ilvl="0" w:tplc="173CE1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5"/>
  </w:num>
  <w:num w:numId="4">
    <w:abstractNumId w:val="23"/>
  </w:num>
  <w:num w:numId="5">
    <w:abstractNumId w:val="8"/>
  </w:num>
  <w:num w:numId="6">
    <w:abstractNumId w:val="22"/>
  </w:num>
  <w:num w:numId="7">
    <w:abstractNumId w:val="0"/>
  </w:num>
  <w:num w:numId="8">
    <w:abstractNumId w:val="20"/>
  </w:num>
  <w:num w:numId="9">
    <w:abstractNumId w:val="17"/>
  </w:num>
  <w:num w:numId="10">
    <w:abstractNumId w:val="4"/>
  </w:num>
  <w:num w:numId="11">
    <w:abstractNumId w:val="6"/>
  </w:num>
  <w:num w:numId="12">
    <w:abstractNumId w:val="27"/>
  </w:num>
  <w:num w:numId="13">
    <w:abstractNumId w:val="14"/>
  </w:num>
  <w:num w:numId="14">
    <w:abstractNumId w:val="5"/>
  </w:num>
  <w:num w:numId="15">
    <w:abstractNumId w:val="7"/>
  </w:num>
  <w:num w:numId="16">
    <w:abstractNumId w:val="10"/>
  </w:num>
  <w:num w:numId="17">
    <w:abstractNumId w:val="3"/>
  </w:num>
  <w:num w:numId="18">
    <w:abstractNumId w:val="19"/>
  </w:num>
  <w:num w:numId="19">
    <w:abstractNumId w:val="13"/>
  </w:num>
  <w:num w:numId="20">
    <w:abstractNumId w:val="26"/>
  </w:num>
  <w:num w:numId="21">
    <w:abstractNumId w:val="25"/>
  </w:num>
  <w:num w:numId="22">
    <w:abstractNumId w:val="24"/>
  </w:num>
  <w:num w:numId="23">
    <w:abstractNumId w:val="11"/>
  </w:num>
  <w:num w:numId="24">
    <w:abstractNumId w:val="9"/>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1"/>
  </w:num>
  <w:num w:numId="32">
    <w:abstractNumId w:val="23"/>
  </w:num>
  <w:num w:numId="33">
    <w:abstractNumId w:val="23"/>
  </w:num>
  <w:num w:numId="34">
    <w:abstractNumId w:val="12"/>
  </w:num>
  <w:num w:numId="35">
    <w:abstractNumId w:val="2"/>
  </w:num>
  <w:num w:numId="36">
    <w:abstractNumId w:val="23"/>
  </w:num>
  <w:num w:numId="37">
    <w:abstractNumId w:val="16"/>
  </w:num>
  <w:num w:numId="38">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69"/>
    <w:rsid w:val="00000A7F"/>
    <w:rsid w:val="0000635F"/>
    <w:rsid w:val="000078DA"/>
    <w:rsid w:val="00012EBE"/>
    <w:rsid w:val="00016ED4"/>
    <w:rsid w:val="000171F7"/>
    <w:rsid w:val="00030CBD"/>
    <w:rsid w:val="0003157C"/>
    <w:rsid w:val="0003162F"/>
    <w:rsid w:val="00031698"/>
    <w:rsid w:val="00052708"/>
    <w:rsid w:val="00052EED"/>
    <w:rsid w:val="00061202"/>
    <w:rsid w:val="000633BF"/>
    <w:rsid w:val="00071F47"/>
    <w:rsid w:val="00082674"/>
    <w:rsid w:val="00090452"/>
    <w:rsid w:val="00090AC2"/>
    <w:rsid w:val="0009155A"/>
    <w:rsid w:val="000A456E"/>
    <w:rsid w:val="000A5B8E"/>
    <w:rsid w:val="000B3FD8"/>
    <w:rsid w:val="000B6700"/>
    <w:rsid w:val="000C114B"/>
    <w:rsid w:val="000C234D"/>
    <w:rsid w:val="000C2A3E"/>
    <w:rsid w:val="000C38B5"/>
    <w:rsid w:val="000C4EE3"/>
    <w:rsid w:val="000D6F7D"/>
    <w:rsid w:val="000D7CBD"/>
    <w:rsid w:val="000E13DA"/>
    <w:rsid w:val="000E5F91"/>
    <w:rsid w:val="000E6FC5"/>
    <w:rsid w:val="000F1C34"/>
    <w:rsid w:val="000F45C0"/>
    <w:rsid w:val="000F71FE"/>
    <w:rsid w:val="000F7A73"/>
    <w:rsid w:val="00101A56"/>
    <w:rsid w:val="00103B62"/>
    <w:rsid w:val="001055A9"/>
    <w:rsid w:val="00107224"/>
    <w:rsid w:val="00107993"/>
    <w:rsid w:val="00110245"/>
    <w:rsid w:val="00110BC7"/>
    <w:rsid w:val="001179E7"/>
    <w:rsid w:val="001212BA"/>
    <w:rsid w:val="00123D7E"/>
    <w:rsid w:val="00124703"/>
    <w:rsid w:val="001268CD"/>
    <w:rsid w:val="001312F8"/>
    <w:rsid w:val="001353AF"/>
    <w:rsid w:val="0013641B"/>
    <w:rsid w:val="00137490"/>
    <w:rsid w:val="00141DD5"/>
    <w:rsid w:val="00142E09"/>
    <w:rsid w:val="00144593"/>
    <w:rsid w:val="00146042"/>
    <w:rsid w:val="001544B7"/>
    <w:rsid w:val="001605C2"/>
    <w:rsid w:val="00161B79"/>
    <w:rsid w:val="00170335"/>
    <w:rsid w:val="00173CB8"/>
    <w:rsid w:val="00180AD0"/>
    <w:rsid w:val="0018462B"/>
    <w:rsid w:val="00185BC0"/>
    <w:rsid w:val="0019399E"/>
    <w:rsid w:val="001A74A9"/>
    <w:rsid w:val="001A7BBA"/>
    <w:rsid w:val="001B3C87"/>
    <w:rsid w:val="001B4EC4"/>
    <w:rsid w:val="001B6882"/>
    <w:rsid w:val="001C7992"/>
    <w:rsid w:val="001D0616"/>
    <w:rsid w:val="001D544A"/>
    <w:rsid w:val="001E0070"/>
    <w:rsid w:val="001E4217"/>
    <w:rsid w:val="001E4D73"/>
    <w:rsid w:val="001E51C4"/>
    <w:rsid w:val="001E754B"/>
    <w:rsid w:val="001F00B1"/>
    <w:rsid w:val="001F0FD5"/>
    <w:rsid w:val="001F53E4"/>
    <w:rsid w:val="001F5C19"/>
    <w:rsid w:val="001F7D75"/>
    <w:rsid w:val="00200D51"/>
    <w:rsid w:val="00205674"/>
    <w:rsid w:val="00206BBF"/>
    <w:rsid w:val="00207C7E"/>
    <w:rsid w:val="0021139A"/>
    <w:rsid w:val="00222CDE"/>
    <w:rsid w:val="00223EF9"/>
    <w:rsid w:val="0022471C"/>
    <w:rsid w:val="00226623"/>
    <w:rsid w:val="00231E69"/>
    <w:rsid w:val="002327B2"/>
    <w:rsid w:val="002360CE"/>
    <w:rsid w:val="00236510"/>
    <w:rsid w:val="00240920"/>
    <w:rsid w:val="00242E0F"/>
    <w:rsid w:val="00244EA1"/>
    <w:rsid w:val="00246E8E"/>
    <w:rsid w:val="00247CE6"/>
    <w:rsid w:val="00253116"/>
    <w:rsid w:val="00255E9A"/>
    <w:rsid w:val="00256BE9"/>
    <w:rsid w:val="002624B0"/>
    <w:rsid w:val="00267141"/>
    <w:rsid w:val="00276F05"/>
    <w:rsid w:val="002830C7"/>
    <w:rsid w:val="00283969"/>
    <w:rsid w:val="00286E83"/>
    <w:rsid w:val="002928DD"/>
    <w:rsid w:val="002930B4"/>
    <w:rsid w:val="00297784"/>
    <w:rsid w:val="002A6D29"/>
    <w:rsid w:val="002A7E60"/>
    <w:rsid w:val="002C0F77"/>
    <w:rsid w:val="002C2A2C"/>
    <w:rsid w:val="002C36AE"/>
    <w:rsid w:val="002D2B31"/>
    <w:rsid w:val="002D45E9"/>
    <w:rsid w:val="002E2648"/>
    <w:rsid w:val="002E73D8"/>
    <w:rsid w:val="002F62D6"/>
    <w:rsid w:val="00301243"/>
    <w:rsid w:val="00302A36"/>
    <w:rsid w:val="0030462F"/>
    <w:rsid w:val="003145B8"/>
    <w:rsid w:val="00315100"/>
    <w:rsid w:val="0031519E"/>
    <w:rsid w:val="00317359"/>
    <w:rsid w:val="0032160E"/>
    <w:rsid w:val="00324C76"/>
    <w:rsid w:val="00325022"/>
    <w:rsid w:val="00331C2D"/>
    <w:rsid w:val="0033374B"/>
    <w:rsid w:val="00334B12"/>
    <w:rsid w:val="00342E98"/>
    <w:rsid w:val="003470D9"/>
    <w:rsid w:val="00351C66"/>
    <w:rsid w:val="00355F54"/>
    <w:rsid w:val="00362EA7"/>
    <w:rsid w:val="0036381D"/>
    <w:rsid w:val="00366E0B"/>
    <w:rsid w:val="003723ED"/>
    <w:rsid w:val="00373F44"/>
    <w:rsid w:val="00375279"/>
    <w:rsid w:val="003759C1"/>
    <w:rsid w:val="00375F89"/>
    <w:rsid w:val="00376528"/>
    <w:rsid w:val="00377B3A"/>
    <w:rsid w:val="00387F71"/>
    <w:rsid w:val="00392482"/>
    <w:rsid w:val="003A56A1"/>
    <w:rsid w:val="003B001A"/>
    <w:rsid w:val="003B4F7A"/>
    <w:rsid w:val="003B54AD"/>
    <w:rsid w:val="003C3586"/>
    <w:rsid w:val="003C3909"/>
    <w:rsid w:val="003C3A96"/>
    <w:rsid w:val="003C6456"/>
    <w:rsid w:val="003C66C1"/>
    <w:rsid w:val="003C67A5"/>
    <w:rsid w:val="003D2822"/>
    <w:rsid w:val="003D426D"/>
    <w:rsid w:val="003D43E2"/>
    <w:rsid w:val="003D5DF7"/>
    <w:rsid w:val="003E2DEB"/>
    <w:rsid w:val="003E48FE"/>
    <w:rsid w:val="003E612B"/>
    <w:rsid w:val="003E6CD7"/>
    <w:rsid w:val="003F3743"/>
    <w:rsid w:val="003F757B"/>
    <w:rsid w:val="00404A21"/>
    <w:rsid w:val="00405D03"/>
    <w:rsid w:val="00410978"/>
    <w:rsid w:val="00414840"/>
    <w:rsid w:val="00415AC0"/>
    <w:rsid w:val="004173DC"/>
    <w:rsid w:val="00423288"/>
    <w:rsid w:val="00425A3D"/>
    <w:rsid w:val="004412C2"/>
    <w:rsid w:val="00446C1D"/>
    <w:rsid w:val="004504EB"/>
    <w:rsid w:val="0045302A"/>
    <w:rsid w:val="00453D35"/>
    <w:rsid w:val="00453FDA"/>
    <w:rsid w:val="004601E5"/>
    <w:rsid w:val="0046126D"/>
    <w:rsid w:val="00461536"/>
    <w:rsid w:val="0046155C"/>
    <w:rsid w:val="004663B2"/>
    <w:rsid w:val="004775A5"/>
    <w:rsid w:val="00480406"/>
    <w:rsid w:val="004806FF"/>
    <w:rsid w:val="00481FCE"/>
    <w:rsid w:val="004902FC"/>
    <w:rsid w:val="004919B5"/>
    <w:rsid w:val="00492292"/>
    <w:rsid w:val="00493271"/>
    <w:rsid w:val="00494648"/>
    <w:rsid w:val="004A6C4A"/>
    <w:rsid w:val="004B217C"/>
    <w:rsid w:val="004B46E3"/>
    <w:rsid w:val="004B4774"/>
    <w:rsid w:val="004B4E09"/>
    <w:rsid w:val="004B6054"/>
    <w:rsid w:val="004C084B"/>
    <w:rsid w:val="004C0D01"/>
    <w:rsid w:val="004C12FD"/>
    <w:rsid w:val="004C589B"/>
    <w:rsid w:val="004C5B62"/>
    <w:rsid w:val="004D196B"/>
    <w:rsid w:val="004D2424"/>
    <w:rsid w:val="004D2D97"/>
    <w:rsid w:val="004D5CE2"/>
    <w:rsid w:val="004E0B97"/>
    <w:rsid w:val="004E130D"/>
    <w:rsid w:val="004E18A1"/>
    <w:rsid w:val="004E5C25"/>
    <w:rsid w:val="004E7340"/>
    <w:rsid w:val="004F4267"/>
    <w:rsid w:val="004F4E05"/>
    <w:rsid w:val="004F5904"/>
    <w:rsid w:val="004F5F7E"/>
    <w:rsid w:val="005053E8"/>
    <w:rsid w:val="0050612D"/>
    <w:rsid w:val="00506E95"/>
    <w:rsid w:val="00514F64"/>
    <w:rsid w:val="00516302"/>
    <w:rsid w:val="005172FC"/>
    <w:rsid w:val="00520036"/>
    <w:rsid w:val="0052317F"/>
    <w:rsid w:val="00523D25"/>
    <w:rsid w:val="00525BC5"/>
    <w:rsid w:val="005310C4"/>
    <w:rsid w:val="00534CCA"/>
    <w:rsid w:val="005438D2"/>
    <w:rsid w:val="00544656"/>
    <w:rsid w:val="00544D92"/>
    <w:rsid w:val="00546316"/>
    <w:rsid w:val="0055272E"/>
    <w:rsid w:val="00553C2C"/>
    <w:rsid w:val="0056329E"/>
    <w:rsid w:val="00576282"/>
    <w:rsid w:val="00585D8D"/>
    <w:rsid w:val="0058614B"/>
    <w:rsid w:val="00591803"/>
    <w:rsid w:val="00597AAC"/>
    <w:rsid w:val="005A0ACF"/>
    <w:rsid w:val="005A3B32"/>
    <w:rsid w:val="005B00FC"/>
    <w:rsid w:val="005C4216"/>
    <w:rsid w:val="005C703A"/>
    <w:rsid w:val="005D0874"/>
    <w:rsid w:val="005D328F"/>
    <w:rsid w:val="005D7B62"/>
    <w:rsid w:val="005F30C8"/>
    <w:rsid w:val="00605861"/>
    <w:rsid w:val="00615637"/>
    <w:rsid w:val="00623B6D"/>
    <w:rsid w:val="00623E17"/>
    <w:rsid w:val="00624757"/>
    <w:rsid w:val="006259DB"/>
    <w:rsid w:val="00630F1F"/>
    <w:rsid w:val="00631EDB"/>
    <w:rsid w:val="00634B6D"/>
    <w:rsid w:val="00645C4C"/>
    <w:rsid w:val="00653375"/>
    <w:rsid w:val="006535CB"/>
    <w:rsid w:val="00656B90"/>
    <w:rsid w:val="00656E4C"/>
    <w:rsid w:val="00665330"/>
    <w:rsid w:val="00667B32"/>
    <w:rsid w:val="006701A2"/>
    <w:rsid w:val="00671525"/>
    <w:rsid w:val="0067255C"/>
    <w:rsid w:val="00674109"/>
    <w:rsid w:val="0067605D"/>
    <w:rsid w:val="00676AA1"/>
    <w:rsid w:val="00683915"/>
    <w:rsid w:val="00685FEA"/>
    <w:rsid w:val="00693877"/>
    <w:rsid w:val="006A14A6"/>
    <w:rsid w:val="006A5DD8"/>
    <w:rsid w:val="006B2D4F"/>
    <w:rsid w:val="006B42B7"/>
    <w:rsid w:val="006C6AD0"/>
    <w:rsid w:val="006C6BB5"/>
    <w:rsid w:val="006C6C59"/>
    <w:rsid w:val="006D2357"/>
    <w:rsid w:val="006E47D9"/>
    <w:rsid w:val="006F1079"/>
    <w:rsid w:val="006F4F00"/>
    <w:rsid w:val="006F51CB"/>
    <w:rsid w:val="00710E04"/>
    <w:rsid w:val="00712A60"/>
    <w:rsid w:val="00713E86"/>
    <w:rsid w:val="00714A32"/>
    <w:rsid w:val="007154E4"/>
    <w:rsid w:val="00721566"/>
    <w:rsid w:val="007258D7"/>
    <w:rsid w:val="007361A2"/>
    <w:rsid w:val="00737175"/>
    <w:rsid w:val="00737B12"/>
    <w:rsid w:val="007402FE"/>
    <w:rsid w:val="0074070B"/>
    <w:rsid w:val="0074324F"/>
    <w:rsid w:val="00743D78"/>
    <w:rsid w:val="00744415"/>
    <w:rsid w:val="00746D3D"/>
    <w:rsid w:val="007476DA"/>
    <w:rsid w:val="00756871"/>
    <w:rsid w:val="00760978"/>
    <w:rsid w:val="00760B6A"/>
    <w:rsid w:val="0076209F"/>
    <w:rsid w:val="00763F83"/>
    <w:rsid w:val="007718FD"/>
    <w:rsid w:val="0077332F"/>
    <w:rsid w:val="0077429D"/>
    <w:rsid w:val="00776A54"/>
    <w:rsid w:val="00784B79"/>
    <w:rsid w:val="00787947"/>
    <w:rsid w:val="00791DC9"/>
    <w:rsid w:val="007978FE"/>
    <w:rsid w:val="007A3C24"/>
    <w:rsid w:val="007B1F04"/>
    <w:rsid w:val="007B621A"/>
    <w:rsid w:val="007C4396"/>
    <w:rsid w:val="007C6F26"/>
    <w:rsid w:val="007D0DE7"/>
    <w:rsid w:val="007D2090"/>
    <w:rsid w:val="007D26EE"/>
    <w:rsid w:val="007D6542"/>
    <w:rsid w:val="007E0D0A"/>
    <w:rsid w:val="007E26F1"/>
    <w:rsid w:val="007E28F3"/>
    <w:rsid w:val="007E5FAE"/>
    <w:rsid w:val="007E6189"/>
    <w:rsid w:val="007F7AE8"/>
    <w:rsid w:val="008006AD"/>
    <w:rsid w:val="008015CF"/>
    <w:rsid w:val="008024B5"/>
    <w:rsid w:val="008034DF"/>
    <w:rsid w:val="00804A58"/>
    <w:rsid w:val="00805669"/>
    <w:rsid w:val="00812C12"/>
    <w:rsid w:val="00822805"/>
    <w:rsid w:val="00823360"/>
    <w:rsid w:val="00823637"/>
    <w:rsid w:val="00823C3D"/>
    <w:rsid w:val="00826784"/>
    <w:rsid w:val="00833506"/>
    <w:rsid w:val="008347F6"/>
    <w:rsid w:val="00844032"/>
    <w:rsid w:val="00844DF6"/>
    <w:rsid w:val="008450BC"/>
    <w:rsid w:val="008470C6"/>
    <w:rsid w:val="00850959"/>
    <w:rsid w:val="00850BA5"/>
    <w:rsid w:val="00851F39"/>
    <w:rsid w:val="0085421D"/>
    <w:rsid w:val="008642AB"/>
    <w:rsid w:val="00867BBF"/>
    <w:rsid w:val="00870E76"/>
    <w:rsid w:val="00880799"/>
    <w:rsid w:val="008858C6"/>
    <w:rsid w:val="00892A04"/>
    <w:rsid w:val="00895CC2"/>
    <w:rsid w:val="00896F73"/>
    <w:rsid w:val="00897531"/>
    <w:rsid w:val="008A56B9"/>
    <w:rsid w:val="008A572C"/>
    <w:rsid w:val="008B2569"/>
    <w:rsid w:val="008B3E3A"/>
    <w:rsid w:val="008C0BAC"/>
    <w:rsid w:val="008C2EC6"/>
    <w:rsid w:val="008C421E"/>
    <w:rsid w:val="008C4BC2"/>
    <w:rsid w:val="008C61E5"/>
    <w:rsid w:val="008C666A"/>
    <w:rsid w:val="008C7A5F"/>
    <w:rsid w:val="008E39B5"/>
    <w:rsid w:val="008E49D3"/>
    <w:rsid w:val="008E501E"/>
    <w:rsid w:val="008E65BF"/>
    <w:rsid w:val="008F380C"/>
    <w:rsid w:val="009027B2"/>
    <w:rsid w:val="00903EFE"/>
    <w:rsid w:val="00904786"/>
    <w:rsid w:val="009074A5"/>
    <w:rsid w:val="009108F6"/>
    <w:rsid w:val="0091230A"/>
    <w:rsid w:val="009213CB"/>
    <w:rsid w:val="00922885"/>
    <w:rsid w:val="0092371F"/>
    <w:rsid w:val="00926100"/>
    <w:rsid w:val="00930FE3"/>
    <w:rsid w:val="009318FC"/>
    <w:rsid w:val="00931961"/>
    <w:rsid w:val="00933341"/>
    <w:rsid w:val="009343F5"/>
    <w:rsid w:val="00934E07"/>
    <w:rsid w:val="00935524"/>
    <w:rsid w:val="00947AA8"/>
    <w:rsid w:val="0095294A"/>
    <w:rsid w:val="0096095E"/>
    <w:rsid w:val="00961568"/>
    <w:rsid w:val="00962B76"/>
    <w:rsid w:val="009657E4"/>
    <w:rsid w:val="00967B61"/>
    <w:rsid w:val="0097038E"/>
    <w:rsid w:val="00976A5D"/>
    <w:rsid w:val="00980892"/>
    <w:rsid w:val="00981E2D"/>
    <w:rsid w:val="00983A6C"/>
    <w:rsid w:val="00986AE2"/>
    <w:rsid w:val="00990030"/>
    <w:rsid w:val="0099358A"/>
    <w:rsid w:val="00994D5C"/>
    <w:rsid w:val="009953EA"/>
    <w:rsid w:val="00997700"/>
    <w:rsid w:val="009A0EDA"/>
    <w:rsid w:val="009A2C90"/>
    <w:rsid w:val="009A375A"/>
    <w:rsid w:val="009A4AA0"/>
    <w:rsid w:val="009C075A"/>
    <w:rsid w:val="009C0E40"/>
    <w:rsid w:val="009C2144"/>
    <w:rsid w:val="009C5F2E"/>
    <w:rsid w:val="009C67BC"/>
    <w:rsid w:val="009D103C"/>
    <w:rsid w:val="009D263A"/>
    <w:rsid w:val="009D59D7"/>
    <w:rsid w:val="009D6506"/>
    <w:rsid w:val="009D6DB7"/>
    <w:rsid w:val="009E0A8F"/>
    <w:rsid w:val="009E1CE9"/>
    <w:rsid w:val="009E2221"/>
    <w:rsid w:val="009E2EBC"/>
    <w:rsid w:val="009E3DD8"/>
    <w:rsid w:val="009F4E15"/>
    <w:rsid w:val="009F6E6F"/>
    <w:rsid w:val="00A006FA"/>
    <w:rsid w:val="00A047B5"/>
    <w:rsid w:val="00A04A34"/>
    <w:rsid w:val="00A10FF2"/>
    <w:rsid w:val="00A120CE"/>
    <w:rsid w:val="00A14757"/>
    <w:rsid w:val="00A15DBA"/>
    <w:rsid w:val="00A168F8"/>
    <w:rsid w:val="00A170CB"/>
    <w:rsid w:val="00A17BC5"/>
    <w:rsid w:val="00A23CD1"/>
    <w:rsid w:val="00A26570"/>
    <w:rsid w:val="00A2692B"/>
    <w:rsid w:val="00A30A24"/>
    <w:rsid w:val="00A318F1"/>
    <w:rsid w:val="00A3497F"/>
    <w:rsid w:val="00A43331"/>
    <w:rsid w:val="00A449E7"/>
    <w:rsid w:val="00A502BA"/>
    <w:rsid w:val="00A509A8"/>
    <w:rsid w:val="00A570C7"/>
    <w:rsid w:val="00A576FB"/>
    <w:rsid w:val="00A57B7D"/>
    <w:rsid w:val="00A66F43"/>
    <w:rsid w:val="00A7212A"/>
    <w:rsid w:val="00A72A76"/>
    <w:rsid w:val="00A7540F"/>
    <w:rsid w:val="00A81C39"/>
    <w:rsid w:val="00A8550B"/>
    <w:rsid w:val="00A92594"/>
    <w:rsid w:val="00A94F64"/>
    <w:rsid w:val="00A95186"/>
    <w:rsid w:val="00A96258"/>
    <w:rsid w:val="00AA04A1"/>
    <w:rsid w:val="00AB1F64"/>
    <w:rsid w:val="00AB2BAE"/>
    <w:rsid w:val="00AB4494"/>
    <w:rsid w:val="00AB5984"/>
    <w:rsid w:val="00AB6DE4"/>
    <w:rsid w:val="00AD4D76"/>
    <w:rsid w:val="00AE1EC9"/>
    <w:rsid w:val="00AE499E"/>
    <w:rsid w:val="00AE7F05"/>
    <w:rsid w:val="00AF4996"/>
    <w:rsid w:val="00AF6396"/>
    <w:rsid w:val="00B01458"/>
    <w:rsid w:val="00B01B48"/>
    <w:rsid w:val="00B034AF"/>
    <w:rsid w:val="00B1045B"/>
    <w:rsid w:val="00B10B46"/>
    <w:rsid w:val="00B10EB2"/>
    <w:rsid w:val="00B21E56"/>
    <w:rsid w:val="00B22387"/>
    <w:rsid w:val="00B278D0"/>
    <w:rsid w:val="00B27DEB"/>
    <w:rsid w:val="00B31BA2"/>
    <w:rsid w:val="00B35BF2"/>
    <w:rsid w:val="00B37A8E"/>
    <w:rsid w:val="00B43C42"/>
    <w:rsid w:val="00B45C5E"/>
    <w:rsid w:val="00B52189"/>
    <w:rsid w:val="00B55938"/>
    <w:rsid w:val="00B55A6E"/>
    <w:rsid w:val="00B60D80"/>
    <w:rsid w:val="00B653F1"/>
    <w:rsid w:val="00B660F1"/>
    <w:rsid w:val="00B67B2F"/>
    <w:rsid w:val="00B7188D"/>
    <w:rsid w:val="00B71C89"/>
    <w:rsid w:val="00B74A76"/>
    <w:rsid w:val="00B80F2A"/>
    <w:rsid w:val="00B81C48"/>
    <w:rsid w:val="00B82D29"/>
    <w:rsid w:val="00B87785"/>
    <w:rsid w:val="00B910B0"/>
    <w:rsid w:val="00B933F2"/>
    <w:rsid w:val="00B93913"/>
    <w:rsid w:val="00B93AB2"/>
    <w:rsid w:val="00BA701D"/>
    <w:rsid w:val="00BB17FF"/>
    <w:rsid w:val="00BB45F6"/>
    <w:rsid w:val="00BC2108"/>
    <w:rsid w:val="00BC4A86"/>
    <w:rsid w:val="00BD0E65"/>
    <w:rsid w:val="00BD6874"/>
    <w:rsid w:val="00BE186E"/>
    <w:rsid w:val="00BE547D"/>
    <w:rsid w:val="00BF0CFE"/>
    <w:rsid w:val="00BF34FE"/>
    <w:rsid w:val="00C058AA"/>
    <w:rsid w:val="00C0719A"/>
    <w:rsid w:val="00C12028"/>
    <w:rsid w:val="00C14714"/>
    <w:rsid w:val="00C16525"/>
    <w:rsid w:val="00C22D21"/>
    <w:rsid w:val="00C23A36"/>
    <w:rsid w:val="00C25ADB"/>
    <w:rsid w:val="00C27080"/>
    <w:rsid w:val="00C30E40"/>
    <w:rsid w:val="00C3290E"/>
    <w:rsid w:val="00C3328E"/>
    <w:rsid w:val="00C3517A"/>
    <w:rsid w:val="00C42CAC"/>
    <w:rsid w:val="00C447BB"/>
    <w:rsid w:val="00C44EBE"/>
    <w:rsid w:val="00C5280F"/>
    <w:rsid w:val="00C5453D"/>
    <w:rsid w:val="00C60EDE"/>
    <w:rsid w:val="00C6444F"/>
    <w:rsid w:val="00C66039"/>
    <w:rsid w:val="00C70E20"/>
    <w:rsid w:val="00C74CDD"/>
    <w:rsid w:val="00C750CB"/>
    <w:rsid w:val="00C821AD"/>
    <w:rsid w:val="00C84C69"/>
    <w:rsid w:val="00C856A4"/>
    <w:rsid w:val="00C86562"/>
    <w:rsid w:val="00C875A6"/>
    <w:rsid w:val="00C904A7"/>
    <w:rsid w:val="00C9247B"/>
    <w:rsid w:val="00C93E1E"/>
    <w:rsid w:val="00C94A5C"/>
    <w:rsid w:val="00C94BF4"/>
    <w:rsid w:val="00C95AF4"/>
    <w:rsid w:val="00CA2CF2"/>
    <w:rsid w:val="00CA64AC"/>
    <w:rsid w:val="00CB14FE"/>
    <w:rsid w:val="00CB51EB"/>
    <w:rsid w:val="00CB638F"/>
    <w:rsid w:val="00CB694D"/>
    <w:rsid w:val="00CC4A0C"/>
    <w:rsid w:val="00CD107F"/>
    <w:rsid w:val="00CD49FC"/>
    <w:rsid w:val="00CD6E08"/>
    <w:rsid w:val="00CD71F0"/>
    <w:rsid w:val="00CE40AE"/>
    <w:rsid w:val="00CF6423"/>
    <w:rsid w:val="00D00135"/>
    <w:rsid w:val="00D03E65"/>
    <w:rsid w:val="00D05547"/>
    <w:rsid w:val="00D058D2"/>
    <w:rsid w:val="00D072E8"/>
    <w:rsid w:val="00D10A2C"/>
    <w:rsid w:val="00D16677"/>
    <w:rsid w:val="00D24752"/>
    <w:rsid w:val="00D24ED4"/>
    <w:rsid w:val="00D270B7"/>
    <w:rsid w:val="00D332BA"/>
    <w:rsid w:val="00D35E74"/>
    <w:rsid w:val="00D37E3D"/>
    <w:rsid w:val="00D414DB"/>
    <w:rsid w:val="00D44C33"/>
    <w:rsid w:val="00D47FFD"/>
    <w:rsid w:val="00D502BD"/>
    <w:rsid w:val="00D57842"/>
    <w:rsid w:val="00D6172E"/>
    <w:rsid w:val="00D640FF"/>
    <w:rsid w:val="00D712B3"/>
    <w:rsid w:val="00D72DA7"/>
    <w:rsid w:val="00D8276F"/>
    <w:rsid w:val="00D85297"/>
    <w:rsid w:val="00D92904"/>
    <w:rsid w:val="00D92D92"/>
    <w:rsid w:val="00DA0256"/>
    <w:rsid w:val="00DA6331"/>
    <w:rsid w:val="00DB14B2"/>
    <w:rsid w:val="00DB5AD1"/>
    <w:rsid w:val="00DB6286"/>
    <w:rsid w:val="00DB71B2"/>
    <w:rsid w:val="00DC1857"/>
    <w:rsid w:val="00DC535D"/>
    <w:rsid w:val="00DC5AEC"/>
    <w:rsid w:val="00DC5BCD"/>
    <w:rsid w:val="00DC6B2B"/>
    <w:rsid w:val="00DD4528"/>
    <w:rsid w:val="00DE0B95"/>
    <w:rsid w:val="00DE7341"/>
    <w:rsid w:val="00E00147"/>
    <w:rsid w:val="00E002B7"/>
    <w:rsid w:val="00E12ED4"/>
    <w:rsid w:val="00E22D44"/>
    <w:rsid w:val="00E24DBC"/>
    <w:rsid w:val="00E279EA"/>
    <w:rsid w:val="00E32C0C"/>
    <w:rsid w:val="00E33769"/>
    <w:rsid w:val="00E36C85"/>
    <w:rsid w:val="00E415B9"/>
    <w:rsid w:val="00E43556"/>
    <w:rsid w:val="00E44029"/>
    <w:rsid w:val="00E4417C"/>
    <w:rsid w:val="00E44C22"/>
    <w:rsid w:val="00E658FC"/>
    <w:rsid w:val="00E726B4"/>
    <w:rsid w:val="00E73076"/>
    <w:rsid w:val="00E75708"/>
    <w:rsid w:val="00E81586"/>
    <w:rsid w:val="00E912D7"/>
    <w:rsid w:val="00E93D85"/>
    <w:rsid w:val="00E96F39"/>
    <w:rsid w:val="00E97FD6"/>
    <w:rsid w:val="00EA3CC3"/>
    <w:rsid w:val="00EB5AA0"/>
    <w:rsid w:val="00EC4757"/>
    <w:rsid w:val="00EC4907"/>
    <w:rsid w:val="00ED0264"/>
    <w:rsid w:val="00ED0DF6"/>
    <w:rsid w:val="00ED118D"/>
    <w:rsid w:val="00ED62DC"/>
    <w:rsid w:val="00EE62A8"/>
    <w:rsid w:val="00EF10D9"/>
    <w:rsid w:val="00F13B98"/>
    <w:rsid w:val="00F13FF7"/>
    <w:rsid w:val="00F150FD"/>
    <w:rsid w:val="00F175D9"/>
    <w:rsid w:val="00F17960"/>
    <w:rsid w:val="00F22F19"/>
    <w:rsid w:val="00F25B3C"/>
    <w:rsid w:val="00F3118E"/>
    <w:rsid w:val="00F35081"/>
    <w:rsid w:val="00F40C80"/>
    <w:rsid w:val="00F429F7"/>
    <w:rsid w:val="00F45A5A"/>
    <w:rsid w:val="00F508A0"/>
    <w:rsid w:val="00F60D77"/>
    <w:rsid w:val="00F60ED2"/>
    <w:rsid w:val="00F60F35"/>
    <w:rsid w:val="00F62F6A"/>
    <w:rsid w:val="00F67314"/>
    <w:rsid w:val="00F676A1"/>
    <w:rsid w:val="00F70850"/>
    <w:rsid w:val="00F73988"/>
    <w:rsid w:val="00F73F8F"/>
    <w:rsid w:val="00F7423C"/>
    <w:rsid w:val="00F75C48"/>
    <w:rsid w:val="00F7619C"/>
    <w:rsid w:val="00F8419D"/>
    <w:rsid w:val="00F86B74"/>
    <w:rsid w:val="00F91E07"/>
    <w:rsid w:val="00F91ED4"/>
    <w:rsid w:val="00F96A5D"/>
    <w:rsid w:val="00F97494"/>
    <w:rsid w:val="00FA176E"/>
    <w:rsid w:val="00FB12D3"/>
    <w:rsid w:val="00FB3498"/>
    <w:rsid w:val="00FB3AED"/>
    <w:rsid w:val="00FB59E2"/>
    <w:rsid w:val="00FC2BA0"/>
    <w:rsid w:val="00FC33F4"/>
    <w:rsid w:val="00FC6A35"/>
    <w:rsid w:val="00FC7BBE"/>
    <w:rsid w:val="00FE17A3"/>
    <w:rsid w:val="00FE2E2F"/>
    <w:rsid w:val="00FE3A07"/>
    <w:rsid w:val="00FE40AB"/>
    <w:rsid w:val="00FE6B55"/>
    <w:rsid w:val="00FF2718"/>
    <w:rsid w:val="00FF2CFB"/>
    <w:rsid w:val="00FF3E09"/>
    <w:rsid w:val="00FF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789573"/>
  <w14:defaultImageDpi w14:val="300"/>
  <w15:docId w15:val="{5BB903B2-1C26-49E0-9778-C7B2CF7AF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5" w:uiPriority="45"/>
    <w:lsdException w:name="Grid Table 1 Light" w:uiPriority="46"/>
    <w:lsdException w:name="Grid Table 2" w:uiPriority="47"/>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43F5"/>
    <w:pPr>
      <w:widowControl w:val="0"/>
      <w:spacing w:before="220" w:after="220" w:line="220" w:lineRule="exact"/>
      <w:contextualSpacing/>
    </w:pPr>
    <w:rPr>
      <w:rFonts w:ascii="Arial" w:eastAsia="Times New Roman" w:hAnsi="Arial" w:cs="Times New Roman"/>
      <w:color w:val="000000" w:themeColor="text1"/>
      <w:sz w:val="18"/>
      <w:lang w:val="it-IT" w:eastAsia="it-IT"/>
    </w:rPr>
  </w:style>
  <w:style w:type="paragraph" w:styleId="Heading1">
    <w:name w:val="heading 1"/>
    <w:next w:val="Normal"/>
    <w:link w:val="Heading1Char"/>
    <w:autoRedefine/>
    <w:uiPriority w:val="9"/>
    <w:qFormat/>
    <w:rsid w:val="000F45C0"/>
    <w:pPr>
      <w:keepNext/>
      <w:keepLines/>
      <w:numPr>
        <w:numId w:val="4"/>
      </w:numPr>
      <w:spacing w:before="240" w:line="259" w:lineRule="auto"/>
      <w:outlineLvl w:val="0"/>
    </w:pPr>
    <w:rPr>
      <w:rFonts w:ascii="Arial" w:eastAsia="Times New Roman" w:hAnsi="Arial" w:cs="Times New Roman"/>
      <w:color w:val="BD2027" w:themeColor="text2"/>
      <w:sz w:val="36"/>
      <w:szCs w:val="36"/>
      <w:lang w:val="it-IT" w:eastAsia="it-IT"/>
    </w:rPr>
  </w:style>
  <w:style w:type="paragraph" w:styleId="Heading2">
    <w:name w:val="heading 2"/>
    <w:basedOn w:val="Normal"/>
    <w:next w:val="Normal"/>
    <w:link w:val="Heading2Char"/>
    <w:autoRedefine/>
    <w:uiPriority w:val="9"/>
    <w:qFormat/>
    <w:rsid w:val="009213CB"/>
    <w:pPr>
      <w:widowControl/>
      <w:numPr>
        <w:ilvl w:val="1"/>
        <w:numId w:val="4"/>
      </w:numPr>
      <w:outlineLvl w:val="1"/>
    </w:pPr>
    <w:rPr>
      <w:b/>
      <w:caps/>
      <w:color w:val="BD2027" w:themeColor="text2"/>
      <w:sz w:val="22"/>
      <w:szCs w:val="22"/>
    </w:rPr>
  </w:style>
  <w:style w:type="paragraph" w:styleId="Heading3">
    <w:name w:val="heading 3"/>
    <w:basedOn w:val="Normal"/>
    <w:next w:val="Normal"/>
    <w:link w:val="Heading3Char"/>
    <w:uiPriority w:val="9"/>
    <w:unhideWhenUsed/>
    <w:qFormat/>
    <w:rsid w:val="00961568"/>
    <w:pPr>
      <w:keepNext/>
      <w:keepLines/>
      <w:numPr>
        <w:ilvl w:val="2"/>
        <w:numId w:val="4"/>
      </w:numPr>
      <w:outlineLvl w:val="2"/>
    </w:pPr>
    <w:rPr>
      <w:rFonts w:eastAsiaTheme="majorEastAsia" w:cstheme="majorBidi"/>
      <w:b/>
      <w:bCs/>
      <w:color w:val="BD2027" w:themeColor="text2"/>
    </w:rPr>
  </w:style>
  <w:style w:type="paragraph" w:styleId="Heading4">
    <w:name w:val="heading 4"/>
    <w:basedOn w:val="Normal"/>
    <w:next w:val="Normal"/>
    <w:link w:val="Heading4Char"/>
    <w:uiPriority w:val="9"/>
    <w:unhideWhenUsed/>
    <w:qFormat/>
    <w:rsid w:val="00D24752"/>
    <w:pPr>
      <w:keepNext/>
      <w:keepLines/>
      <w:widowControl/>
      <w:numPr>
        <w:ilvl w:val="3"/>
        <w:numId w:val="4"/>
      </w:numPr>
      <w:spacing w:before="40" w:after="0" w:line="259" w:lineRule="auto"/>
      <w:contextualSpacing w:val="0"/>
      <w:outlineLvl w:val="3"/>
    </w:pPr>
    <w:rPr>
      <w:rFonts w:asciiTheme="majorHAnsi" w:eastAsiaTheme="majorEastAsia" w:hAnsiTheme="majorHAnsi" w:cstheme="majorBidi"/>
      <w:i/>
      <w:iCs/>
      <w:color w:val="8D181D" w:themeColor="accent1" w:themeShade="BF"/>
      <w:sz w:val="22"/>
      <w:szCs w:val="22"/>
      <w:lang w:val="en-US" w:eastAsia="zh-CN"/>
    </w:rPr>
  </w:style>
  <w:style w:type="paragraph" w:styleId="Heading5">
    <w:name w:val="heading 5"/>
    <w:basedOn w:val="Normal"/>
    <w:next w:val="Normal"/>
    <w:link w:val="Heading5Char"/>
    <w:uiPriority w:val="9"/>
    <w:unhideWhenUsed/>
    <w:qFormat/>
    <w:rsid w:val="00D24752"/>
    <w:pPr>
      <w:keepNext/>
      <w:keepLines/>
      <w:widowControl/>
      <w:numPr>
        <w:ilvl w:val="4"/>
        <w:numId w:val="4"/>
      </w:numPr>
      <w:spacing w:before="40" w:after="0" w:line="259" w:lineRule="auto"/>
      <w:contextualSpacing w:val="0"/>
      <w:outlineLvl w:val="4"/>
    </w:pPr>
    <w:rPr>
      <w:rFonts w:asciiTheme="majorHAnsi" w:eastAsiaTheme="majorEastAsia" w:hAnsiTheme="majorHAnsi" w:cstheme="majorBidi"/>
      <w:color w:val="8D181D" w:themeColor="accent1" w:themeShade="BF"/>
      <w:sz w:val="22"/>
      <w:szCs w:val="22"/>
      <w:lang w:val="en-US" w:eastAsia="zh-CN"/>
    </w:rPr>
  </w:style>
  <w:style w:type="paragraph" w:styleId="Heading6">
    <w:name w:val="heading 6"/>
    <w:basedOn w:val="Normal"/>
    <w:next w:val="Normal"/>
    <w:link w:val="Heading6Char"/>
    <w:uiPriority w:val="9"/>
    <w:semiHidden/>
    <w:unhideWhenUsed/>
    <w:qFormat/>
    <w:rsid w:val="00D24752"/>
    <w:pPr>
      <w:keepNext/>
      <w:keepLines/>
      <w:widowControl/>
      <w:numPr>
        <w:ilvl w:val="5"/>
        <w:numId w:val="4"/>
      </w:numPr>
      <w:spacing w:before="40" w:after="0" w:line="259" w:lineRule="auto"/>
      <w:contextualSpacing w:val="0"/>
      <w:outlineLvl w:val="5"/>
    </w:pPr>
    <w:rPr>
      <w:rFonts w:asciiTheme="majorHAnsi" w:eastAsiaTheme="majorEastAsia" w:hAnsiTheme="majorHAnsi" w:cstheme="majorBidi"/>
      <w:color w:val="5E1013" w:themeColor="accent1" w:themeShade="7F"/>
      <w:sz w:val="22"/>
      <w:szCs w:val="22"/>
      <w:lang w:val="en-US" w:eastAsia="zh-CN"/>
    </w:rPr>
  </w:style>
  <w:style w:type="paragraph" w:styleId="Heading7">
    <w:name w:val="heading 7"/>
    <w:basedOn w:val="Normal"/>
    <w:next w:val="Normal"/>
    <w:link w:val="Heading7Char"/>
    <w:uiPriority w:val="9"/>
    <w:semiHidden/>
    <w:unhideWhenUsed/>
    <w:qFormat/>
    <w:rsid w:val="00D24752"/>
    <w:pPr>
      <w:keepNext/>
      <w:keepLines/>
      <w:widowControl/>
      <w:numPr>
        <w:ilvl w:val="6"/>
        <w:numId w:val="4"/>
      </w:numPr>
      <w:spacing w:before="40" w:after="0" w:line="259" w:lineRule="auto"/>
      <w:contextualSpacing w:val="0"/>
      <w:outlineLvl w:val="6"/>
    </w:pPr>
    <w:rPr>
      <w:rFonts w:asciiTheme="majorHAnsi" w:eastAsiaTheme="majorEastAsia" w:hAnsiTheme="majorHAnsi" w:cstheme="majorBidi"/>
      <w:i/>
      <w:iCs/>
      <w:color w:val="5E1013" w:themeColor="accent1" w:themeShade="7F"/>
      <w:sz w:val="22"/>
      <w:szCs w:val="22"/>
      <w:lang w:val="en-US" w:eastAsia="zh-CN"/>
    </w:rPr>
  </w:style>
  <w:style w:type="paragraph" w:styleId="Heading8">
    <w:name w:val="heading 8"/>
    <w:basedOn w:val="Normal"/>
    <w:next w:val="Normal"/>
    <w:link w:val="Heading8Char"/>
    <w:uiPriority w:val="9"/>
    <w:semiHidden/>
    <w:unhideWhenUsed/>
    <w:qFormat/>
    <w:rsid w:val="00D24752"/>
    <w:pPr>
      <w:keepNext/>
      <w:keepLines/>
      <w:widowControl/>
      <w:numPr>
        <w:ilvl w:val="7"/>
        <w:numId w:val="4"/>
      </w:numPr>
      <w:spacing w:before="40" w:after="0" w:line="259" w:lineRule="auto"/>
      <w:contextualSpacing w:val="0"/>
      <w:outlineLvl w:val="7"/>
    </w:pPr>
    <w:rPr>
      <w:rFonts w:asciiTheme="majorHAnsi" w:eastAsiaTheme="majorEastAsia" w:hAnsiTheme="majorHAnsi" w:cstheme="majorBidi"/>
      <w:color w:val="272727" w:themeColor="text1" w:themeTint="D8"/>
      <w:sz w:val="21"/>
      <w:szCs w:val="21"/>
      <w:lang w:val="en-US" w:eastAsia="zh-CN"/>
    </w:rPr>
  </w:style>
  <w:style w:type="paragraph" w:styleId="Heading9">
    <w:name w:val="heading 9"/>
    <w:basedOn w:val="Normal"/>
    <w:next w:val="Normal"/>
    <w:link w:val="Heading9Char"/>
    <w:uiPriority w:val="9"/>
    <w:semiHidden/>
    <w:unhideWhenUsed/>
    <w:qFormat/>
    <w:rsid w:val="00D24752"/>
    <w:pPr>
      <w:keepNext/>
      <w:keepLines/>
      <w:widowControl/>
      <w:numPr>
        <w:ilvl w:val="8"/>
        <w:numId w:val="4"/>
      </w:numPr>
      <w:spacing w:before="40" w:after="0" w:line="259" w:lineRule="auto"/>
      <w:contextualSpacing w:val="0"/>
      <w:outlineLvl w:val="8"/>
    </w:pPr>
    <w:rPr>
      <w:rFonts w:asciiTheme="majorHAnsi" w:eastAsiaTheme="majorEastAsia" w:hAnsiTheme="majorHAnsi" w:cstheme="majorBidi"/>
      <w:i/>
      <w:iCs/>
      <w:color w:val="272727" w:themeColor="text1" w:themeTint="D8"/>
      <w:sz w:val="21"/>
      <w:szCs w:val="21"/>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5C0"/>
    <w:rPr>
      <w:rFonts w:ascii="Arial" w:eastAsia="Times New Roman" w:hAnsi="Arial" w:cs="Times New Roman"/>
      <w:color w:val="BD2027" w:themeColor="text2"/>
      <w:sz w:val="36"/>
      <w:szCs w:val="36"/>
      <w:lang w:val="it-IT" w:eastAsia="it-IT"/>
    </w:rPr>
  </w:style>
  <w:style w:type="character" w:customStyle="1" w:styleId="Heading2Char">
    <w:name w:val="Heading 2 Char"/>
    <w:basedOn w:val="DefaultParagraphFont"/>
    <w:link w:val="Heading2"/>
    <w:uiPriority w:val="9"/>
    <w:rsid w:val="009213CB"/>
    <w:rPr>
      <w:rFonts w:ascii="Arial" w:eastAsia="Times New Roman" w:hAnsi="Arial" w:cs="Times New Roman"/>
      <w:b/>
      <w:caps/>
      <w:color w:val="BD2027" w:themeColor="text2"/>
      <w:sz w:val="22"/>
      <w:szCs w:val="22"/>
      <w:lang w:val="it-IT" w:eastAsia="it-IT"/>
    </w:rPr>
  </w:style>
  <w:style w:type="character" w:customStyle="1" w:styleId="Heading3Char">
    <w:name w:val="Heading 3 Char"/>
    <w:basedOn w:val="DefaultParagraphFont"/>
    <w:link w:val="Heading3"/>
    <w:uiPriority w:val="9"/>
    <w:rsid w:val="00961568"/>
    <w:rPr>
      <w:rFonts w:ascii="Arial" w:eastAsiaTheme="majorEastAsia" w:hAnsi="Arial" w:cstheme="majorBidi"/>
      <w:b/>
      <w:bCs/>
      <w:color w:val="BD2027" w:themeColor="text2"/>
      <w:sz w:val="18"/>
      <w:lang w:val="it-IT" w:eastAsia="it-IT"/>
    </w:rPr>
  </w:style>
  <w:style w:type="character" w:styleId="PlaceholderText">
    <w:name w:val="Placeholder Text"/>
    <w:basedOn w:val="DefaultParagraphFont"/>
    <w:uiPriority w:val="99"/>
    <w:semiHidden/>
    <w:rsid w:val="00BB17FF"/>
    <w:rPr>
      <w:color w:val="808080"/>
    </w:rPr>
  </w:style>
  <w:style w:type="paragraph" w:customStyle="1" w:styleId="interlinea0">
    <w:name w:val="interlinea 0"/>
    <w:qFormat/>
    <w:rsid w:val="00F60F35"/>
    <w:rPr>
      <w:rFonts w:ascii="Arial" w:eastAsia="Times New Roman" w:hAnsi="Arial" w:cs="Times New Roman"/>
      <w:b/>
      <w:color w:val="000000" w:themeColor="text1"/>
      <w:sz w:val="2"/>
      <w:szCs w:val="12"/>
      <w:lang w:val="it-IT" w:eastAsia="it-IT"/>
    </w:rPr>
  </w:style>
  <w:style w:type="paragraph" w:styleId="Header">
    <w:name w:val="header"/>
    <w:basedOn w:val="Normal"/>
    <w:link w:val="HeaderChar"/>
    <w:uiPriority w:val="99"/>
    <w:unhideWhenUsed/>
    <w:rsid w:val="00F62F6A"/>
    <w:pPr>
      <w:framePr w:hSpace="181" w:vSpace="181" w:wrap="around" w:vAnchor="page" w:hAnchor="text" w:y="1"/>
      <w:tabs>
        <w:tab w:val="center" w:pos="4320"/>
        <w:tab w:val="right" w:pos="8640"/>
      </w:tabs>
    </w:pPr>
  </w:style>
  <w:style w:type="character" w:customStyle="1" w:styleId="HeaderChar">
    <w:name w:val="Header Char"/>
    <w:basedOn w:val="DefaultParagraphFont"/>
    <w:link w:val="Header"/>
    <w:uiPriority w:val="99"/>
    <w:rsid w:val="00F62F6A"/>
    <w:rPr>
      <w:rFonts w:ascii="Arial" w:eastAsia="Times New Roman" w:hAnsi="Arial" w:cs="Times New Roman"/>
      <w:color w:val="000000" w:themeColor="text1"/>
      <w:sz w:val="18"/>
      <w:lang w:val="it-IT" w:eastAsia="it-IT"/>
    </w:rPr>
  </w:style>
  <w:style w:type="paragraph" w:styleId="Footer">
    <w:name w:val="footer"/>
    <w:basedOn w:val="Normal"/>
    <w:link w:val="FooterChar"/>
    <w:autoRedefine/>
    <w:uiPriority w:val="99"/>
    <w:unhideWhenUsed/>
    <w:qFormat/>
    <w:rsid w:val="00F60F35"/>
    <w:pPr>
      <w:tabs>
        <w:tab w:val="center" w:pos="4320"/>
        <w:tab w:val="right" w:pos="8640"/>
      </w:tabs>
      <w:spacing w:before="0" w:after="0" w:line="240" w:lineRule="auto"/>
    </w:pPr>
    <w:rPr>
      <w:b/>
      <w:sz w:val="14"/>
      <w:szCs w:val="12"/>
    </w:rPr>
  </w:style>
  <w:style w:type="character" w:customStyle="1" w:styleId="FooterChar">
    <w:name w:val="Footer Char"/>
    <w:basedOn w:val="DefaultParagraphFont"/>
    <w:link w:val="Footer"/>
    <w:uiPriority w:val="99"/>
    <w:rsid w:val="00F60F35"/>
    <w:rPr>
      <w:rFonts w:ascii="Arial" w:eastAsia="Times New Roman" w:hAnsi="Arial" w:cs="Times New Roman"/>
      <w:b/>
      <w:color w:val="000000" w:themeColor="text1"/>
      <w:sz w:val="14"/>
      <w:szCs w:val="12"/>
      <w:lang w:val="it-IT" w:eastAsia="it-IT"/>
    </w:rPr>
  </w:style>
  <w:style w:type="paragraph" w:styleId="BalloonText">
    <w:name w:val="Balloon Text"/>
    <w:basedOn w:val="Normal"/>
    <w:link w:val="BalloonTextChar"/>
    <w:uiPriority w:val="99"/>
    <w:semiHidden/>
    <w:unhideWhenUsed/>
    <w:rsid w:val="00F62F6A"/>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F62F6A"/>
    <w:rPr>
      <w:rFonts w:ascii="Lucida Grande" w:eastAsia="Times New Roman" w:hAnsi="Lucida Grande" w:cs="Lucida Grande"/>
      <w:color w:val="000000" w:themeColor="text1"/>
      <w:sz w:val="18"/>
      <w:szCs w:val="18"/>
      <w:lang w:val="it-IT" w:eastAsia="it-IT"/>
    </w:rPr>
  </w:style>
  <w:style w:type="character" w:customStyle="1" w:styleId="Bold">
    <w:name w:val="Bold"/>
    <w:basedOn w:val="DefaultParagraphFont"/>
    <w:uiPriority w:val="1"/>
    <w:qFormat/>
    <w:rsid w:val="00F62F6A"/>
    <w:rPr>
      <w:b/>
    </w:rPr>
  </w:style>
  <w:style w:type="paragraph" w:customStyle="1" w:styleId="DataPressreleasered">
    <w:name w:val="Data_Pressrelease_red"/>
    <w:qFormat/>
    <w:rsid w:val="00F62F6A"/>
    <w:pPr>
      <w:spacing w:line="192" w:lineRule="exact"/>
    </w:pPr>
    <w:rPr>
      <w:rFonts w:ascii="Arial" w:eastAsia="Times New Roman" w:hAnsi="Arial" w:cs="Times New Roman"/>
      <w:color w:val="BD2027" w:themeColor="text2"/>
      <w:sz w:val="18"/>
      <w:lang w:val="it-IT" w:eastAsia="it-IT"/>
    </w:rPr>
  </w:style>
  <w:style w:type="character" w:styleId="FootnoteReference">
    <w:name w:val="footnote reference"/>
    <w:uiPriority w:val="99"/>
    <w:semiHidden/>
    <w:rsid w:val="00F62F6A"/>
    <w:rPr>
      <w:rFonts w:ascii="Arial" w:hAnsi="Arial"/>
      <w:sz w:val="14"/>
      <w:bdr w:val="none" w:sz="0" w:space="0" w:color="auto"/>
      <w:shd w:val="clear" w:color="auto" w:fill="auto"/>
      <w:vertAlign w:val="superscript"/>
    </w:rPr>
  </w:style>
  <w:style w:type="paragraph" w:customStyle="1" w:styleId="Gaddress">
    <w:name w:val="G_address"/>
    <w:autoRedefine/>
    <w:qFormat/>
    <w:rsid w:val="00F62F6A"/>
    <w:pPr>
      <w:spacing w:line="160" w:lineRule="exact"/>
    </w:pPr>
    <w:rPr>
      <w:rFonts w:ascii="Arial" w:eastAsia="Times New Roman" w:hAnsi="Arial" w:cs="Times New Roman"/>
      <w:color w:val="000000" w:themeColor="text1"/>
      <w:sz w:val="12"/>
      <w:szCs w:val="12"/>
      <w:lang w:val="it-IT" w:eastAsia="it-IT"/>
    </w:rPr>
  </w:style>
  <w:style w:type="paragraph" w:customStyle="1" w:styleId="Gcitydate">
    <w:name w:val="G_city/date"/>
    <w:autoRedefine/>
    <w:qFormat/>
    <w:rsid w:val="00F62F6A"/>
    <w:pPr>
      <w:spacing w:line="220" w:lineRule="exact"/>
    </w:pPr>
    <w:rPr>
      <w:rFonts w:ascii="Arial" w:eastAsia="Times New Roman" w:hAnsi="Arial" w:cs="Times New Roman"/>
      <w:color w:val="000000" w:themeColor="text1"/>
      <w:sz w:val="18"/>
      <w:lang w:val="it-IT" w:eastAsia="it-IT"/>
    </w:rPr>
  </w:style>
  <w:style w:type="paragraph" w:customStyle="1" w:styleId="Gfootnote">
    <w:name w:val="G_footnote"/>
    <w:autoRedefine/>
    <w:qFormat/>
    <w:rsid w:val="00255E9A"/>
    <w:pPr>
      <w:spacing w:before="220" w:line="168" w:lineRule="exact"/>
      <w:ind w:left="91" w:hanging="91"/>
    </w:pPr>
    <w:rPr>
      <w:rFonts w:ascii="Arial" w:eastAsia="Times New Roman" w:hAnsi="Arial" w:cs="Times New Roman"/>
      <w:color w:val="000000" w:themeColor="text1"/>
      <w:sz w:val="14"/>
      <w:szCs w:val="14"/>
      <w:lang w:val="it-IT" w:eastAsia="it-IT"/>
    </w:rPr>
  </w:style>
  <w:style w:type="character" w:customStyle="1" w:styleId="grassetto">
    <w:name w:val="grassetto"/>
    <w:basedOn w:val="DefaultParagraphFont"/>
    <w:uiPriority w:val="1"/>
    <w:qFormat/>
    <w:rsid w:val="00F62F6A"/>
    <w:rPr>
      <w:b/>
    </w:rPr>
  </w:style>
  <w:style w:type="character" w:styleId="Hyperlink">
    <w:name w:val="Hyperlink"/>
    <w:basedOn w:val="DefaultParagraphFont"/>
    <w:uiPriority w:val="99"/>
    <w:unhideWhenUsed/>
    <w:rsid w:val="00F62F6A"/>
    <w:rPr>
      <w:color w:val="BD2027" w:themeColor="hyperlink"/>
      <w:u w:val="single"/>
    </w:rPr>
  </w:style>
  <w:style w:type="character" w:customStyle="1" w:styleId="italico">
    <w:name w:val="italico"/>
    <w:basedOn w:val="DefaultParagraphFont"/>
    <w:uiPriority w:val="1"/>
    <w:qFormat/>
    <w:rsid w:val="00F62F6A"/>
    <w:rPr>
      <w:i/>
    </w:rPr>
  </w:style>
  <w:style w:type="paragraph" w:styleId="ListParagraph">
    <w:name w:val="List Paragraph"/>
    <w:aliases w:val="text bullet"/>
    <w:basedOn w:val="Normal"/>
    <w:link w:val="ListParagraphChar"/>
    <w:autoRedefine/>
    <w:uiPriority w:val="34"/>
    <w:qFormat/>
    <w:rsid w:val="00D712B3"/>
    <w:pPr>
      <w:numPr>
        <w:numId w:val="35"/>
      </w:numPr>
    </w:pPr>
  </w:style>
  <w:style w:type="table" w:styleId="TableGrid">
    <w:name w:val="Table Grid"/>
    <w:basedOn w:val="TableNormal"/>
    <w:uiPriority w:val="39"/>
    <w:rsid w:val="00F62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
    <w:name w:val="Table note"/>
    <w:qFormat/>
    <w:rsid w:val="00F62F6A"/>
    <w:pPr>
      <w:tabs>
        <w:tab w:val="left" w:pos="2939"/>
      </w:tabs>
      <w:spacing w:before="180" w:line="180" w:lineRule="exact"/>
    </w:pPr>
    <w:rPr>
      <w:rFonts w:ascii="Arial" w:eastAsia="Times New Roman" w:hAnsi="Arial" w:cs="Times New Roman"/>
      <w:color w:val="000000" w:themeColor="text1"/>
      <w:sz w:val="14"/>
      <w:szCs w:val="14"/>
      <w:lang w:val="it-IT" w:eastAsia="it-IT"/>
    </w:rPr>
  </w:style>
  <w:style w:type="paragraph" w:customStyle="1" w:styleId="Tabletitle">
    <w:name w:val="Table title"/>
    <w:autoRedefine/>
    <w:qFormat/>
    <w:rsid w:val="00F62F6A"/>
    <w:pPr>
      <w:spacing w:line="220" w:lineRule="exact"/>
    </w:pPr>
    <w:rPr>
      <w:rFonts w:ascii="Arial" w:eastAsia="Times New Roman" w:hAnsi="Arial" w:cs="Times New Roman"/>
      <w:b/>
      <w:color w:val="BD2027" w:themeColor="text2"/>
      <w:sz w:val="18"/>
      <w:lang w:val="it-IT" w:eastAsia="it-IT"/>
    </w:rPr>
  </w:style>
  <w:style w:type="paragraph" w:customStyle="1" w:styleId="tabletxt1level">
    <w:name w:val="table txt 1 level"/>
    <w:basedOn w:val="Tabletitle"/>
    <w:autoRedefine/>
    <w:qFormat/>
    <w:rsid w:val="00F62F6A"/>
    <w:pPr>
      <w:tabs>
        <w:tab w:val="left" w:pos="2939"/>
      </w:tabs>
      <w:spacing w:line="160" w:lineRule="exact"/>
    </w:pPr>
    <w:rPr>
      <w:b w:val="0"/>
      <w:color w:val="000000" w:themeColor="text1"/>
      <w:sz w:val="16"/>
      <w:szCs w:val="16"/>
    </w:rPr>
  </w:style>
  <w:style w:type="paragraph" w:customStyle="1" w:styleId="Tabletxt2levelbullet">
    <w:name w:val="Table txt 2 level_bullet"/>
    <w:basedOn w:val="tabletxt1level"/>
    <w:autoRedefine/>
    <w:qFormat/>
    <w:rsid w:val="00F62F6A"/>
    <w:pPr>
      <w:numPr>
        <w:numId w:val="1"/>
      </w:numPr>
    </w:pPr>
  </w:style>
  <w:style w:type="paragraph" w:customStyle="1" w:styleId="tabletxt3levelbullet">
    <w:name w:val="table txt 3 level_bullet"/>
    <w:basedOn w:val="tabletxt1level"/>
    <w:autoRedefine/>
    <w:qFormat/>
    <w:rsid w:val="00F62F6A"/>
    <w:pPr>
      <w:numPr>
        <w:numId w:val="2"/>
      </w:numPr>
    </w:pPr>
  </w:style>
  <w:style w:type="paragraph" w:customStyle="1" w:styleId="textbullet">
    <w:name w:val="text_bullet"/>
    <w:basedOn w:val="ListParagraph"/>
    <w:autoRedefine/>
    <w:qFormat/>
    <w:rsid w:val="00F62F6A"/>
    <w:pPr>
      <w:numPr>
        <w:numId w:val="3"/>
      </w:numPr>
      <w:contextualSpacing w:val="0"/>
    </w:pPr>
    <w:rPr>
      <w:szCs w:val="18"/>
    </w:rPr>
  </w:style>
  <w:style w:type="paragraph" w:customStyle="1" w:styleId="GcoverGeneraliGroup">
    <w:name w:val="G_cover_Generali Group"/>
    <w:link w:val="GcoverGeneraliGroupCarattere"/>
    <w:qFormat/>
    <w:rsid w:val="009A375A"/>
    <w:pPr>
      <w:tabs>
        <w:tab w:val="left" w:pos="3517"/>
      </w:tabs>
      <w:spacing w:line="320" w:lineRule="exact"/>
    </w:pPr>
    <w:rPr>
      <w:rFonts w:ascii="Arial" w:eastAsia="Times New Roman" w:hAnsi="Arial" w:cs="Times New Roman"/>
      <w:b/>
      <w:color w:val="000000" w:themeColor="text1"/>
      <w:sz w:val="32"/>
      <w:szCs w:val="32"/>
      <w:lang w:val="it-IT" w:eastAsia="it-IT"/>
    </w:rPr>
  </w:style>
  <w:style w:type="character" w:customStyle="1" w:styleId="GcoverGeneraliGroupCarattere">
    <w:name w:val="G_cover_Generali Group Carattere"/>
    <w:basedOn w:val="DefaultParagraphFont"/>
    <w:link w:val="GcoverGeneraliGroup"/>
    <w:rsid w:val="009A375A"/>
    <w:rPr>
      <w:rFonts w:ascii="Arial" w:eastAsia="Times New Roman" w:hAnsi="Arial" w:cs="Times New Roman"/>
      <w:b/>
      <w:color w:val="000000" w:themeColor="text1"/>
      <w:sz w:val="32"/>
      <w:szCs w:val="32"/>
      <w:lang w:val="it-IT" w:eastAsia="it-IT"/>
    </w:rPr>
  </w:style>
  <w:style w:type="paragraph" w:customStyle="1" w:styleId="GcoverTitle">
    <w:name w:val="G cover Title"/>
    <w:basedOn w:val="GcoverGeneraliGroup"/>
    <w:qFormat/>
    <w:rsid w:val="0019399E"/>
    <w:pPr>
      <w:spacing w:line="440" w:lineRule="exact"/>
    </w:pPr>
    <w:rPr>
      <w:b w:val="0"/>
      <w:caps/>
      <w:sz w:val="36"/>
    </w:rPr>
  </w:style>
  <w:style w:type="paragraph" w:customStyle="1" w:styleId="Gcoversubtitle">
    <w:name w:val="G cover_subtitle"/>
    <w:basedOn w:val="GcoverTitle"/>
    <w:qFormat/>
    <w:rsid w:val="009213CB"/>
    <w:pPr>
      <w:spacing w:line="280" w:lineRule="exact"/>
    </w:pPr>
    <w:rPr>
      <w:caps w:val="0"/>
      <w:sz w:val="22"/>
    </w:rPr>
  </w:style>
  <w:style w:type="paragraph" w:customStyle="1" w:styleId="Gcoverwebsitesite">
    <w:name w:val="G_cover_websitesite"/>
    <w:qFormat/>
    <w:rsid w:val="0045302A"/>
    <w:rPr>
      <w:rFonts w:ascii="Arial" w:eastAsia="Times New Roman" w:hAnsi="Arial" w:cs="Times New Roman"/>
      <w:color w:val="BD2027" w:themeColor="text2"/>
      <w:sz w:val="18"/>
      <w:lang w:val="it-IT" w:eastAsia="it-IT"/>
    </w:rPr>
  </w:style>
  <w:style w:type="paragraph" w:customStyle="1" w:styleId="Gindextitle">
    <w:name w:val="G_index_title"/>
    <w:qFormat/>
    <w:rsid w:val="005C703A"/>
    <w:pPr>
      <w:spacing w:after="440" w:line="220" w:lineRule="exact"/>
    </w:pPr>
    <w:rPr>
      <w:rFonts w:ascii="Arial" w:eastAsia="Times New Roman" w:hAnsi="Arial" w:cs="Times New Roman"/>
      <w:b/>
      <w:caps/>
      <w:color w:val="BD2027" w:themeColor="text2"/>
      <w:sz w:val="22"/>
      <w:lang w:val="it-IT" w:eastAsia="it-IT"/>
    </w:rPr>
  </w:style>
  <w:style w:type="paragraph" w:styleId="FootnoteText">
    <w:name w:val="footnote text"/>
    <w:basedOn w:val="Normal"/>
    <w:link w:val="FootnoteTextChar"/>
    <w:uiPriority w:val="99"/>
    <w:semiHidden/>
    <w:unhideWhenUsed/>
    <w:rsid w:val="003F374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3743"/>
    <w:rPr>
      <w:rFonts w:ascii="Arial" w:eastAsia="Times New Roman" w:hAnsi="Arial" w:cs="Times New Roman"/>
      <w:color w:val="000000" w:themeColor="text1"/>
      <w:sz w:val="20"/>
      <w:szCs w:val="20"/>
      <w:lang w:val="it-IT" w:eastAsia="it-IT"/>
    </w:rPr>
  </w:style>
  <w:style w:type="paragraph" w:customStyle="1" w:styleId="IntroductionTitle">
    <w:name w:val="Introduction Title"/>
    <w:qFormat/>
    <w:rsid w:val="00895CC2"/>
    <w:pPr>
      <w:spacing w:after="220"/>
      <w:contextualSpacing/>
    </w:pPr>
    <w:rPr>
      <w:rFonts w:ascii="Arial" w:eastAsia="Times New Roman" w:hAnsi="Arial" w:cs="Times New Roman"/>
      <w:color w:val="BD2027" w:themeColor="text2"/>
      <w:sz w:val="36"/>
      <w:szCs w:val="36"/>
      <w:lang w:val="it-IT" w:eastAsia="it-IT"/>
    </w:rPr>
  </w:style>
  <w:style w:type="paragraph" w:styleId="TOC2">
    <w:name w:val="toc 2"/>
    <w:basedOn w:val="Normal"/>
    <w:next w:val="Normal"/>
    <w:autoRedefine/>
    <w:uiPriority w:val="39"/>
    <w:unhideWhenUsed/>
    <w:rsid w:val="00B034AF"/>
    <w:pPr>
      <w:tabs>
        <w:tab w:val="left" w:pos="847"/>
        <w:tab w:val="right" w:leader="dot" w:pos="10188"/>
      </w:tabs>
      <w:spacing w:before="0"/>
      <w:ind w:left="357"/>
    </w:pPr>
    <w:rPr>
      <w:szCs w:val="18"/>
    </w:rPr>
  </w:style>
  <w:style w:type="paragraph" w:styleId="TOC1">
    <w:name w:val="toc 1"/>
    <w:basedOn w:val="Normal"/>
    <w:next w:val="TOC2"/>
    <w:autoRedefine/>
    <w:uiPriority w:val="39"/>
    <w:unhideWhenUsed/>
    <w:rsid w:val="003D43E2"/>
    <w:pPr>
      <w:spacing w:before="0"/>
      <w:contextualSpacing w:val="0"/>
    </w:pPr>
    <w:rPr>
      <w:sz w:val="22"/>
      <w:szCs w:val="22"/>
    </w:rPr>
  </w:style>
  <w:style w:type="paragraph" w:styleId="TOC3">
    <w:name w:val="toc 3"/>
    <w:basedOn w:val="Normal"/>
    <w:next w:val="Normal"/>
    <w:autoRedefine/>
    <w:uiPriority w:val="39"/>
    <w:unhideWhenUsed/>
    <w:qFormat/>
    <w:rsid w:val="00986AE2"/>
    <w:pPr>
      <w:spacing w:before="0" w:after="0"/>
      <w:ind w:left="360"/>
    </w:pPr>
    <w:rPr>
      <w:rFonts w:asciiTheme="minorHAnsi" w:hAnsiTheme="minorHAnsi"/>
      <w:sz w:val="22"/>
      <w:szCs w:val="22"/>
    </w:rPr>
  </w:style>
  <w:style w:type="paragraph" w:styleId="TOC4">
    <w:name w:val="toc 4"/>
    <w:basedOn w:val="Normal"/>
    <w:next w:val="Normal"/>
    <w:autoRedefine/>
    <w:uiPriority w:val="39"/>
    <w:unhideWhenUsed/>
    <w:rsid w:val="008024B5"/>
    <w:pPr>
      <w:spacing w:before="0" w:after="0"/>
      <w:ind w:left="540"/>
    </w:pPr>
    <w:rPr>
      <w:rFonts w:asciiTheme="minorHAnsi" w:hAnsiTheme="minorHAnsi"/>
      <w:sz w:val="20"/>
      <w:szCs w:val="20"/>
    </w:rPr>
  </w:style>
  <w:style w:type="paragraph" w:styleId="TOC5">
    <w:name w:val="toc 5"/>
    <w:basedOn w:val="Normal"/>
    <w:next w:val="Normal"/>
    <w:autoRedefine/>
    <w:uiPriority w:val="39"/>
    <w:unhideWhenUsed/>
    <w:rsid w:val="008024B5"/>
    <w:pPr>
      <w:spacing w:before="0" w:after="0"/>
      <w:ind w:left="720"/>
    </w:pPr>
    <w:rPr>
      <w:rFonts w:asciiTheme="minorHAnsi" w:hAnsiTheme="minorHAnsi"/>
      <w:sz w:val="20"/>
      <w:szCs w:val="20"/>
    </w:rPr>
  </w:style>
  <w:style w:type="paragraph" w:styleId="TOC6">
    <w:name w:val="toc 6"/>
    <w:basedOn w:val="Normal"/>
    <w:next w:val="Normal"/>
    <w:autoRedefine/>
    <w:uiPriority w:val="39"/>
    <w:unhideWhenUsed/>
    <w:rsid w:val="008024B5"/>
    <w:pPr>
      <w:spacing w:before="0" w:after="0"/>
      <w:ind w:left="900"/>
    </w:pPr>
    <w:rPr>
      <w:rFonts w:asciiTheme="minorHAnsi" w:hAnsiTheme="minorHAnsi"/>
      <w:sz w:val="20"/>
      <w:szCs w:val="20"/>
    </w:rPr>
  </w:style>
  <w:style w:type="paragraph" w:styleId="TOC7">
    <w:name w:val="toc 7"/>
    <w:basedOn w:val="Normal"/>
    <w:next w:val="Normal"/>
    <w:autoRedefine/>
    <w:uiPriority w:val="39"/>
    <w:unhideWhenUsed/>
    <w:rsid w:val="008024B5"/>
    <w:pPr>
      <w:spacing w:before="0" w:after="0"/>
      <w:ind w:left="1080"/>
    </w:pPr>
    <w:rPr>
      <w:rFonts w:asciiTheme="minorHAnsi" w:hAnsiTheme="minorHAnsi"/>
      <w:sz w:val="20"/>
      <w:szCs w:val="20"/>
    </w:rPr>
  </w:style>
  <w:style w:type="paragraph" w:styleId="TOC8">
    <w:name w:val="toc 8"/>
    <w:basedOn w:val="Normal"/>
    <w:next w:val="Normal"/>
    <w:autoRedefine/>
    <w:uiPriority w:val="39"/>
    <w:unhideWhenUsed/>
    <w:rsid w:val="008024B5"/>
    <w:pPr>
      <w:spacing w:before="0" w:after="0"/>
      <w:ind w:left="1260"/>
    </w:pPr>
    <w:rPr>
      <w:rFonts w:asciiTheme="minorHAnsi" w:hAnsiTheme="minorHAnsi"/>
      <w:sz w:val="20"/>
      <w:szCs w:val="20"/>
    </w:rPr>
  </w:style>
  <w:style w:type="paragraph" w:styleId="TOC9">
    <w:name w:val="toc 9"/>
    <w:basedOn w:val="Normal"/>
    <w:next w:val="Normal"/>
    <w:autoRedefine/>
    <w:uiPriority w:val="39"/>
    <w:unhideWhenUsed/>
    <w:rsid w:val="008024B5"/>
    <w:pPr>
      <w:spacing w:before="0" w:after="0"/>
      <w:ind w:left="1440"/>
    </w:pPr>
    <w:rPr>
      <w:rFonts w:asciiTheme="minorHAnsi" w:hAnsiTheme="minorHAnsi"/>
      <w:sz w:val="20"/>
      <w:szCs w:val="20"/>
    </w:rPr>
  </w:style>
  <w:style w:type="paragraph" w:styleId="TOCHeading">
    <w:name w:val="TOC Heading"/>
    <w:basedOn w:val="Heading1"/>
    <w:next w:val="Normal"/>
    <w:autoRedefine/>
    <w:uiPriority w:val="39"/>
    <w:unhideWhenUsed/>
    <w:qFormat/>
    <w:rsid w:val="003D43E2"/>
    <w:pPr>
      <w:numPr>
        <w:numId w:val="0"/>
      </w:numPr>
      <w:spacing w:after="440" w:line="220" w:lineRule="exact"/>
      <w:outlineLvl w:val="9"/>
    </w:pPr>
    <w:rPr>
      <w:rFonts w:eastAsiaTheme="majorEastAsia" w:cstheme="majorBidi"/>
      <w:b/>
      <w:bCs/>
      <w:caps/>
      <w:sz w:val="22"/>
      <w:szCs w:val="22"/>
      <w:lang w:val="en-US" w:eastAsia="en-US"/>
    </w:rPr>
  </w:style>
  <w:style w:type="table" w:styleId="GridTable4-Accent3">
    <w:name w:val="Grid Table 4 Accent 3"/>
    <w:basedOn w:val="TableNormal"/>
    <w:uiPriority w:val="49"/>
    <w:rsid w:val="00373F44"/>
    <w:rPr>
      <w:sz w:val="22"/>
      <w:szCs w:val="22"/>
      <w:lang w:eastAsia="zh-CN"/>
    </w:rPr>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insideV w:val="nil"/>
        </w:tcBorders>
        <w:shd w:val="clear" w:color="auto" w:fill="E9B09A" w:themeFill="accent3"/>
      </w:tcPr>
    </w:tblStylePr>
    <w:tblStylePr w:type="lastRow">
      <w:rPr>
        <w:b/>
        <w:bCs/>
      </w:rPr>
      <w:tblPr/>
      <w:tcPr>
        <w:tcBorders>
          <w:top w:val="double" w:sz="4" w:space="0" w:color="E9B09A" w:themeColor="accent3"/>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character" w:customStyle="1" w:styleId="Heading4Char">
    <w:name w:val="Heading 4 Char"/>
    <w:basedOn w:val="DefaultParagraphFont"/>
    <w:link w:val="Heading4"/>
    <w:uiPriority w:val="9"/>
    <w:rsid w:val="00D24752"/>
    <w:rPr>
      <w:rFonts w:asciiTheme="majorHAnsi" w:eastAsiaTheme="majorEastAsia" w:hAnsiTheme="majorHAnsi" w:cstheme="majorBidi"/>
      <w:i/>
      <w:iCs/>
      <w:color w:val="8D181D" w:themeColor="accent1" w:themeShade="BF"/>
      <w:sz w:val="22"/>
      <w:szCs w:val="22"/>
      <w:lang w:eastAsia="zh-CN"/>
    </w:rPr>
  </w:style>
  <w:style w:type="character" w:customStyle="1" w:styleId="Heading5Char">
    <w:name w:val="Heading 5 Char"/>
    <w:basedOn w:val="DefaultParagraphFont"/>
    <w:link w:val="Heading5"/>
    <w:uiPriority w:val="9"/>
    <w:rsid w:val="00D24752"/>
    <w:rPr>
      <w:rFonts w:asciiTheme="majorHAnsi" w:eastAsiaTheme="majorEastAsia" w:hAnsiTheme="majorHAnsi" w:cstheme="majorBidi"/>
      <w:color w:val="8D181D" w:themeColor="accent1" w:themeShade="BF"/>
      <w:sz w:val="22"/>
      <w:szCs w:val="22"/>
      <w:lang w:eastAsia="zh-CN"/>
    </w:rPr>
  </w:style>
  <w:style w:type="character" w:customStyle="1" w:styleId="Heading6Char">
    <w:name w:val="Heading 6 Char"/>
    <w:basedOn w:val="DefaultParagraphFont"/>
    <w:link w:val="Heading6"/>
    <w:uiPriority w:val="9"/>
    <w:semiHidden/>
    <w:rsid w:val="00D24752"/>
    <w:rPr>
      <w:rFonts w:asciiTheme="majorHAnsi" w:eastAsiaTheme="majorEastAsia" w:hAnsiTheme="majorHAnsi" w:cstheme="majorBidi"/>
      <w:color w:val="5E1013" w:themeColor="accent1" w:themeShade="7F"/>
      <w:sz w:val="22"/>
      <w:szCs w:val="22"/>
      <w:lang w:eastAsia="zh-CN"/>
    </w:rPr>
  </w:style>
  <w:style w:type="character" w:customStyle="1" w:styleId="Heading7Char">
    <w:name w:val="Heading 7 Char"/>
    <w:basedOn w:val="DefaultParagraphFont"/>
    <w:link w:val="Heading7"/>
    <w:uiPriority w:val="9"/>
    <w:semiHidden/>
    <w:rsid w:val="00D24752"/>
    <w:rPr>
      <w:rFonts w:asciiTheme="majorHAnsi" w:eastAsiaTheme="majorEastAsia" w:hAnsiTheme="majorHAnsi" w:cstheme="majorBidi"/>
      <w:i/>
      <w:iCs/>
      <w:color w:val="5E1013" w:themeColor="accent1" w:themeShade="7F"/>
      <w:sz w:val="22"/>
      <w:szCs w:val="22"/>
      <w:lang w:eastAsia="zh-CN"/>
    </w:rPr>
  </w:style>
  <w:style w:type="character" w:customStyle="1" w:styleId="Heading8Char">
    <w:name w:val="Heading 8 Char"/>
    <w:basedOn w:val="DefaultParagraphFont"/>
    <w:link w:val="Heading8"/>
    <w:uiPriority w:val="9"/>
    <w:semiHidden/>
    <w:rsid w:val="00D24752"/>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24752"/>
    <w:rPr>
      <w:rFonts w:asciiTheme="majorHAnsi" w:eastAsiaTheme="majorEastAsia" w:hAnsiTheme="majorHAnsi" w:cstheme="majorBidi"/>
      <w:i/>
      <w:iCs/>
      <w:color w:val="272727" w:themeColor="text1" w:themeTint="D8"/>
      <w:sz w:val="21"/>
      <w:szCs w:val="21"/>
      <w:lang w:eastAsia="zh-CN"/>
    </w:rPr>
  </w:style>
  <w:style w:type="paragraph" w:customStyle="1" w:styleId="Default">
    <w:name w:val="Default"/>
    <w:rsid w:val="00D24752"/>
    <w:pPr>
      <w:autoSpaceDE w:val="0"/>
      <w:autoSpaceDN w:val="0"/>
      <w:adjustRightInd w:val="0"/>
    </w:pPr>
    <w:rPr>
      <w:rFonts w:ascii="Segoe UI" w:hAnsi="Segoe UI" w:cs="Segoe UI"/>
      <w:color w:val="000000"/>
      <w:lang w:eastAsia="zh-CN"/>
    </w:rPr>
  </w:style>
  <w:style w:type="paragraph" w:styleId="CommentText">
    <w:name w:val="annotation text"/>
    <w:basedOn w:val="Normal"/>
    <w:link w:val="CommentTextChar"/>
    <w:uiPriority w:val="99"/>
    <w:semiHidden/>
    <w:unhideWhenUsed/>
    <w:rsid w:val="00D24752"/>
    <w:pPr>
      <w:widowControl/>
      <w:spacing w:before="0" w:after="160" w:line="240" w:lineRule="auto"/>
      <w:contextualSpacing w:val="0"/>
    </w:pPr>
    <w:rPr>
      <w:rFonts w:asciiTheme="minorHAnsi" w:eastAsiaTheme="minorEastAsia" w:hAnsiTheme="minorHAnsi" w:cstheme="minorBidi"/>
      <w:color w:val="auto"/>
      <w:sz w:val="20"/>
      <w:szCs w:val="20"/>
      <w:lang w:val="en-US" w:eastAsia="zh-CN"/>
    </w:rPr>
  </w:style>
  <w:style w:type="character" w:customStyle="1" w:styleId="CommentTextChar">
    <w:name w:val="Comment Text Char"/>
    <w:basedOn w:val="DefaultParagraphFont"/>
    <w:link w:val="CommentText"/>
    <w:uiPriority w:val="99"/>
    <w:semiHidden/>
    <w:rsid w:val="00D24752"/>
    <w:rPr>
      <w:sz w:val="20"/>
      <w:szCs w:val="20"/>
      <w:lang w:eastAsia="zh-CN"/>
    </w:rPr>
  </w:style>
  <w:style w:type="character" w:styleId="CommentReference">
    <w:name w:val="annotation reference"/>
    <w:basedOn w:val="DefaultParagraphFont"/>
    <w:uiPriority w:val="99"/>
    <w:semiHidden/>
    <w:unhideWhenUsed/>
    <w:rsid w:val="00D24752"/>
    <w:rPr>
      <w:sz w:val="16"/>
      <w:szCs w:val="16"/>
    </w:rPr>
  </w:style>
  <w:style w:type="paragraph" w:styleId="NormalWeb">
    <w:name w:val="Normal (Web)"/>
    <w:basedOn w:val="Normal"/>
    <w:uiPriority w:val="99"/>
    <w:unhideWhenUsed/>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paragraph" w:customStyle="1" w:styleId="Bullet">
    <w:name w:val="Bullet"/>
    <w:basedOn w:val="Normal"/>
    <w:rsid w:val="00D24752"/>
    <w:pPr>
      <w:keepLines/>
      <w:widowControl/>
      <w:numPr>
        <w:numId w:val="5"/>
      </w:numPr>
      <w:spacing w:before="120" w:after="160" w:line="256" w:lineRule="auto"/>
      <w:ind w:right="864"/>
      <w:contextualSpacing w:val="0"/>
    </w:pPr>
    <w:rPr>
      <w:rFonts w:ascii="Utopia" w:eastAsiaTheme="minorHAnsi" w:hAnsi="Utopia" w:cstheme="minorBidi"/>
      <w:color w:val="auto"/>
      <w:szCs w:val="22"/>
      <w:lang w:val="en-US" w:eastAsia="en-US"/>
    </w:rPr>
  </w:style>
  <w:style w:type="character" w:customStyle="1" w:styleId="CodeInline">
    <w:name w:val="Code Inline"/>
    <w:rsid w:val="00D24752"/>
    <w:rPr>
      <w:rFonts w:ascii="TheSansMonoConNormal" w:hAnsi="TheSansMonoConNormal" w:hint="default"/>
      <w:color w:val="auto"/>
      <w:sz w:val="18"/>
      <w:bdr w:val="none" w:sz="0" w:space="0" w:color="auto" w:frame="1"/>
    </w:rPr>
  </w:style>
  <w:style w:type="character" w:styleId="Emphasis">
    <w:name w:val="Emphasis"/>
    <w:basedOn w:val="DefaultParagraphFont"/>
    <w:uiPriority w:val="20"/>
    <w:qFormat/>
    <w:rsid w:val="00D24752"/>
    <w:rPr>
      <w:i/>
      <w:iCs/>
    </w:rPr>
  </w:style>
  <w:style w:type="character" w:styleId="FollowedHyperlink">
    <w:name w:val="FollowedHyperlink"/>
    <w:basedOn w:val="DefaultParagraphFont"/>
    <w:uiPriority w:val="99"/>
    <w:semiHidden/>
    <w:unhideWhenUsed/>
    <w:rsid w:val="00D24752"/>
    <w:rPr>
      <w:color w:val="C25439" w:themeColor="followedHyperlink"/>
      <w:u w:val="single"/>
    </w:rPr>
  </w:style>
  <w:style w:type="paragraph" w:customStyle="1" w:styleId="paragraph">
    <w:name w:val="paragraph"/>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TW"/>
    </w:rPr>
  </w:style>
  <w:style w:type="character" w:customStyle="1" w:styleId="normaltextrun">
    <w:name w:val="normaltextrun"/>
    <w:basedOn w:val="DefaultParagraphFont"/>
    <w:rsid w:val="00D24752"/>
  </w:style>
  <w:style w:type="character" w:customStyle="1" w:styleId="eop">
    <w:name w:val="eop"/>
    <w:basedOn w:val="DefaultParagraphFont"/>
    <w:rsid w:val="00D24752"/>
  </w:style>
  <w:style w:type="character" w:customStyle="1" w:styleId="contextualspellingandgrammarerror">
    <w:name w:val="contextualspellingandgrammarerror"/>
    <w:basedOn w:val="DefaultParagraphFont"/>
    <w:rsid w:val="00D24752"/>
  </w:style>
  <w:style w:type="character" w:customStyle="1" w:styleId="spellingerror">
    <w:name w:val="spellingerror"/>
    <w:basedOn w:val="DefaultParagraphFont"/>
    <w:rsid w:val="00D24752"/>
  </w:style>
  <w:style w:type="table" w:styleId="GridTable4-Accent1">
    <w:name w:val="Grid Table 4 Accent 1"/>
    <w:basedOn w:val="TableNormal"/>
    <w:uiPriority w:val="49"/>
    <w:rsid w:val="00D24752"/>
    <w:rPr>
      <w:rFonts w:eastAsiaTheme="minorHAnsi"/>
      <w:sz w:val="22"/>
      <w:szCs w:val="22"/>
    </w:rPr>
    <w:tblPr>
      <w:tblStyleRowBandSize w:val="1"/>
      <w:tblStyleColBandSize w:val="1"/>
      <w:tblBorders>
        <w:top w:val="single" w:sz="4" w:space="0" w:color="E56A6F" w:themeColor="accent1" w:themeTint="99"/>
        <w:left w:val="single" w:sz="4" w:space="0" w:color="E56A6F" w:themeColor="accent1" w:themeTint="99"/>
        <w:bottom w:val="single" w:sz="4" w:space="0" w:color="E56A6F" w:themeColor="accent1" w:themeTint="99"/>
        <w:right w:val="single" w:sz="4" w:space="0" w:color="E56A6F" w:themeColor="accent1" w:themeTint="99"/>
        <w:insideH w:val="single" w:sz="4" w:space="0" w:color="E56A6F" w:themeColor="accent1" w:themeTint="99"/>
        <w:insideV w:val="single" w:sz="4" w:space="0" w:color="E56A6F" w:themeColor="accent1" w:themeTint="99"/>
      </w:tblBorders>
    </w:tblPr>
    <w:tblStylePr w:type="firstRow">
      <w:rPr>
        <w:b/>
        <w:bCs/>
        <w:color w:val="FFFFFF" w:themeColor="background1"/>
      </w:rPr>
      <w:tblPr/>
      <w:tcPr>
        <w:tcBorders>
          <w:top w:val="single" w:sz="4" w:space="0" w:color="BD2027" w:themeColor="accent1"/>
          <w:left w:val="single" w:sz="4" w:space="0" w:color="BD2027" w:themeColor="accent1"/>
          <w:bottom w:val="single" w:sz="4" w:space="0" w:color="BD2027" w:themeColor="accent1"/>
          <w:right w:val="single" w:sz="4" w:space="0" w:color="BD2027" w:themeColor="accent1"/>
          <w:insideH w:val="nil"/>
          <w:insideV w:val="nil"/>
        </w:tcBorders>
        <w:shd w:val="clear" w:color="auto" w:fill="BD2027" w:themeFill="accent1"/>
      </w:tcPr>
    </w:tblStylePr>
    <w:tblStylePr w:type="lastRow">
      <w:rPr>
        <w:b/>
        <w:bCs/>
      </w:rPr>
      <w:tblPr/>
      <w:tcPr>
        <w:tcBorders>
          <w:top w:val="double" w:sz="4" w:space="0" w:color="BD2027" w:themeColor="accent1"/>
        </w:tcBorders>
      </w:tcPr>
    </w:tblStylePr>
    <w:tblStylePr w:type="firstCol">
      <w:rPr>
        <w:b/>
        <w:bCs/>
      </w:rPr>
    </w:tblStylePr>
    <w:tblStylePr w:type="lastCol">
      <w:rPr>
        <w:b/>
        <w:bCs/>
      </w:rPr>
    </w:tblStylePr>
    <w:tblStylePr w:type="band1Vert">
      <w:tblPr/>
      <w:tcPr>
        <w:shd w:val="clear" w:color="auto" w:fill="F6CDCF" w:themeFill="accent1" w:themeFillTint="33"/>
      </w:tcPr>
    </w:tblStylePr>
    <w:tblStylePr w:type="band1Horz">
      <w:tblPr/>
      <w:tcPr>
        <w:shd w:val="clear" w:color="auto" w:fill="F6CDCF" w:themeFill="accent1" w:themeFillTint="33"/>
      </w:tcPr>
    </w:tblStylePr>
  </w:style>
  <w:style w:type="table" w:styleId="PlainTable1">
    <w:name w:val="Plain Table 1"/>
    <w:basedOn w:val="TableNormal"/>
    <w:uiPriority w:val="41"/>
    <w:rsid w:val="00D24752"/>
    <w:pPr>
      <w:spacing w:before="100"/>
    </w:pPr>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D24752"/>
    <w:rPr>
      <w:color w:val="605E5C"/>
      <w:shd w:val="clear" w:color="auto" w:fill="E1DFDD"/>
    </w:rPr>
  </w:style>
  <w:style w:type="character" w:styleId="IntenseEmphasis">
    <w:name w:val="Intense Emphasis"/>
    <w:basedOn w:val="DefaultParagraphFont"/>
    <w:uiPriority w:val="21"/>
    <w:qFormat/>
    <w:rsid w:val="00D24752"/>
    <w:rPr>
      <w:i/>
      <w:iCs/>
      <w:color w:val="BD2027" w:themeColor="accent1"/>
    </w:rPr>
  </w:style>
  <w:style w:type="character" w:styleId="UnresolvedMention">
    <w:name w:val="Unresolved Mention"/>
    <w:basedOn w:val="DefaultParagraphFont"/>
    <w:uiPriority w:val="99"/>
    <w:semiHidden/>
    <w:unhideWhenUsed/>
    <w:rsid w:val="00D24752"/>
    <w:rPr>
      <w:color w:val="605E5C"/>
      <w:shd w:val="clear" w:color="auto" w:fill="E1DFDD"/>
    </w:rPr>
  </w:style>
  <w:style w:type="character" w:customStyle="1" w:styleId="ListParagraphChar">
    <w:name w:val="List Paragraph Char"/>
    <w:aliases w:val="text bullet Char"/>
    <w:basedOn w:val="DefaultParagraphFont"/>
    <w:link w:val="ListParagraph"/>
    <w:uiPriority w:val="34"/>
    <w:locked/>
    <w:rsid w:val="00D712B3"/>
    <w:rPr>
      <w:rFonts w:ascii="Arial" w:eastAsia="Times New Roman" w:hAnsi="Arial" w:cs="Times New Roman"/>
      <w:color w:val="000000" w:themeColor="text1"/>
      <w:sz w:val="18"/>
      <w:lang w:val="it-IT" w:eastAsia="it-IT"/>
    </w:rPr>
  </w:style>
  <w:style w:type="paragraph" w:styleId="Caption">
    <w:name w:val="caption"/>
    <w:basedOn w:val="Normal"/>
    <w:next w:val="Normal"/>
    <w:uiPriority w:val="35"/>
    <w:unhideWhenUsed/>
    <w:qFormat/>
    <w:rsid w:val="00D24752"/>
    <w:pPr>
      <w:widowControl/>
      <w:spacing w:before="0" w:after="200" w:line="240" w:lineRule="auto"/>
      <w:contextualSpacing w:val="0"/>
    </w:pPr>
    <w:rPr>
      <w:rFonts w:asciiTheme="minorHAnsi" w:eastAsiaTheme="minorEastAsia" w:hAnsiTheme="minorHAnsi" w:cstheme="minorBidi"/>
      <w:i/>
      <w:iCs/>
      <w:color w:val="BD2027" w:themeColor="text2"/>
      <w:szCs w:val="18"/>
      <w:lang w:val="en-US" w:eastAsia="zh-CN"/>
    </w:rPr>
  </w:style>
  <w:style w:type="paragraph" w:customStyle="1" w:styleId="calibre20">
    <w:name w:val="calibre20"/>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character" w:styleId="Strong">
    <w:name w:val="Strong"/>
    <w:basedOn w:val="DefaultParagraphFont"/>
    <w:uiPriority w:val="22"/>
    <w:qFormat/>
    <w:rsid w:val="00D24752"/>
    <w:rPr>
      <w:b/>
      <w:bCs/>
    </w:rPr>
  </w:style>
  <w:style w:type="paragraph" w:customStyle="1" w:styleId="BulletLevel5">
    <w:name w:val="Bullet Level 5"/>
    <w:basedOn w:val="Normal"/>
    <w:rsid w:val="00D24752"/>
    <w:pPr>
      <w:widowControl/>
      <w:numPr>
        <w:numId w:val="6"/>
      </w:numPr>
      <w:tabs>
        <w:tab w:val="clear" w:pos="720"/>
        <w:tab w:val="num" w:pos="2160"/>
      </w:tabs>
      <w:spacing w:before="0" w:after="180" w:line="240" w:lineRule="auto"/>
      <w:ind w:left="2160"/>
      <w:contextualSpacing w:val="0"/>
    </w:pPr>
    <w:rPr>
      <w:color w:val="auto"/>
      <w:sz w:val="22"/>
      <w:szCs w:val="20"/>
      <w:lang w:val="en-US" w:eastAsia="en-US"/>
    </w:rPr>
  </w:style>
  <w:style w:type="table" w:styleId="PlainTable5">
    <w:name w:val="Plain Table 5"/>
    <w:basedOn w:val="TableNormal"/>
    <w:uiPriority w:val="45"/>
    <w:rsid w:val="00D24752"/>
    <w:rPr>
      <w:sz w:val="22"/>
      <w:szCs w:val="22"/>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
    <w:name w:val="List Number"/>
    <w:basedOn w:val="Normal"/>
    <w:rsid w:val="00D24752"/>
    <w:pPr>
      <w:widowControl/>
      <w:numPr>
        <w:numId w:val="7"/>
      </w:numPr>
      <w:spacing w:before="80" w:after="80" w:line="240" w:lineRule="auto"/>
    </w:pPr>
    <w:rPr>
      <w:rFonts w:ascii="Calibri" w:hAnsi="Calibri"/>
      <w:color w:val="auto"/>
      <w:sz w:val="22"/>
      <w:szCs w:val="20"/>
      <w:lang w:val="en-GB" w:eastAsia="en-US"/>
    </w:rPr>
  </w:style>
  <w:style w:type="table" w:styleId="GridTable1Light-Accent1">
    <w:name w:val="Grid Table 1 Light Accent 1"/>
    <w:basedOn w:val="TableNormal"/>
    <w:uiPriority w:val="46"/>
    <w:rsid w:val="00D24752"/>
    <w:rPr>
      <w:rFonts w:ascii="Times New Roman" w:eastAsia="Times New Roman" w:hAnsi="Times New Roman" w:cs="Times New Roman"/>
      <w:sz w:val="20"/>
      <w:szCs w:val="20"/>
    </w:rPr>
    <w:tblPr>
      <w:tblStyleRowBandSize w:val="1"/>
      <w:tblStyleColBandSize w:val="1"/>
      <w:tblBorders>
        <w:top w:val="single" w:sz="4" w:space="0" w:color="EE9C9F" w:themeColor="accent1" w:themeTint="66"/>
        <w:left w:val="single" w:sz="4" w:space="0" w:color="EE9C9F" w:themeColor="accent1" w:themeTint="66"/>
        <w:bottom w:val="single" w:sz="4" w:space="0" w:color="EE9C9F" w:themeColor="accent1" w:themeTint="66"/>
        <w:right w:val="single" w:sz="4" w:space="0" w:color="EE9C9F" w:themeColor="accent1" w:themeTint="66"/>
        <w:insideH w:val="single" w:sz="4" w:space="0" w:color="EE9C9F" w:themeColor="accent1" w:themeTint="66"/>
        <w:insideV w:val="single" w:sz="4" w:space="0" w:color="EE9C9F" w:themeColor="accent1" w:themeTint="66"/>
      </w:tblBorders>
    </w:tblPr>
    <w:tblStylePr w:type="firstRow">
      <w:rPr>
        <w:b/>
        <w:bCs/>
      </w:rPr>
      <w:tblPr/>
      <w:tcPr>
        <w:tcBorders>
          <w:bottom w:val="single" w:sz="12" w:space="0" w:color="E56A6F" w:themeColor="accent1" w:themeTint="99"/>
        </w:tcBorders>
      </w:tcPr>
    </w:tblStylePr>
    <w:tblStylePr w:type="lastRow">
      <w:rPr>
        <w:b/>
        <w:bCs/>
      </w:rPr>
      <w:tblPr/>
      <w:tcPr>
        <w:tcBorders>
          <w:top w:val="double" w:sz="2" w:space="0" w:color="E56A6F"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24752"/>
    <w:pPr>
      <w:widowControl/>
      <w:spacing w:before="0" w:after="0" w:line="240" w:lineRule="auto"/>
    </w:pPr>
    <w:rPr>
      <w:rFonts w:asciiTheme="majorHAnsi" w:eastAsiaTheme="majorEastAsia" w:hAnsiTheme="majorHAnsi" w:cstheme="majorBidi"/>
      <w:color w:val="auto"/>
      <w:spacing w:val="-10"/>
      <w:kern w:val="28"/>
      <w:sz w:val="56"/>
      <w:szCs w:val="56"/>
      <w:lang w:val="en-US" w:eastAsia="zh-CN"/>
    </w:rPr>
  </w:style>
  <w:style w:type="character" w:customStyle="1" w:styleId="TitleChar">
    <w:name w:val="Title Char"/>
    <w:basedOn w:val="DefaultParagraphFont"/>
    <w:link w:val="Title"/>
    <w:uiPriority w:val="10"/>
    <w:rsid w:val="00D24752"/>
    <w:rPr>
      <w:rFonts w:asciiTheme="majorHAnsi" w:eastAsiaTheme="majorEastAsia" w:hAnsiTheme="majorHAnsi" w:cstheme="majorBidi"/>
      <w:spacing w:val="-10"/>
      <w:kern w:val="28"/>
      <w:sz w:val="56"/>
      <w:szCs w:val="56"/>
      <w:lang w:eastAsia="zh-CN"/>
    </w:rPr>
  </w:style>
  <w:style w:type="character" w:styleId="BookTitle">
    <w:name w:val="Book Title"/>
    <w:basedOn w:val="DefaultParagraphFont"/>
    <w:uiPriority w:val="33"/>
    <w:qFormat/>
    <w:rsid w:val="00D24752"/>
    <w:rPr>
      <w:b/>
      <w:bCs/>
      <w:i/>
      <w:iCs/>
      <w:spacing w:val="5"/>
    </w:rPr>
  </w:style>
  <w:style w:type="table" w:styleId="ListTable4-Accent2">
    <w:name w:val="List Table 4 Accent 2"/>
    <w:basedOn w:val="TableNormal"/>
    <w:uiPriority w:val="49"/>
    <w:rsid w:val="00D24752"/>
    <w:rPr>
      <w:sz w:val="22"/>
      <w:szCs w:val="22"/>
      <w:lang w:eastAsia="zh-CN"/>
    </w:rPr>
    <w:tblPr>
      <w:tblStyleRowBandSize w:val="1"/>
      <w:tblStyleColBandSize w:val="1"/>
      <w:tblBorders>
        <w:top w:val="single" w:sz="4" w:space="0" w:color="DB9786" w:themeColor="accent2" w:themeTint="99"/>
        <w:left w:val="single" w:sz="4" w:space="0" w:color="DB9786" w:themeColor="accent2" w:themeTint="99"/>
        <w:bottom w:val="single" w:sz="4" w:space="0" w:color="DB9786" w:themeColor="accent2" w:themeTint="99"/>
        <w:right w:val="single" w:sz="4" w:space="0" w:color="DB9786" w:themeColor="accent2" w:themeTint="99"/>
        <w:insideH w:val="single" w:sz="4" w:space="0" w:color="DB9786" w:themeColor="accent2" w:themeTint="99"/>
      </w:tblBorders>
    </w:tblPr>
    <w:tblStylePr w:type="firstRow">
      <w:rPr>
        <w:b/>
        <w:bCs/>
        <w:color w:val="FFFFFF" w:themeColor="background1"/>
      </w:rPr>
      <w:tblPr/>
      <w:tcPr>
        <w:tcBorders>
          <w:top w:val="single" w:sz="4" w:space="0" w:color="C25439" w:themeColor="accent2"/>
          <w:left w:val="single" w:sz="4" w:space="0" w:color="C25439" w:themeColor="accent2"/>
          <w:bottom w:val="single" w:sz="4" w:space="0" w:color="C25439" w:themeColor="accent2"/>
          <w:right w:val="single" w:sz="4" w:space="0" w:color="C25439" w:themeColor="accent2"/>
          <w:insideH w:val="nil"/>
        </w:tcBorders>
        <w:shd w:val="clear" w:color="auto" w:fill="C25439" w:themeFill="accent2"/>
      </w:tcPr>
    </w:tblStylePr>
    <w:tblStylePr w:type="lastRow">
      <w:rPr>
        <w:b/>
        <w:bCs/>
      </w:rPr>
      <w:tblPr/>
      <w:tcPr>
        <w:tcBorders>
          <w:top w:val="double" w:sz="4" w:space="0" w:color="DB9786" w:themeColor="accent2" w:themeTint="99"/>
        </w:tcBorders>
      </w:tcPr>
    </w:tblStylePr>
    <w:tblStylePr w:type="firstCol">
      <w:rPr>
        <w:b/>
        <w:bCs/>
      </w:rPr>
    </w:tblStylePr>
    <w:tblStylePr w:type="lastCol">
      <w:rPr>
        <w:b/>
        <w:bCs/>
      </w:rPr>
    </w:tblStylePr>
    <w:tblStylePr w:type="band1Vert">
      <w:tblPr/>
      <w:tcPr>
        <w:shd w:val="clear" w:color="auto" w:fill="F3DCD6" w:themeFill="accent2" w:themeFillTint="33"/>
      </w:tcPr>
    </w:tblStylePr>
    <w:tblStylePr w:type="band1Horz">
      <w:tblPr/>
      <w:tcPr>
        <w:shd w:val="clear" w:color="auto" w:fill="F3DCD6" w:themeFill="accent2" w:themeFillTint="33"/>
      </w:tcPr>
    </w:tblStylePr>
  </w:style>
  <w:style w:type="table" w:styleId="GridTable2">
    <w:name w:val="Grid Table 2"/>
    <w:basedOn w:val="TableNormal"/>
    <w:uiPriority w:val="47"/>
    <w:rsid w:val="00D24752"/>
    <w:rPr>
      <w:sz w:val="22"/>
      <w:szCs w:val="22"/>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D24752"/>
    <w:rPr>
      <w:sz w:val="22"/>
      <w:szCs w:val="22"/>
      <w:lang w:eastAsia="zh-CN"/>
    </w:rPr>
    <w:tblPr>
      <w:tblStyleRowBandSize w:val="1"/>
      <w:tblStyleColBandSize w:val="1"/>
      <w:tblBorders>
        <w:top w:val="single" w:sz="2" w:space="0" w:color="F1CFC2" w:themeColor="accent3" w:themeTint="99"/>
        <w:bottom w:val="single" w:sz="2" w:space="0" w:color="F1CFC2" w:themeColor="accent3" w:themeTint="99"/>
        <w:insideH w:val="single" w:sz="2" w:space="0" w:color="F1CFC2" w:themeColor="accent3" w:themeTint="99"/>
        <w:insideV w:val="single" w:sz="2" w:space="0" w:color="F1CFC2" w:themeColor="accent3" w:themeTint="99"/>
      </w:tblBorders>
    </w:tblPr>
    <w:tblStylePr w:type="firstRow">
      <w:rPr>
        <w:b/>
        <w:bCs/>
      </w:rPr>
      <w:tblPr/>
      <w:tcPr>
        <w:tcBorders>
          <w:top w:val="nil"/>
          <w:bottom w:val="single" w:sz="12" w:space="0" w:color="F1CFC2" w:themeColor="accent3" w:themeTint="99"/>
          <w:insideH w:val="nil"/>
          <w:insideV w:val="nil"/>
        </w:tcBorders>
        <w:shd w:val="clear" w:color="auto" w:fill="FFFFFF" w:themeFill="background1"/>
      </w:tcPr>
    </w:tblStylePr>
    <w:tblStylePr w:type="lastRow">
      <w:rPr>
        <w:b/>
        <w:bCs/>
      </w:rPr>
      <w:tblPr/>
      <w:tcPr>
        <w:tcBorders>
          <w:top w:val="double" w:sz="2" w:space="0" w:color="F1CFC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table" w:styleId="GridTable1Light">
    <w:name w:val="Grid Table 1 Light"/>
    <w:basedOn w:val="TableNormal"/>
    <w:uiPriority w:val="46"/>
    <w:rsid w:val="00D24752"/>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A66F43"/>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FEA" w:themeFill="accent3" w:themeFillTint="33"/>
      </w:tcPr>
    </w:tblStylePr>
    <w:tblStylePr w:type="band1Horz">
      <w:tblPr/>
      <w:tcPr>
        <w:shd w:val="clear" w:color="auto" w:fill="FAEFEA" w:themeFill="accent3" w:themeFillTint="33"/>
      </w:tcPr>
    </w:tblStylePr>
    <w:tblStylePr w:type="neCell">
      <w:tblPr/>
      <w:tcPr>
        <w:tcBorders>
          <w:bottom w:val="single" w:sz="4" w:space="0" w:color="F1CFC2" w:themeColor="accent3" w:themeTint="99"/>
        </w:tcBorders>
      </w:tcPr>
    </w:tblStylePr>
    <w:tblStylePr w:type="nwCell">
      <w:tblPr/>
      <w:tcPr>
        <w:tcBorders>
          <w:bottom w:val="single" w:sz="4" w:space="0" w:color="F1CFC2" w:themeColor="accent3" w:themeTint="99"/>
        </w:tcBorders>
      </w:tcPr>
    </w:tblStylePr>
    <w:tblStylePr w:type="seCell">
      <w:tblPr/>
      <w:tcPr>
        <w:tcBorders>
          <w:top w:val="single" w:sz="4" w:space="0" w:color="F1CFC2" w:themeColor="accent3" w:themeTint="99"/>
        </w:tcBorders>
      </w:tcPr>
    </w:tblStylePr>
    <w:tblStylePr w:type="swCell">
      <w:tblPr/>
      <w:tcPr>
        <w:tcBorders>
          <w:top w:val="single" w:sz="4" w:space="0" w:color="F1CFC2" w:themeColor="accent3" w:themeTint="99"/>
        </w:tcBorders>
      </w:tcPr>
    </w:tblStylePr>
  </w:style>
  <w:style w:type="table" w:styleId="ListTable4-Accent3">
    <w:name w:val="List Table 4 Accent 3"/>
    <w:basedOn w:val="TableNormal"/>
    <w:uiPriority w:val="49"/>
    <w:rsid w:val="00FA176E"/>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tcBorders>
        <w:shd w:val="clear" w:color="auto" w:fill="E9B09A" w:themeFill="accent3"/>
      </w:tcPr>
    </w:tblStylePr>
    <w:tblStylePr w:type="lastRow">
      <w:rPr>
        <w:b/>
        <w:bCs/>
      </w:rPr>
      <w:tblPr/>
      <w:tcPr>
        <w:tcBorders>
          <w:top w:val="double" w:sz="4" w:space="0" w:color="F1CFC2" w:themeColor="accent3" w:themeTint="99"/>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paragraph" w:styleId="CommentSubject">
    <w:name w:val="annotation subject"/>
    <w:basedOn w:val="CommentText"/>
    <w:next w:val="CommentText"/>
    <w:link w:val="CommentSubjectChar"/>
    <w:uiPriority w:val="99"/>
    <w:semiHidden/>
    <w:unhideWhenUsed/>
    <w:rsid w:val="00297784"/>
    <w:pPr>
      <w:widowControl w:val="0"/>
      <w:spacing w:before="220" w:after="220"/>
      <w:contextualSpacing/>
    </w:pPr>
    <w:rPr>
      <w:rFonts w:ascii="Arial" w:eastAsia="Times New Roman" w:hAnsi="Arial" w:cs="Times New Roman"/>
      <w:b/>
      <w:bCs/>
      <w:color w:val="000000" w:themeColor="text1"/>
      <w:lang w:val="it-IT" w:eastAsia="it-IT"/>
    </w:rPr>
  </w:style>
  <w:style w:type="character" w:customStyle="1" w:styleId="CommentSubjectChar">
    <w:name w:val="Comment Subject Char"/>
    <w:basedOn w:val="CommentTextChar"/>
    <w:link w:val="CommentSubject"/>
    <w:uiPriority w:val="99"/>
    <w:semiHidden/>
    <w:rsid w:val="00297784"/>
    <w:rPr>
      <w:rFonts w:ascii="Arial" w:eastAsia="Times New Roman" w:hAnsi="Arial" w:cs="Times New Roman"/>
      <w:b/>
      <w:bCs/>
      <w:color w:val="000000" w:themeColor="text1"/>
      <w:sz w:val="20"/>
      <w:szCs w:val="20"/>
      <w:lang w:val="it-IT" w:eastAsia="it-IT"/>
    </w:rPr>
  </w:style>
  <w:style w:type="paragraph" w:styleId="HTMLPreformatted">
    <w:name w:val="HTML Preformatted"/>
    <w:basedOn w:val="Normal"/>
    <w:link w:val="HTMLPreformattedChar"/>
    <w:uiPriority w:val="99"/>
    <w:semiHidden/>
    <w:unhideWhenUsed/>
    <w:rsid w:val="00DE7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hAnsi="Courier New" w:cs="Courier New"/>
      <w:color w:val="auto"/>
      <w:sz w:val="20"/>
      <w:szCs w:val="20"/>
      <w:lang w:val="en-US" w:eastAsia="zh-CN"/>
    </w:rPr>
  </w:style>
  <w:style w:type="character" w:customStyle="1" w:styleId="HTMLPreformattedChar">
    <w:name w:val="HTML Preformatted Char"/>
    <w:basedOn w:val="DefaultParagraphFont"/>
    <w:link w:val="HTMLPreformatted"/>
    <w:uiPriority w:val="99"/>
    <w:semiHidden/>
    <w:rsid w:val="00DE7341"/>
    <w:rPr>
      <w:rFonts w:ascii="Courier New" w:eastAsia="Times New Roman" w:hAnsi="Courier New" w:cs="Courier New"/>
      <w:sz w:val="20"/>
      <w:szCs w:val="20"/>
      <w:lang w:eastAsia="zh-CN"/>
    </w:rPr>
  </w:style>
  <w:style w:type="character" w:customStyle="1" w:styleId="user-select-contain">
    <w:name w:val="user-select-contain"/>
    <w:basedOn w:val="DefaultParagraphFont"/>
    <w:rsid w:val="00DE7341"/>
  </w:style>
  <w:style w:type="character" w:customStyle="1" w:styleId="js-git-clone-help-text">
    <w:name w:val="js-git-clone-help-text"/>
    <w:basedOn w:val="DefaultParagraphFont"/>
    <w:rsid w:val="00DE7341"/>
  </w:style>
  <w:style w:type="character" w:styleId="HTMLCode">
    <w:name w:val="HTML Code"/>
    <w:basedOn w:val="DefaultParagraphFont"/>
    <w:uiPriority w:val="99"/>
    <w:semiHidden/>
    <w:unhideWhenUsed/>
    <w:rsid w:val="00E726B4"/>
    <w:rPr>
      <w:rFonts w:ascii="Courier New" w:eastAsia="Times New Roman" w:hAnsi="Courier New" w:cs="Courier New"/>
      <w:sz w:val="20"/>
      <w:szCs w:val="20"/>
    </w:rPr>
  </w:style>
  <w:style w:type="character" w:customStyle="1" w:styleId="cm-operator">
    <w:name w:val="cm-operator"/>
    <w:basedOn w:val="DefaultParagraphFont"/>
    <w:rsid w:val="00E726B4"/>
  </w:style>
  <w:style w:type="character" w:customStyle="1" w:styleId="cm-variable">
    <w:name w:val="cm-variable"/>
    <w:basedOn w:val="DefaultParagraphFont"/>
    <w:rsid w:val="00E726B4"/>
  </w:style>
  <w:style w:type="character" w:customStyle="1" w:styleId="pln">
    <w:name w:val="pln"/>
    <w:basedOn w:val="DefaultParagraphFont"/>
    <w:rsid w:val="004F4E05"/>
  </w:style>
  <w:style w:type="character" w:customStyle="1" w:styleId="pun">
    <w:name w:val="pun"/>
    <w:basedOn w:val="DefaultParagraphFont"/>
    <w:rsid w:val="004F4E05"/>
  </w:style>
  <w:style w:type="character" w:customStyle="1" w:styleId="lit">
    <w:name w:val="lit"/>
    <w:basedOn w:val="DefaultParagraphFont"/>
    <w:rsid w:val="004F4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346">
      <w:bodyDiv w:val="1"/>
      <w:marLeft w:val="0"/>
      <w:marRight w:val="0"/>
      <w:marTop w:val="0"/>
      <w:marBottom w:val="0"/>
      <w:divBdr>
        <w:top w:val="none" w:sz="0" w:space="0" w:color="auto"/>
        <w:left w:val="none" w:sz="0" w:space="0" w:color="auto"/>
        <w:bottom w:val="none" w:sz="0" w:space="0" w:color="auto"/>
        <w:right w:val="none" w:sz="0" w:space="0" w:color="auto"/>
      </w:divBdr>
    </w:div>
    <w:div w:id="133836234">
      <w:bodyDiv w:val="1"/>
      <w:marLeft w:val="0"/>
      <w:marRight w:val="0"/>
      <w:marTop w:val="0"/>
      <w:marBottom w:val="0"/>
      <w:divBdr>
        <w:top w:val="none" w:sz="0" w:space="0" w:color="auto"/>
        <w:left w:val="none" w:sz="0" w:space="0" w:color="auto"/>
        <w:bottom w:val="none" w:sz="0" w:space="0" w:color="auto"/>
        <w:right w:val="none" w:sz="0" w:space="0" w:color="auto"/>
      </w:divBdr>
    </w:div>
    <w:div w:id="186718763">
      <w:bodyDiv w:val="1"/>
      <w:marLeft w:val="0"/>
      <w:marRight w:val="0"/>
      <w:marTop w:val="0"/>
      <w:marBottom w:val="0"/>
      <w:divBdr>
        <w:top w:val="none" w:sz="0" w:space="0" w:color="auto"/>
        <w:left w:val="none" w:sz="0" w:space="0" w:color="auto"/>
        <w:bottom w:val="none" w:sz="0" w:space="0" w:color="auto"/>
        <w:right w:val="none" w:sz="0" w:space="0" w:color="auto"/>
      </w:divBdr>
    </w:div>
    <w:div w:id="249042325">
      <w:bodyDiv w:val="1"/>
      <w:marLeft w:val="0"/>
      <w:marRight w:val="0"/>
      <w:marTop w:val="0"/>
      <w:marBottom w:val="0"/>
      <w:divBdr>
        <w:top w:val="none" w:sz="0" w:space="0" w:color="auto"/>
        <w:left w:val="none" w:sz="0" w:space="0" w:color="auto"/>
        <w:bottom w:val="none" w:sz="0" w:space="0" w:color="auto"/>
        <w:right w:val="none" w:sz="0" w:space="0" w:color="auto"/>
      </w:divBdr>
    </w:div>
    <w:div w:id="369571421">
      <w:bodyDiv w:val="1"/>
      <w:marLeft w:val="0"/>
      <w:marRight w:val="0"/>
      <w:marTop w:val="0"/>
      <w:marBottom w:val="0"/>
      <w:divBdr>
        <w:top w:val="none" w:sz="0" w:space="0" w:color="auto"/>
        <w:left w:val="none" w:sz="0" w:space="0" w:color="auto"/>
        <w:bottom w:val="none" w:sz="0" w:space="0" w:color="auto"/>
        <w:right w:val="none" w:sz="0" w:space="0" w:color="auto"/>
      </w:divBdr>
    </w:div>
    <w:div w:id="463424753">
      <w:bodyDiv w:val="1"/>
      <w:marLeft w:val="0"/>
      <w:marRight w:val="0"/>
      <w:marTop w:val="0"/>
      <w:marBottom w:val="0"/>
      <w:divBdr>
        <w:top w:val="none" w:sz="0" w:space="0" w:color="auto"/>
        <w:left w:val="none" w:sz="0" w:space="0" w:color="auto"/>
        <w:bottom w:val="none" w:sz="0" w:space="0" w:color="auto"/>
        <w:right w:val="none" w:sz="0" w:space="0" w:color="auto"/>
      </w:divBdr>
      <w:divsChild>
        <w:div w:id="55246929">
          <w:marLeft w:val="0"/>
          <w:marRight w:val="0"/>
          <w:marTop w:val="0"/>
          <w:marBottom w:val="0"/>
          <w:divBdr>
            <w:top w:val="none" w:sz="0" w:space="0" w:color="auto"/>
            <w:left w:val="none" w:sz="0" w:space="0" w:color="auto"/>
            <w:bottom w:val="none" w:sz="0" w:space="0" w:color="auto"/>
            <w:right w:val="none" w:sz="0" w:space="0" w:color="auto"/>
          </w:divBdr>
          <w:divsChild>
            <w:div w:id="1969702727">
              <w:marLeft w:val="0"/>
              <w:marRight w:val="0"/>
              <w:marTop w:val="0"/>
              <w:marBottom w:val="0"/>
              <w:divBdr>
                <w:top w:val="none" w:sz="0" w:space="0" w:color="auto"/>
                <w:left w:val="none" w:sz="0" w:space="0" w:color="auto"/>
                <w:bottom w:val="none" w:sz="0" w:space="0" w:color="auto"/>
                <w:right w:val="none" w:sz="0" w:space="0" w:color="auto"/>
              </w:divBdr>
              <w:divsChild>
                <w:div w:id="1897739194">
                  <w:marLeft w:val="0"/>
                  <w:marRight w:val="0"/>
                  <w:marTop w:val="0"/>
                  <w:marBottom w:val="0"/>
                  <w:divBdr>
                    <w:top w:val="none" w:sz="0" w:space="0" w:color="auto"/>
                    <w:left w:val="none" w:sz="0" w:space="0" w:color="auto"/>
                    <w:bottom w:val="none" w:sz="0" w:space="0" w:color="auto"/>
                    <w:right w:val="none" w:sz="0" w:space="0" w:color="auto"/>
                  </w:divBdr>
                  <w:divsChild>
                    <w:div w:id="601763386">
                      <w:marLeft w:val="0"/>
                      <w:marRight w:val="0"/>
                      <w:marTop w:val="0"/>
                      <w:marBottom w:val="0"/>
                      <w:divBdr>
                        <w:top w:val="none" w:sz="0" w:space="0" w:color="auto"/>
                        <w:left w:val="none" w:sz="0" w:space="0" w:color="auto"/>
                        <w:bottom w:val="none" w:sz="0" w:space="0" w:color="auto"/>
                        <w:right w:val="none" w:sz="0" w:space="0" w:color="auto"/>
                      </w:divBdr>
                    </w:div>
                    <w:div w:id="2102675919">
                      <w:marLeft w:val="0"/>
                      <w:marRight w:val="0"/>
                      <w:marTop w:val="0"/>
                      <w:marBottom w:val="0"/>
                      <w:divBdr>
                        <w:top w:val="none" w:sz="0" w:space="0" w:color="auto"/>
                        <w:left w:val="none" w:sz="0" w:space="0" w:color="auto"/>
                        <w:bottom w:val="none" w:sz="0" w:space="0" w:color="auto"/>
                        <w:right w:val="none" w:sz="0" w:space="0" w:color="auto"/>
                      </w:divBdr>
                    </w:div>
                  </w:divsChild>
                </w:div>
                <w:div w:id="2104648411">
                  <w:marLeft w:val="0"/>
                  <w:marRight w:val="0"/>
                  <w:marTop w:val="0"/>
                  <w:marBottom w:val="0"/>
                  <w:divBdr>
                    <w:top w:val="none" w:sz="0" w:space="0" w:color="auto"/>
                    <w:left w:val="none" w:sz="0" w:space="0" w:color="auto"/>
                    <w:bottom w:val="none" w:sz="0" w:space="0" w:color="auto"/>
                    <w:right w:val="none" w:sz="0" w:space="0" w:color="auto"/>
                  </w:divBdr>
                </w:div>
                <w:div w:id="21155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6163">
      <w:bodyDiv w:val="1"/>
      <w:marLeft w:val="0"/>
      <w:marRight w:val="0"/>
      <w:marTop w:val="0"/>
      <w:marBottom w:val="0"/>
      <w:divBdr>
        <w:top w:val="none" w:sz="0" w:space="0" w:color="auto"/>
        <w:left w:val="none" w:sz="0" w:space="0" w:color="auto"/>
        <w:bottom w:val="none" w:sz="0" w:space="0" w:color="auto"/>
        <w:right w:val="none" w:sz="0" w:space="0" w:color="auto"/>
      </w:divBdr>
      <w:divsChild>
        <w:div w:id="1579166192">
          <w:marLeft w:val="0"/>
          <w:marRight w:val="0"/>
          <w:marTop w:val="0"/>
          <w:marBottom w:val="0"/>
          <w:divBdr>
            <w:top w:val="single" w:sz="6" w:space="0" w:color="D9DCDD"/>
            <w:left w:val="single" w:sz="6" w:space="0" w:color="D9DCDD"/>
            <w:bottom w:val="single" w:sz="6" w:space="0" w:color="D9DCDD"/>
            <w:right w:val="single" w:sz="6" w:space="0" w:color="D9DCDD"/>
          </w:divBdr>
          <w:divsChild>
            <w:div w:id="1675570071">
              <w:marLeft w:val="0"/>
              <w:marRight w:val="-450"/>
              <w:marTop w:val="0"/>
              <w:marBottom w:val="0"/>
              <w:divBdr>
                <w:top w:val="none" w:sz="0" w:space="0" w:color="auto"/>
                <w:left w:val="none" w:sz="0" w:space="0" w:color="auto"/>
                <w:bottom w:val="none" w:sz="0" w:space="0" w:color="auto"/>
                <w:right w:val="none" w:sz="0" w:space="0" w:color="auto"/>
              </w:divBdr>
              <w:divsChild>
                <w:div w:id="2005621242">
                  <w:marLeft w:val="435"/>
                  <w:marRight w:val="0"/>
                  <w:marTop w:val="0"/>
                  <w:marBottom w:val="0"/>
                  <w:divBdr>
                    <w:top w:val="none" w:sz="0" w:space="0" w:color="auto"/>
                    <w:left w:val="none" w:sz="0" w:space="0" w:color="auto"/>
                    <w:bottom w:val="none" w:sz="0" w:space="0" w:color="auto"/>
                    <w:right w:val="none" w:sz="0" w:space="0" w:color="auto"/>
                  </w:divBdr>
                  <w:divsChild>
                    <w:div w:id="1528979519">
                      <w:marLeft w:val="0"/>
                      <w:marRight w:val="0"/>
                      <w:marTop w:val="0"/>
                      <w:marBottom w:val="0"/>
                      <w:divBdr>
                        <w:top w:val="none" w:sz="0" w:space="0" w:color="auto"/>
                        <w:left w:val="none" w:sz="0" w:space="0" w:color="auto"/>
                        <w:bottom w:val="none" w:sz="0" w:space="0" w:color="auto"/>
                        <w:right w:val="none" w:sz="0" w:space="0" w:color="auto"/>
                      </w:divBdr>
                      <w:divsChild>
                        <w:div w:id="1372996859">
                          <w:marLeft w:val="0"/>
                          <w:marRight w:val="0"/>
                          <w:marTop w:val="0"/>
                          <w:marBottom w:val="0"/>
                          <w:divBdr>
                            <w:top w:val="none" w:sz="0" w:space="0" w:color="auto"/>
                            <w:left w:val="none" w:sz="0" w:space="0" w:color="auto"/>
                            <w:bottom w:val="none" w:sz="0" w:space="0" w:color="auto"/>
                            <w:right w:val="none" w:sz="0" w:space="0" w:color="auto"/>
                          </w:divBdr>
                          <w:divsChild>
                            <w:div w:id="251354668">
                              <w:marLeft w:val="0"/>
                              <w:marRight w:val="0"/>
                              <w:marTop w:val="0"/>
                              <w:marBottom w:val="0"/>
                              <w:divBdr>
                                <w:top w:val="none" w:sz="0" w:space="0" w:color="auto"/>
                                <w:left w:val="none" w:sz="0" w:space="0" w:color="auto"/>
                                <w:bottom w:val="none" w:sz="0" w:space="0" w:color="auto"/>
                                <w:right w:val="none" w:sz="0" w:space="0" w:color="auto"/>
                              </w:divBdr>
                              <w:divsChild>
                                <w:div w:id="333460067">
                                  <w:marLeft w:val="0"/>
                                  <w:marRight w:val="0"/>
                                  <w:marTop w:val="0"/>
                                  <w:marBottom w:val="0"/>
                                  <w:divBdr>
                                    <w:top w:val="none" w:sz="0" w:space="0" w:color="auto"/>
                                    <w:left w:val="none" w:sz="0" w:space="0" w:color="auto"/>
                                    <w:bottom w:val="none" w:sz="0" w:space="0" w:color="auto"/>
                                    <w:right w:val="none" w:sz="0" w:space="0" w:color="auto"/>
                                  </w:divBdr>
                                  <w:divsChild>
                                    <w:div w:id="1164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078514">
      <w:bodyDiv w:val="1"/>
      <w:marLeft w:val="0"/>
      <w:marRight w:val="0"/>
      <w:marTop w:val="0"/>
      <w:marBottom w:val="0"/>
      <w:divBdr>
        <w:top w:val="none" w:sz="0" w:space="0" w:color="auto"/>
        <w:left w:val="none" w:sz="0" w:space="0" w:color="auto"/>
        <w:bottom w:val="none" w:sz="0" w:space="0" w:color="auto"/>
        <w:right w:val="none" w:sz="0" w:space="0" w:color="auto"/>
      </w:divBdr>
    </w:div>
    <w:div w:id="855273181">
      <w:bodyDiv w:val="1"/>
      <w:marLeft w:val="0"/>
      <w:marRight w:val="0"/>
      <w:marTop w:val="0"/>
      <w:marBottom w:val="0"/>
      <w:divBdr>
        <w:top w:val="none" w:sz="0" w:space="0" w:color="auto"/>
        <w:left w:val="none" w:sz="0" w:space="0" w:color="auto"/>
        <w:bottom w:val="none" w:sz="0" w:space="0" w:color="auto"/>
        <w:right w:val="none" w:sz="0" w:space="0" w:color="auto"/>
      </w:divBdr>
      <w:divsChild>
        <w:div w:id="1695839642">
          <w:marLeft w:val="0"/>
          <w:marRight w:val="0"/>
          <w:marTop w:val="150"/>
          <w:marBottom w:val="360"/>
          <w:divBdr>
            <w:top w:val="none" w:sz="0" w:space="0" w:color="auto"/>
            <w:left w:val="none" w:sz="0" w:space="0" w:color="auto"/>
            <w:bottom w:val="none" w:sz="0" w:space="0" w:color="auto"/>
            <w:right w:val="none" w:sz="0" w:space="0" w:color="auto"/>
          </w:divBdr>
        </w:div>
      </w:divsChild>
    </w:div>
    <w:div w:id="1046494201">
      <w:bodyDiv w:val="1"/>
      <w:marLeft w:val="0"/>
      <w:marRight w:val="0"/>
      <w:marTop w:val="0"/>
      <w:marBottom w:val="0"/>
      <w:divBdr>
        <w:top w:val="none" w:sz="0" w:space="0" w:color="auto"/>
        <w:left w:val="none" w:sz="0" w:space="0" w:color="auto"/>
        <w:bottom w:val="none" w:sz="0" w:space="0" w:color="auto"/>
        <w:right w:val="none" w:sz="0" w:space="0" w:color="auto"/>
      </w:divBdr>
    </w:div>
    <w:div w:id="1382170381">
      <w:bodyDiv w:val="1"/>
      <w:marLeft w:val="0"/>
      <w:marRight w:val="0"/>
      <w:marTop w:val="0"/>
      <w:marBottom w:val="0"/>
      <w:divBdr>
        <w:top w:val="none" w:sz="0" w:space="0" w:color="auto"/>
        <w:left w:val="none" w:sz="0" w:space="0" w:color="auto"/>
        <w:bottom w:val="none" w:sz="0" w:space="0" w:color="auto"/>
        <w:right w:val="none" w:sz="0" w:space="0" w:color="auto"/>
      </w:divBdr>
    </w:div>
    <w:div w:id="1382559132">
      <w:bodyDiv w:val="1"/>
      <w:marLeft w:val="0"/>
      <w:marRight w:val="0"/>
      <w:marTop w:val="0"/>
      <w:marBottom w:val="0"/>
      <w:divBdr>
        <w:top w:val="none" w:sz="0" w:space="0" w:color="auto"/>
        <w:left w:val="none" w:sz="0" w:space="0" w:color="auto"/>
        <w:bottom w:val="none" w:sz="0" w:space="0" w:color="auto"/>
        <w:right w:val="none" w:sz="0" w:space="0" w:color="auto"/>
      </w:divBdr>
    </w:div>
    <w:div w:id="1523280217">
      <w:bodyDiv w:val="1"/>
      <w:marLeft w:val="0"/>
      <w:marRight w:val="0"/>
      <w:marTop w:val="0"/>
      <w:marBottom w:val="0"/>
      <w:divBdr>
        <w:top w:val="none" w:sz="0" w:space="0" w:color="auto"/>
        <w:left w:val="none" w:sz="0" w:space="0" w:color="auto"/>
        <w:bottom w:val="none" w:sz="0" w:space="0" w:color="auto"/>
        <w:right w:val="none" w:sz="0" w:space="0" w:color="auto"/>
      </w:divBdr>
    </w:div>
    <w:div w:id="18650502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9" Type="http://schemas.openxmlformats.org/officeDocument/2006/relationships/image" Target="media/image23.png"/><Relationship Id="rId21" Type="http://schemas.openxmlformats.org/officeDocument/2006/relationships/hyperlink" Target="https://spring.io/tools"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oleObject" Target="embeddings/oleObject2.bin"/><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racle.com/java/technologies/javase-jdk11-downloads.html" TargetMode="External"/><Relationship Id="rId24" Type="http://schemas.openxmlformats.org/officeDocument/2006/relationships/hyperlink" Target="https://start.spring.io"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postman.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aven.apache.org/download.cg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4.jpg"/></Relationships>
</file>

<file path=word/_rels/header3.xml.rels><?xml version="1.0" encoding="UTF-8" standalone="yes"?>
<Relationships xmlns="http://schemas.openxmlformats.org/package/2006/relationships"><Relationship Id="rId2" Type="http://schemas.openxmlformats.org/officeDocument/2006/relationships/image" Target="media/image34.jpg"/><Relationship Id="rId1"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phineF\Downloads\20130116_07_NEUTRAL_word%20template%20for%20internal%20doc%20(1).DOTX" TargetMode="External"/></Relationships>
</file>

<file path=word/theme/theme1.xml><?xml version="1.0" encoding="utf-8"?>
<a:theme xmlns:a="http://schemas.openxmlformats.org/drawingml/2006/main" name="Generali_002_C">
  <a:themeElements>
    <a:clrScheme name="Generali_colori_C">
      <a:dk1>
        <a:sysClr val="windowText" lastClr="000000"/>
      </a:dk1>
      <a:lt1>
        <a:sysClr val="window" lastClr="FFFFFF"/>
      </a:lt1>
      <a:dk2>
        <a:srgbClr val="BD2027"/>
      </a:dk2>
      <a:lt2>
        <a:srgbClr val="FEEEE6"/>
      </a:lt2>
      <a:accent1>
        <a:srgbClr val="BD2027"/>
      </a:accent1>
      <a:accent2>
        <a:srgbClr val="C25439"/>
      </a:accent2>
      <a:accent3>
        <a:srgbClr val="E9B09A"/>
      </a:accent3>
      <a:accent4>
        <a:srgbClr val="5C5D5F"/>
      </a:accent4>
      <a:accent5>
        <a:srgbClr val="CFD0D2"/>
      </a:accent5>
      <a:accent6>
        <a:srgbClr val="A1A3A4"/>
      </a:accent6>
      <a:hlink>
        <a:srgbClr val="BD2027"/>
      </a:hlink>
      <a:folHlink>
        <a:srgbClr val="C25439"/>
      </a:folHlink>
    </a:clrScheme>
    <a:fontScheme name="BE_typografia">
      <a:majorFont>
        <a:latin typeface="Arial Regular"/>
        <a:ea typeface="Arial Italic"/>
        <a:cs typeface=""/>
      </a:majorFont>
      <a:minorFont>
        <a:latin typeface="Arial Regular"/>
        <a:ea typeface="Arial Regular"/>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BCF753C9CCAD4BB7002EFF7B16FFCA" ma:contentTypeVersion="3" ma:contentTypeDescription="Create a new document." ma:contentTypeScope="" ma:versionID="44ba0995edab4340676b45be2d9241bd">
  <xsd:schema xmlns:xsd="http://www.w3.org/2001/XMLSchema" xmlns:xs="http://www.w3.org/2001/XMLSchema" xmlns:p="http://schemas.microsoft.com/office/2006/metadata/properties" xmlns:ns2="ffa1a2d8-ace4-49fd-b33c-1041352ab9e4" targetNamespace="http://schemas.microsoft.com/office/2006/metadata/properties" ma:root="true" ma:fieldsID="b230993811cb6d9831110eb25ab2504f" ns2:_="">
    <xsd:import namespace="ffa1a2d8-ace4-49fd-b33c-1041352ab9e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1a2d8-ace4-49fd-b33c-1041352a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77E2D-ED3B-4E52-AD9B-3D2F958DA5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796223-B6F5-4634-8501-CF4747434CC4}"/>
</file>

<file path=customXml/itemProps3.xml><?xml version="1.0" encoding="utf-8"?>
<ds:datastoreItem xmlns:ds="http://schemas.openxmlformats.org/officeDocument/2006/customXml" ds:itemID="{794993B7-0804-4C54-9C0C-1F31454A946A}">
  <ds:schemaRefs>
    <ds:schemaRef ds:uri="http://schemas.microsoft.com/sharepoint/v3/contenttype/forms"/>
  </ds:schemaRefs>
</ds:datastoreItem>
</file>

<file path=customXml/itemProps4.xml><?xml version="1.0" encoding="utf-8"?>
<ds:datastoreItem xmlns:ds="http://schemas.openxmlformats.org/officeDocument/2006/customXml" ds:itemID="{E89FC36A-E8B9-45D5-9DE4-7483EF4F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20130116_07_NEUTRAL_word template for internal doc (1).DOTX</Template>
  <TotalTime>113</TotalTime>
  <Pages>29</Pages>
  <Words>2886</Words>
  <Characters>16453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API Training Exercise</vt:lpstr>
    </vt:vector>
  </TitlesOfParts>
  <Company/>
  <LinksUpToDate>false</LinksUpToDate>
  <CharactersWithSpaces>19301</CharactersWithSpaces>
  <SharedDoc>false</SharedDoc>
  <HLinks>
    <vt:vector size="162" baseType="variant">
      <vt:variant>
        <vt:i4>131146</vt:i4>
      </vt:variant>
      <vt:variant>
        <vt:i4>216</vt:i4>
      </vt:variant>
      <vt:variant>
        <vt:i4>0</vt:i4>
      </vt:variant>
      <vt:variant>
        <vt:i4>5</vt:i4>
      </vt:variant>
      <vt:variant>
        <vt:lpwstr>https://accenture.github.io/adop-docker-compose/</vt:lpwstr>
      </vt:variant>
      <vt:variant>
        <vt:lpwstr/>
      </vt:variant>
      <vt:variant>
        <vt:i4>4128831</vt:i4>
      </vt:variant>
      <vt:variant>
        <vt:i4>213</vt:i4>
      </vt:variant>
      <vt:variant>
        <vt:i4>0</vt:i4>
      </vt:variant>
      <vt:variant>
        <vt:i4>5</vt:i4>
      </vt:variant>
      <vt:variant>
        <vt:lpwstr>https://swagger.io/resources/articles/best-practices-in-api-documentation/</vt:lpwstr>
      </vt:variant>
      <vt:variant>
        <vt:lpwstr/>
      </vt:variant>
      <vt:variant>
        <vt:i4>3539071</vt:i4>
      </vt:variant>
      <vt:variant>
        <vt:i4>210</vt:i4>
      </vt:variant>
      <vt:variant>
        <vt:i4>0</vt:i4>
      </vt:variant>
      <vt:variant>
        <vt:i4>5</vt:i4>
      </vt:variant>
      <vt:variant>
        <vt:lpwstr>https://dzone.com/articles/integrate-sso-with-spring-boot-and-oauth-20</vt:lpwstr>
      </vt:variant>
      <vt:variant>
        <vt:lpwstr/>
      </vt:variant>
      <vt:variant>
        <vt:i4>1310724</vt:i4>
      </vt:variant>
      <vt:variant>
        <vt:i4>207</vt:i4>
      </vt:variant>
      <vt:variant>
        <vt:i4>0</vt:i4>
      </vt:variant>
      <vt:variant>
        <vt:i4>5</vt:i4>
      </vt:variant>
      <vt:variant>
        <vt:lpwstr>https://jwt.io/introduction/</vt:lpwstr>
      </vt:variant>
      <vt:variant>
        <vt:lpwstr/>
      </vt:variant>
      <vt:variant>
        <vt:i4>720968</vt:i4>
      </vt:variant>
      <vt:variant>
        <vt:i4>204</vt:i4>
      </vt:variant>
      <vt:variant>
        <vt:i4>0</vt:i4>
      </vt:variant>
      <vt:variant>
        <vt:i4>5</vt:i4>
      </vt:variant>
      <vt:variant>
        <vt:lpwstr>http://localhost:4000/graphql</vt:lpwstr>
      </vt:variant>
      <vt:variant>
        <vt:lpwstr/>
      </vt:variant>
      <vt:variant>
        <vt:i4>7209077</vt:i4>
      </vt:variant>
      <vt:variant>
        <vt:i4>201</vt:i4>
      </vt:variant>
      <vt:variant>
        <vt:i4>0</vt:i4>
      </vt:variant>
      <vt:variant>
        <vt:i4>5</vt:i4>
      </vt:variant>
      <vt:variant>
        <vt:lpwstr>https://www.prisma.io/</vt:lpwstr>
      </vt:variant>
      <vt:variant>
        <vt:lpwstr/>
      </vt:variant>
      <vt:variant>
        <vt:i4>6094848</vt:i4>
      </vt:variant>
      <vt:variant>
        <vt:i4>198</vt:i4>
      </vt:variant>
      <vt:variant>
        <vt:i4>0</vt:i4>
      </vt:variant>
      <vt:variant>
        <vt:i4>5</vt:i4>
      </vt:variant>
      <vt:variant>
        <vt:lpwstr>https://www.apollographql.com/docs/react/</vt:lpwstr>
      </vt:variant>
      <vt:variant>
        <vt:lpwstr/>
      </vt:variant>
      <vt:variant>
        <vt:i4>1310737</vt:i4>
      </vt:variant>
      <vt:variant>
        <vt:i4>195</vt:i4>
      </vt:variant>
      <vt:variant>
        <vt:i4>0</vt:i4>
      </vt:variant>
      <vt:variant>
        <vt:i4>5</vt:i4>
      </vt:variant>
      <vt:variant>
        <vt:lpwstr>https://www.apollographql.com/docs/apollo-server/</vt:lpwstr>
      </vt:variant>
      <vt:variant>
        <vt:lpwstr/>
      </vt:variant>
      <vt:variant>
        <vt:i4>4259908</vt:i4>
      </vt:variant>
      <vt:variant>
        <vt:i4>192</vt:i4>
      </vt:variant>
      <vt:variant>
        <vt:i4>0</vt:i4>
      </vt:variant>
      <vt:variant>
        <vt:i4>5</vt:i4>
      </vt:variant>
      <vt:variant>
        <vt:lpwstr>https://www.apollographql.com/docs/react/caching/cache-configuration/</vt:lpwstr>
      </vt:variant>
      <vt:variant>
        <vt:lpwstr/>
      </vt:variant>
      <vt:variant>
        <vt:i4>2818164</vt:i4>
      </vt:variant>
      <vt:variant>
        <vt:i4>189</vt:i4>
      </vt:variant>
      <vt:variant>
        <vt:i4>0</vt:i4>
      </vt:variant>
      <vt:variant>
        <vt:i4>5</vt:i4>
      </vt:variant>
      <vt:variant>
        <vt:lpwstr>https://www.apollographql.com/docs/link/links/rest/</vt:lpwstr>
      </vt:variant>
      <vt:variant>
        <vt:lpwstr/>
      </vt:variant>
      <vt:variant>
        <vt:i4>4522008</vt:i4>
      </vt:variant>
      <vt:variant>
        <vt:i4>186</vt:i4>
      </vt:variant>
      <vt:variant>
        <vt:i4>0</vt:i4>
      </vt:variant>
      <vt:variant>
        <vt:i4>5</vt:i4>
      </vt:variant>
      <vt:variant>
        <vt:lpwstr>https://www.elastic.co/what-is/elasticsearch-alerting</vt:lpwstr>
      </vt:variant>
      <vt:variant>
        <vt:lpwstr/>
      </vt:variant>
      <vt:variant>
        <vt:i4>1441841</vt:i4>
      </vt:variant>
      <vt:variant>
        <vt:i4>183</vt:i4>
      </vt:variant>
      <vt:variant>
        <vt:i4>0</vt:i4>
      </vt:variant>
      <vt:variant>
        <vt:i4>5</vt:i4>
      </vt:variant>
      <vt:variant>
        <vt:lpwstr/>
      </vt:variant>
      <vt:variant>
        <vt:lpwstr>_Toc534823296</vt:lpwstr>
      </vt:variant>
      <vt:variant>
        <vt:i4>1441841</vt:i4>
      </vt:variant>
      <vt:variant>
        <vt:i4>180</vt:i4>
      </vt:variant>
      <vt:variant>
        <vt:i4>0</vt:i4>
      </vt:variant>
      <vt:variant>
        <vt:i4>5</vt:i4>
      </vt:variant>
      <vt:variant>
        <vt:lpwstr/>
      </vt:variant>
      <vt:variant>
        <vt:lpwstr>_Toc534823295</vt:lpwstr>
      </vt:variant>
      <vt:variant>
        <vt:i4>1441841</vt:i4>
      </vt:variant>
      <vt:variant>
        <vt:i4>177</vt:i4>
      </vt:variant>
      <vt:variant>
        <vt:i4>0</vt:i4>
      </vt:variant>
      <vt:variant>
        <vt:i4>5</vt:i4>
      </vt:variant>
      <vt:variant>
        <vt:lpwstr/>
      </vt:variant>
      <vt:variant>
        <vt:lpwstr>_Toc534823294</vt:lpwstr>
      </vt:variant>
      <vt:variant>
        <vt:i4>1441841</vt:i4>
      </vt:variant>
      <vt:variant>
        <vt:i4>174</vt:i4>
      </vt:variant>
      <vt:variant>
        <vt:i4>0</vt:i4>
      </vt:variant>
      <vt:variant>
        <vt:i4>5</vt:i4>
      </vt:variant>
      <vt:variant>
        <vt:lpwstr/>
      </vt:variant>
      <vt:variant>
        <vt:lpwstr>_Toc534823292</vt:lpwstr>
      </vt:variant>
      <vt:variant>
        <vt:i4>1441841</vt:i4>
      </vt:variant>
      <vt:variant>
        <vt:i4>171</vt:i4>
      </vt:variant>
      <vt:variant>
        <vt:i4>0</vt:i4>
      </vt:variant>
      <vt:variant>
        <vt:i4>5</vt:i4>
      </vt:variant>
      <vt:variant>
        <vt:lpwstr/>
      </vt:variant>
      <vt:variant>
        <vt:lpwstr>_Toc534823291</vt:lpwstr>
      </vt:variant>
      <vt:variant>
        <vt:i4>1441841</vt:i4>
      </vt:variant>
      <vt:variant>
        <vt:i4>168</vt:i4>
      </vt:variant>
      <vt:variant>
        <vt:i4>0</vt:i4>
      </vt:variant>
      <vt:variant>
        <vt:i4>5</vt:i4>
      </vt:variant>
      <vt:variant>
        <vt:lpwstr/>
      </vt:variant>
      <vt:variant>
        <vt:lpwstr>_Toc534823290</vt:lpwstr>
      </vt:variant>
      <vt:variant>
        <vt:i4>1507377</vt:i4>
      </vt:variant>
      <vt:variant>
        <vt:i4>165</vt:i4>
      </vt:variant>
      <vt:variant>
        <vt:i4>0</vt:i4>
      </vt:variant>
      <vt:variant>
        <vt:i4>5</vt:i4>
      </vt:variant>
      <vt:variant>
        <vt:lpwstr/>
      </vt:variant>
      <vt:variant>
        <vt:lpwstr>_Toc534823289</vt:lpwstr>
      </vt:variant>
      <vt:variant>
        <vt:i4>1507377</vt:i4>
      </vt:variant>
      <vt:variant>
        <vt:i4>162</vt:i4>
      </vt:variant>
      <vt:variant>
        <vt:i4>0</vt:i4>
      </vt:variant>
      <vt:variant>
        <vt:i4>5</vt:i4>
      </vt:variant>
      <vt:variant>
        <vt:lpwstr/>
      </vt:variant>
      <vt:variant>
        <vt:lpwstr>_Toc534823288</vt:lpwstr>
      </vt:variant>
      <vt:variant>
        <vt:i4>7864423</vt:i4>
      </vt:variant>
      <vt:variant>
        <vt:i4>159</vt:i4>
      </vt:variant>
      <vt:variant>
        <vt:i4>0</vt:i4>
      </vt:variant>
      <vt:variant>
        <vt:i4>5</vt:i4>
      </vt:variant>
      <vt:variant>
        <vt:lpwstr>https://semver.org/</vt:lpwstr>
      </vt:variant>
      <vt:variant>
        <vt:lpwstr/>
      </vt:variant>
      <vt:variant>
        <vt:i4>1507377</vt:i4>
      </vt:variant>
      <vt:variant>
        <vt:i4>156</vt:i4>
      </vt:variant>
      <vt:variant>
        <vt:i4>0</vt:i4>
      </vt:variant>
      <vt:variant>
        <vt:i4>5</vt:i4>
      </vt:variant>
      <vt:variant>
        <vt:lpwstr/>
      </vt:variant>
      <vt:variant>
        <vt:lpwstr>_Toc534823286</vt:lpwstr>
      </vt:variant>
      <vt:variant>
        <vt:i4>2293811</vt:i4>
      </vt:variant>
      <vt:variant>
        <vt:i4>153</vt:i4>
      </vt:variant>
      <vt:variant>
        <vt:i4>0</vt:i4>
      </vt:variant>
      <vt:variant>
        <vt:i4>5</vt:i4>
      </vt:variant>
      <vt:variant>
        <vt:lpwstr>http://api.foo.com/api/about-us</vt:lpwstr>
      </vt:variant>
      <vt:variant>
        <vt:lpwstr/>
      </vt:variant>
      <vt:variant>
        <vt:i4>1507377</vt:i4>
      </vt:variant>
      <vt:variant>
        <vt:i4>150</vt:i4>
      </vt:variant>
      <vt:variant>
        <vt:i4>0</vt:i4>
      </vt:variant>
      <vt:variant>
        <vt:i4>5</vt:i4>
      </vt:variant>
      <vt:variant>
        <vt:lpwstr/>
      </vt:variant>
      <vt:variant>
        <vt:lpwstr>_Toc534823284</vt:lpwstr>
      </vt:variant>
      <vt:variant>
        <vt:i4>1507377</vt:i4>
      </vt:variant>
      <vt:variant>
        <vt:i4>147</vt:i4>
      </vt:variant>
      <vt:variant>
        <vt:i4>0</vt:i4>
      </vt:variant>
      <vt:variant>
        <vt:i4>5</vt:i4>
      </vt:variant>
      <vt:variant>
        <vt:lpwstr/>
      </vt:variant>
      <vt:variant>
        <vt:lpwstr>_Toc534823285</vt:lpwstr>
      </vt:variant>
      <vt:variant>
        <vt:i4>1507377</vt:i4>
      </vt:variant>
      <vt:variant>
        <vt:i4>144</vt:i4>
      </vt:variant>
      <vt:variant>
        <vt:i4>0</vt:i4>
      </vt:variant>
      <vt:variant>
        <vt:i4>5</vt:i4>
      </vt:variant>
      <vt:variant>
        <vt:lpwstr/>
      </vt:variant>
      <vt:variant>
        <vt:lpwstr>_Toc534823283</vt:lpwstr>
      </vt:variant>
      <vt:variant>
        <vt:i4>6619215</vt:i4>
      </vt:variant>
      <vt:variant>
        <vt:i4>3</vt:i4>
      </vt:variant>
      <vt:variant>
        <vt:i4>0</vt:i4>
      </vt:variant>
      <vt:variant>
        <vt:i4>5</vt:i4>
      </vt:variant>
      <vt:variant>
        <vt:lpwstr>http://api.generali.com/api/V1.0/customers?sort_by=+email</vt:lpwstr>
      </vt:variant>
      <vt:variant>
        <vt:lpwstr/>
      </vt:variant>
      <vt:variant>
        <vt:i4>2097170</vt:i4>
      </vt:variant>
      <vt:variant>
        <vt:i4>0</vt:i4>
      </vt:variant>
      <vt:variant>
        <vt:i4>0</vt:i4>
      </vt:variant>
      <vt:variant>
        <vt:i4>5</vt:i4>
      </vt:variant>
      <vt:variant>
        <vt:lpwstr>http://api.generali.com/api/V1.0/customers?sort_by=email.asc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Training Exercise</dc:title>
  <dc:subject/>
  <dc:creator>Cheung, Louis</dc:creator>
  <cp:keywords/>
  <dc:description/>
  <cp:lastModifiedBy>Kwok, Jeffrey</cp:lastModifiedBy>
  <cp:revision>4</cp:revision>
  <cp:lastPrinted>2019-11-29T01:26:00Z</cp:lastPrinted>
  <dcterms:created xsi:type="dcterms:W3CDTF">2020-04-06T01:57:00Z</dcterms:created>
  <dcterms:modified xsi:type="dcterms:W3CDTF">2020-04-06T04:18:00Z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0x01010017BCF753C9CCAD4BB7002EFF7B16FFCA</vt:lpwstr>
  </property>
</Properties>
</file>